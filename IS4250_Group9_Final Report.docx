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224317" w14:textId="77777777" w:rsidR="00AF4F73" w:rsidRDefault="00AF4F73" w:rsidP="00394229">
      <w:pPr>
        <w:pStyle w:val="Title"/>
        <w:jc w:val="both"/>
      </w:pPr>
      <w:r w:rsidRPr="00AF4F73">
        <w:rPr>
          <w:noProof/>
          <w:lang w:eastAsia="zh-CN"/>
        </w:rPr>
        <mc:AlternateContent>
          <mc:Choice Requires="wpg">
            <w:drawing>
              <wp:anchor distT="0" distB="0" distL="114300" distR="114300" simplePos="0" relativeHeight="251659264" behindDoc="1" locked="0" layoutInCell="1" allowOverlap="1" wp14:anchorId="1BF0780D" wp14:editId="733A537A">
                <wp:simplePos x="0" y="0"/>
                <wp:positionH relativeFrom="page">
                  <wp:posOffset>242668</wp:posOffset>
                </wp:positionH>
                <wp:positionV relativeFrom="paragraph">
                  <wp:posOffset>-1039544</wp:posOffset>
                </wp:positionV>
                <wp:extent cx="7542530" cy="7764780"/>
                <wp:effectExtent l="0" t="0" r="1270" b="7620"/>
                <wp:wrapNone/>
                <wp:docPr id="5" name="Group 4"/>
                <wp:cNvGraphicFramePr/>
                <a:graphic xmlns:a="http://schemas.openxmlformats.org/drawingml/2006/main">
                  <a:graphicData uri="http://schemas.microsoft.com/office/word/2010/wordprocessingGroup">
                    <wpg:wgp>
                      <wpg:cNvGrpSpPr/>
                      <wpg:grpSpPr>
                        <a:xfrm>
                          <a:off x="0" y="0"/>
                          <a:ext cx="7542530" cy="7764780"/>
                          <a:chOff x="0" y="0"/>
                          <a:chExt cx="5995988" cy="6234113"/>
                        </a:xfrm>
                      </wpg:grpSpPr>
                      <wps:wsp>
                        <wps:cNvPr id="2" name="Freeform 2"/>
                        <wps:cNvSpPr>
                          <a:spLocks/>
                        </wps:cNvSpPr>
                        <wps:spPr bwMode="auto">
                          <a:xfrm>
                            <a:off x="1054100" y="22225"/>
                            <a:ext cx="15875" cy="12700"/>
                          </a:xfrm>
                          <a:custGeom>
                            <a:avLst/>
                            <a:gdLst>
                              <a:gd name="T0" fmla="*/ 3 w 5"/>
                              <a:gd name="T1" fmla="*/ 3 h 4"/>
                              <a:gd name="T2" fmla="*/ 4 w 5"/>
                              <a:gd name="T3" fmla="*/ 3 h 4"/>
                              <a:gd name="T4" fmla="*/ 5 w 5"/>
                              <a:gd name="T5" fmla="*/ 1 h 4"/>
                              <a:gd name="T6" fmla="*/ 1 w 5"/>
                              <a:gd name="T7" fmla="*/ 0 h 4"/>
                              <a:gd name="T8" fmla="*/ 1 w 5"/>
                              <a:gd name="T9" fmla="*/ 2 h 4"/>
                              <a:gd name="T10" fmla="*/ 3 w 5"/>
                              <a:gd name="T11" fmla="*/ 3 h 4"/>
                            </a:gdLst>
                            <a:ahLst/>
                            <a:cxnLst>
                              <a:cxn ang="0">
                                <a:pos x="T0" y="T1"/>
                              </a:cxn>
                              <a:cxn ang="0">
                                <a:pos x="T2" y="T3"/>
                              </a:cxn>
                              <a:cxn ang="0">
                                <a:pos x="T4" y="T5"/>
                              </a:cxn>
                              <a:cxn ang="0">
                                <a:pos x="T6" y="T7"/>
                              </a:cxn>
                              <a:cxn ang="0">
                                <a:pos x="T8" y="T9"/>
                              </a:cxn>
                              <a:cxn ang="0">
                                <a:pos x="T10" y="T11"/>
                              </a:cxn>
                            </a:cxnLst>
                            <a:rect l="0" t="0" r="r" b="b"/>
                            <a:pathLst>
                              <a:path w="5" h="4">
                                <a:moveTo>
                                  <a:pt x="3" y="3"/>
                                </a:moveTo>
                                <a:cubicBezTo>
                                  <a:pt x="3" y="3"/>
                                  <a:pt x="3" y="4"/>
                                  <a:pt x="4" y="3"/>
                                </a:cubicBezTo>
                                <a:cubicBezTo>
                                  <a:pt x="4" y="3"/>
                                  <a:pt x="5" y="1"/>
                                  <a:pt x="5" y="1"/>
                                </a:cubicBezTo>
                                <a:cubicBezTo>
                                  <a:pt x="4" y="0"/>
                                  <a:pt x="2" y="0"/>
                                  <a:pt x="1" y="0"/>
                                </a:cubicBezTo>
                                <a:cubicBezTo>
                                  <a:pt x="0" y="1"/>
                                  <a:pt x="0" y="2"/>
                                  <a:pt x="1" y="2"/>
                                </a:cubicBezTo>
                                <a:cubicBezTo>
                                  <a:pt x="2" y="2"/>
                                  <a:pt x="2" y="2"/>
                                  <a:pt x="3" y="3"/>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3" name="Freeform 3"/>
                        <wps:cNvSpPr>
                          <a:spLocks/>
                        </wps:cNvSpPr>
                        <wps:spPr bwMode="auto">
                          <a:xfrm>
                            <a:off x="1031875" y="0"/>
                            <a:ext cx="9525" cy="9525"/>
                          </a:xfrm>
                          <a:custGeom>
                            <a:avLst/>
                            <a:gdLst>
                              <a:gd name="T0" fmla="*/ 1 w 3"/>
                              <a:gd name="T1" fmla="*/ 2 h 3"/>
                              <a:gd name="T2" fmla="*/ 2 w 3"/>
                              <a:gd name="T3" fmla="*/ 0 h 3"/>
                              <a:gd name="T4" fmla="*/ 1 w 3"/>
                              <a:gd name="T5" fmla="*/ 2 h 3"/>
                            </a:gdLst>
                            <a:ahLst/>
                            <a:cxnLst>
                              <a:cxn ang="0">
                                <a:pos x="T0" y="T1"/>
                              </a:cxn>
                              <a:cxn ang="0">
                                <a:pos x="T2" y="T3"/>
                              </a:cxn>
                              <a:cxn ang="0">
                                <a:pos x="T4" y="T5"/>
                              </a:cxn>
                            </a:cxnLst>
                            <a:rect l="0" t="0" r="r" b="b"/>
                            <a:pathLst>
                              <a:path w="3" h="3">
                                <a:moveTo>
                                  <a:pt x="1" y="2"/>
                                </a:moveTo>
                                <a:cubicBezTo>
                                  <a:pt x="2" y="2"/>
                                  <a:pt x="3" y="0"/>
                                  <a:pt x="2" y="0"/>
                                </a:cubicBezTo>
                                <a:cubicBezTo>
                                  <a:pt x="1" y="0"/>
                                  <a:pt x="0" y="3"/>
                                  <a:pt x="1" y="2"/>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4" name="Freeform 4"/>
                        <wps:cNvSpPr>
                          <a:spLocks/>
                        </wps:cNvSpPr>
                        <wps:spPr bwMode="auto">
                          <a:xfrm>
                            <a:off x="2066925" y="952500"/>
                            <a:ext cx="225425" cy="130175"/>
                          </a:xfrm>
                          <a:custGeom>
                            <a:avLst/>
                            <a:gdLst>
                              <a:gd name="T0" fmla="*/ 64 w 71"/>
                              <a:gd name="T1" fmla="*/ 10 h 41"/>
                              <a:gd name="T2" fmla="*/ 68 w 71"/>
                              <a:gd name="T3" fmla="*/ 3 h 41"/>
                              <a:gd name="T4" fmla="*/ 71 w 71"/>
                              <a:gd name="T5" fmla="*/ 0 h 41"/>
                              <a:gd name="T6" fmla="*/ 63 w 71"/>
                              <a:gd name="T7" fmla="*/ 2 h 41"/>
                              <a:gd name="T8" fmla="*/ 54 w 71"/>
                              <a:gd name="T9" fmla="*/ 4 h 41"/>
                              <a:gd name="T10" fmla="*/ 47 w 71"/>
                              <a:gd name="T11" fmla="*/ 5 h 41"/>
                              <a:gd name="T12" fmla="*/ 40 w 71"/>
                              <a:gd name="T13" fmla="*/ 6 h 41"/>
                              <a:gd name="T14" fmla="*/ 32 w 71"/>
                              <a:gd name="T15" fmla="*/ 5 h 41"/>
                              <a:gd name="T16" fmla="*/ 25 w 71"/>
                              <a:gd name="T17" fmla="*/ 4 h 41"/>
                              <a:gd name="T18" fmla="*/ 21 w 71"/>
                              <a:gd name="T19" fmla="*/ 2 h 41"/>
                              <a:gd name="T20" fmla="*/ 17 w 71"/>
                              <a:gd name="T21" fmla="*/ 2 h 41"/>
                              <a:gd name="T22" fmla="*/ 9 w 71"/>
                              <a:gd name="T23" fmla="*/ 4 h 41"/>
                              <a:gd name="T24" fmla="*/ 6 w 71"/>
                              <a:gd name="T25" fmla="*/ 4 h 41"/>
                              <a:gd name="T26" fmla="*/ 1 w 71"/>
                              <a:gd name="T27" fmla="*/ 10 h 41"/>
                              <a:gd name="T28" fmla="*/ 4 w 71"/>
                              <a:gd name="T29" fmla="*/ 15 h 41"/>
                              <a:gd name="T30" fmla="*/ 6 w 71"/>
                              <a:gd name="T31" fmla="*/ 19 h 41"/>
                              <a:gd name="T32" fmla="*/ 12 w 71"/>
                              <a:gd name="T33" fmla="*/ 17 h 41"/>
                              <a:gd name="T34" fmla="*/ 16 w 71"/>
                              <a:gd name="T35" fmla="*/ 19 h 41"/>
                              <a:gd name="T36" fmla="*/ 24 w 71"/>
                              <a:gd name="T37" fmla="*/ 23 h 41"/>
                              <a:gd name="T38" fmla="*/ 32 w 71"/>
                              <a:gd name="T39" fmla="*/ 27 h 41"/>
                              <a:gd name="T40" fmla="*/ 35 w 71"/>
                              <a:gd name="T41" fmla="*/ 29 h 41"/>
                              <a:gd name="T42" fmla="*/ 45 w 71"/>
                              <a:gd name="T43" fmla="*/ 35 h 41"/>
                              <a:gd name="T44" fmla="*/ 47 w 71"/>
                              <a:gd name="T45" fmla="*/ 38 h 41"/>
                              <a:gd name="T46" fmla="*/ 54 w 71"/>
                              <a:gd name="T47" fmla="*/ 39 h 41"/>
                              <a:gd name="T48" fmla="*/ 60 w 71"/>
                              <a:gd name="T49" fmla="*/ 40 h 41"/>
                              <a:gd name="T50" fmla="*/ 60 w 71"/>
                              <a:gd name="T51" fmla="*/ 36 h 41"/>
                              <a:gd name="T52" fmla="*/ 62 w 71"/>
                              <a:gd name="T53" fmla="*/ 32 h 41"/>
                              <a:gd name="T54" fmla="*/ 63 w 71"/>
                              <a:gd name="T55" fmla="*/ 30 h 41"/>
                              <a:gd name="T56" fmla="*/ 61 w 71"/>
                              <a:gd name="T57" fmla="*/ 27 h 41"/>
                              <a:gd name="T58" fmla="*/ 59 w 71"/>
                              <a:gd name="T59" fmla="*/ 24 h 41"/>
                              <a:gd name="T60" fmla="*/ 59 w 71"/>
                              <a:gd name="T61" fmla="*/ 19 h 41"/>
                              <a:gd name="T62" fmla="*/ 61 w 71"/>
                              <a:gd name="T63" fmla="*/ 15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71" h="41">
                                <a:moveTo>
                                  <a:pt x="63" y="12"/>
                                </a:moveTo>
                                <a:cubicBezTo>
                                  <a:pt x="63" y="11"/>
                                  <a:pt x="63" y="11"/>
                                  <a:pt x="64" y="10"/>
                                </a:cubicBezTo>
                                <a:cubicBezTo>
                                  <a:pt x="64" y="9"/>
                                  <a:pt x="64" y="8"/>
                                  <a:pt x="66" y="7"/>
                                </a:cubicBezTo>
                                <a:cubicBezTo>
                                  <a:pt x="67" y="6"/>
                                  <a:pt x="67" y="4"/>
                                  <a:pt x="68" y="3"/>
                                </a:cubicBezTo>
                                <a:cubicBezTo>
                                  <a:pt x="68" y="2"/>
                                  <a:pt x="69" y="2"/>
                                  <a:pt x="70" y="1"/>
                                </a:cubicBezTo>
                                <a:cubicBezTo>
                                  <a:pt x="70" y="1"/>
                                  <a:pt x="71" y="1"/>
                                  <a:pt x="71" y="0"/>
                                </a:cubicBezTo>
                                <a:cubicBezTo>
                                  <a:pt x="70" y="0"/>
                                  <a:pt x="68" y="0"/>
                                  <a:pt x="67" y="0"/>
                                </a:cubicBezTo>
                                <a:cubicBezTo>
                                  <a:pt x="65" y="0"/>
                                  <a:pt x="64" y="2"/>
                                  <a:pt x="63" y="2"/>
                                </a:cubicBezTo>
                                <a:cubicBezTo>
                                  <a:pt x="61" y="2"/>
                                  <a:pt x="60" y="1"/>
                                  <a:pt x="58" y="2"/>
                                </a:cubicBezTo>
                                <a:cubicBezTo>
                                  <a:pt x="57" y="4"/>
                                  <a:pt x="56" y="4"/>
                                  <a:pt x="54" y="4"/>
                                </a:cubicBezTo>
                                <a:cubicBezTo>
                                  <a:pt x="53" y="4"/>
                                  <a:pt x="52" y="3"/>
                                  <a:pt x="50" y="3"/>
                                </a:cubicBezTo>
                                <a:cubicBezTo>
                                  <a:pt x="49" y="3"/>
                                  <a:pt x="48" y="4"/>
                                  <a:pt x="47" y="5"/>
                                </a:cubicBezTo>
                                <a:cubicBezTo>
                                  <a:pt x="47" y="5"/>
                                  <a:pt x="46" y="5"/>
                                  <a:pt x="45" y="6"/>
                                </a:cubicBezTo>
                                <a:cubicBezTo>
                                  <a:pt x="43" y="7"/>
                                  <a:pt x="41" y="7"/>
                                  <a:pt x="40" y="6"/>
                                </a:cubicBezTo>
                                <a:cubicBezTo>
                                  <a:pt x="38" y="6"/>
                                  <a:pt x="37" y="5"/>
                                  <a:pt x="35" y="5"/>
                                </a:cubicBezTo>
                                <a:cubicBezTo>
                                  <a:pt x="34" y="5"/>
                                  <a:pt x="33" y="6"/>
                                  <a:pt x="32" y="5"/>
                                </a:cubicBezTo>
                                <a:cubicBezTo>
                                  <a:pt x="31" y="5"/>
                                  <a:pt x="31" y="4"/>
                                  <a:pt x="30" y="4"/>
                                </a:cubicBezTo>
                                <a:cubicBezTo>
                                  <a:pt x="28" y="4"/>
                                  <a:pt x="27" y="4"/>
                                  <a:pt x="25" y="4"/>
                                </a:cubicBezTo>
                                <a:cubicBezTo>
                                  <a:pt x="24" y="4"/>
                                  <a:pt x="23" y="4"/>
                                  <a:pt x="23" y="3"/>
                                </a:cubicBezTo>
                                <a:cubicBezTo>
                                  <a:pt x="22" y="3"/>
                                  <a:pt x="22" y="2"/>
                                  <a:pt x="21" y="2"/>
                                </a:cubicBezTo>
                                <a:cubicBezTo>
                                  <a:pt x="21" y="1"/>
                                  <a:pt x="20" y="1"/>
                                  <a:pt x="19" y="1"/>
                                </a:cubicBezTo>
                                <a:cubicBezTo>
                                  <a:pt x="19" y="2"/>
                                  <a:pt x="18" y="2"/>
                                  <a:pt x="17" y="2"/>
                                </a:cubicBezTo>
                                <a:cubicBezTo>
                                  <a:pt x="16" y="3"/>
                                  <a:pt x="15" y="4"/>
                                  <a:pt x="14" y="5"/>
                                </a:cubicBezTo>
                                <a:cubicBezTo>
                                  <a:pt x="12" y="5"/>
                                  <a:pt x="10" y="5"/>
                                  <a:pt x="9" y="4"/>
                                </a:cubicBezTo>
                                <a:cubicBezTo>
                                  <a:pt x="9" y="3"/>
                                  <a:pt x="9" y="2"/>
                                  <a:pt x="8" y="2"/>
                                </a:cubicBezTo>
                                <a:cubicBezTo>
                                  <a:pt x="7" y="2"/>
                                  <a:pt x="6" y="3"/>
                                  <a:pt x="6" y="4"/>
                                </a:cubicBezTo>
                                <a:cubicBezTo>
                                  <a:pt x="5" y="5"/>
                                  <a:pt x="5" y="6"/>
                                  <a:pt x="4" y="7"/>
                                </a:cubicBezTo>
                                <a:cubicBezTo>
                                  <a:pt x="3" y="8"/>
                                  <a:pt x="1" y="9"/>
                                  <a:pt x="1" y="10"/>
                                </a:cubicBezTo>
                                <a:cubicBezTo>
                                  <a:pt x="0" y="12"/>
                                  <a:pt x="2" y="12"/>
                                  <a:pt x="3" y="13"/>
                                </a:cubicBezTo>
                                <a:cubicBezTo>
                                  <a:pt x="4" y="14"/>
                                  <a:pt x="4" y="14"/>
                                  <a:pt x="4" y="15"/>
                                </a:cubicBezTo>
                                <a:cubicBezTo>
                                  <a:pt x="4" y="16"/>
                                  <a:pt x="5" y="16"/>
                                  <a:pt x="5" y="17"/>
                                </a:cubicBezTo>
                                <a:cubicBezTo>
                                  <a:pt x="6" y="18"/>
                                  <a:pt x="5" y="18"/>
                                  <a:pt x="6" y="19"/>
                                </a:cubicBezTo>
                                <a:cubicBezTo>
                                  <a:pt x="7" y="20"/>
                                  <a:pt x="9" y="17"/>
                                  <a:pt x="10" y="16"/>
                                </a:cubicBezTo>
                                <a:cubicBezTo>
                                  <a:pt x="11" y="16"/>
                                  <a:pt x="12" y="17"/>
                                  <a:pt x="12" y="17"/>
                                </a:cubicBezTo>
                                <a:cubicBezTo>
                                  <a:pt x="13" y="17"/>
                                  <a:pt x="13" y="18"/>
                                  <a:pt x="14" y="18"/>
                                </a:cubicBezTo>
                                <a:cubicBezTo>
                                  <a:pt x="14" y="19"/>
                                  <a:pt x="15" y="19"/>
                                  <a:pt x="16" y="19"/>
                                </a:cubicBezTo>
                                <a:cubicBezTo>
                                  <a:pt x="17" y="19"/>
                                  <a:pt x="18" y="21"/>
                                  <a:pt x="19" y="21"/>
                                </a:cubicBezTo>
                                <a:cubicBezTo>
                                  <a:pt x="21" y="22"/>
                                  <a:pt x="23" y="22"/>
                                  <a:pt x="24" y="23"/>
                                </a:cubicBezTo>
                                <a:cubicBezTo>
                                  <a:pt x="26" y="23"/>
                                  <a:pt x="26" y="25"/>
                                  <a:pt x="28" y="26"/>
                                </a:cubicBezTo>
                                <a:cubicBezTo>
                                  <a:pt x="29" y="26"/>
                                  <a:pt x="31" y="25"/>
                                  <a:pt x="32" y="27"/>
                                </a:cubicBezTo>
                                <a:cubicBezTo>
                                  <a:pt x="32" y="27"/>
                                  <a:pt x="33" y="28"/>
                                  <a:pt x="33" y="28"/>
                                </a:cubicBezTo>
                                <a:cubicBezTo>
                                  <a:pt x="34" y="29"/>
                                  <a:pt x="34" y="29"/>
                                  <a:pt x="35" y="29"/>
                                </a:cubicBezTo>
                                <a:cubicBezTo>
                                  <a:pt x="38" y="30"/>
                                  <a:pt x="40" y="30"/>
                                  <a:pt x="43" y="32"/>
                                </a:cubicBezTo>
                                <a:cubicBezTo>
                                  <a:pt x="44" y="33"/>
                                  <a:pt x="44" y="34"/>
                                  <a:pt x="45" y="35"/>
                                </a:cubicBezTo>
                                <a:cubicBezTo>
                                  <a:pt x="45" y="36"/>
                                  <a:pt x="46" y="36"/>
                                  <a:pt x="46" y="37"/>
                                </a:cubicBezTo>
                                <a:cubicBezTo>
                                  <a:pt x="46" y="38"/>
                                  <a:pt x="47" y="38"/>
                                  <a:pt x="47" y="38"/>
                                </a:cubicBezTo>
                                <a:cubicBezTo>
                                  <a:pt x="49" y="39"/>
                                  <a:pt x="51" y="38"/>
                                  <a:pt x="52" y="39"/>
                                </a:cubicBezTo>
                                <a:cubicBezTo>
                                  <a:pt x="53" y="39"/>
                                  <a:pt x="53" y="39"/>
                                  <a:pt x="54" y="39"/>
                                </a:cubicBezTo>
                                <a:cubicBezTo>
                                  <a:pt x="56" y="40"/>
                                  <a:pt x="57" y="39"/>
                                  <a:pt x="59" y="40"/>
                                </a:cubicBezTo>
                                <a:cubicBezTo>
                                  <a:pt x="59" y="40"/>
                                  <a:pt x="59" y="41"/>
                                  <a:pt x="60" y="40"/>
                                </a:cubicBezTo>
                                <a:cubicBezTo>
                                  <a:pt x="60" y="40"/>
                                  <a:pt x="60" y="39"/>
                                  <a:pt x="60" y="38"/>
                                </a:cubicBezTo>
                                <a:cubicBezTo>
                                  <a:pt x="60" y="38"/>
                                  <a:pt x="58" y="36"/>
                                  <a:pt x="60" y="36"/>
                                </a:cubicBezTo>
                                <a:cubicBezTo>
                                  <a:pt x="61" y="36"/>
                                  <a:pt x="62" y="36"/>
                                  <a:pt x="62" y="35"/>
                                </a:cubicBezTo>
                                <a:cubicBezTo>
                                  <a:pt x="62" y="34"/>
                                  <a:pt x="60" y="32"/>
                                  <a:pt x="62" y="32"/>
                                </a:cubicBezTo>
                                <a:cubicBezTo>
                                  <a:pt x="62" y="32"/>
                                  <a:pt x="63" y="32"/>
                                  <a:pt x="63" y="32"/>
                                </a:cubicBezTo>
                                <a:cubicBezTo>
                                  <a:pt x="64" y="32"/>
                                  <a:pt x="64" y="31"/>
                                  <a:pt x="63" y="30"/>
                                </a:cubicBezTo>
                                <a:cubicBezTo>
                                  <a:pt x="63" y="30"/>
                                  <a:pt x="63" y="29"/>
                                  <a:pt x="62" y="29"/>
                                </a:cubicBezTo>
                                <a:cubicBezTo>
                                  <a:pt x="62" y="28"/>
                                  <a:pt x="62" y="28"/>
                                  <a:pt x="61" y="27"/>
                                </a:cubicBezTo>
                                <a:cubicBezTo>
                                  <a:pt x="61" y="26"/>
                                  <a:pt x="61" y="26"/>
                                  <a:pt x="61" y="25"/>
                                </a:cubicBezTo>
                                <a:cubicBezTo>
                                  <a:pt x="60" y="25"/>
                                  <a:pt x="59" y="25"/>
                                  <a:pt x="59" y="24"/>
                                </a:cubicBezTo>
                                <a:cubicBezTo>
                                  <a:pt x="59" y="24"/>
                                  <a:pt x="59" y="22"/>
                                  <a:pt x="59" y="22"/>
                                </a:cubicBezTo>
                                <a:cubicBezTo>
                                  <a:pt x="59" y="21"/>
                                  <a:pt x="59" y="20"/>
                                  <a:pt x="59" y="19"/>
                                </a:cubicBezTo>
                                <a:cubicBezTo>
                                  <a:pt x="60" y="19"/>
                                  <a:pt x="61" y="19"/>
                                  <a:pt x="61" y="18"/>
                                </a:cubicBezTo>
                                <a:cubicBezTo>
                                  <a:pt x="61" y="17"/>
                                  <a:pt x="61" y="16"/>
                                  <a:pt x="61" y="15"/>
                                </a:cubicBezTo>
                                <a:cubicBezTo>
                                  <a:pt x="61" y="14"/>
                                  <a:pt x="62" y="13"/>
                                  <a:pt x="63" y="12"/>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6" name="Freeform 6"/>
                        <wps:cNvSpPr>
                          <a:spLocks/>
                        </wps:cNvSpPr>
                        <wps:spPr bwMode="auto">
                          <a:xfrm>
                            <a:off x="1370012" y="814388"/>
                            <a:ext cx="82550" cy="60325"/>
                          </a:xfrm>
                          <a:custGeom>
                            <a:avLst/>
                            <a:gdLst>
                              <a:gd name="T0" fmla="*/ 19 w 26"/>
                              <a:gd name="T1" fmla="*/ 0 h 19"/>
                              <a:gd name="T2" fmla="*/ 17 w 26"/>
                              <a:gd name="T3" fmla="*/ 0 h 19"/>
                              <a:gd name="T4" fmla="*/ 13 w 26"/>
                              <a:gd name="T5" fmla="*/ 2 h 19"/>
                              <a:gd name="T6" fmla="*/ 9 w 26"/>
                              <a:gd name="T7" fmla="*/ 5 h 19"/>
                              <a:gd name="T8" fmla="*/ 3 w 26"/>
                              <a:gd name="T9" fmla="*/ 8 h 19"/>
                              <a:gd name="T10" fmla="*/ 3 w 26"/>
                              <a:gd name="T11" fmla="*/ 11 h 19"/>
                              <a:gd name="T12" fmla="*/ 8 w 26"/>
                              <a:gd name="T13" fmla="*/ 12 h 19"/>
                              <a:gd name="T14" fmla="*/ 10 w 26"/>
                              <a:gd name="T15" fmla="*/ 15 h 19"/>
                              <a:gd name="T16" fmla="*/ 12 w 26"/>
                              <a:gd name="T17" fmla="*/ 16 h 19"/>
                              <a:gd name="T18" fmla="*/ 13 w 26"/>
                              <a:gd name="T19" fmla="*/ 18 h 19"/>
                              <a:gd name="T20" fmla="*/ 18 w 26"/>
                              <a:gd name="T21" fmla="*/ 17 h 19"/>
                              <a:gd name="T22" fmla="*/ 21 w 26"/>
                              <a:gd name="T23" fmla="*/ 14 h 19"/>
                              <a:gd name="T24" fmla="*/ 24 w 26"/>
                              <a:gd name="T25" fmla="*/ 10 h 19"/>
                              <a:gd name="T26" fmla="*/ 25 w 26"/>
                              <a:gd name="T27" fmla="*/ 6 h 19"/>
                              <a:gd name="T28" fmla="*/ 21 w 26"/>
                              <a:gd name="T29" fmla="*/ 6 h 19"/>
                              <a:gd name="T30" fmla="*/ 19 w 26"/>
                              <a:gd name="T31" fmla="*/ 4 h 19"/>
                              <a:gd name="T32" fmla="*/ 19 w 26"/>
                              <a:gd name="T33" fmla="*/ 2 h 19"/>
                              <a:gd name="T34" fmla="*/ 19 w 26"/>
                              <a:gd name="T35" fmla="*/ 0 h 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6" h="19">
                                <a:moveTo>
                                  <a:pt x="19" y="0"/>
                                </a:moveTo>
                                <a:cubicBezTo>
                                  <a:pt x="19" y="0"/>
                                  <a:pt x="18" y="0"/>
                                  <a:pt x="17" y="0"/>
                                </a:cubicBezTo>
                                <a:cubicBezTo>
                                  <a:pt x="16" y="0"/>
                                  <a:pt x="14" y="1"/>
                                  <a:pt x="13" y="2"/>
                                </a:cubicBezTo>
                                <a:cubicBezTo>
                                  <a:pt x="12" y="3"/>
                                  <a:pt x="10" y="4"/>
                                  <a:pt x="9" y="5"/>
                                </a:cubicBezTo>
                                <a:cubicBezTo>
                                  <a:pt x="7" y="6"/>
                                  <a:pt x="5" y="7"/>
                                  <a:pt x="3" y="8"/>
                                </a:cubicBezTo>
                                <a:cubicBezTo>
                                  <a:pt x="2" y="9"/>
                                  <a:pt x="0" y="11"/>
                                  <a:pt x="3" y="11"/>
                                </a:cubicBezTo>
                                <a:cubicBezTo>
                                  <a:pt x="4" y="12"/>
                                  <a:pt x="6" y="11"/>
                                  <a:pt x="8" y="12"/>
                                </a:cubicBezTo>
                                <a:cubicBezTo>
                                  <a:pt x="9" y="12"/>
                                  <a:pt x="8" y="15"/>
                                  <a:pt x="10" y="15"/>
                                </a:cubicBezTo>
                                <a:cubicBezTo>
                                  <a:pt x="10" y="16"/>
                                  <a:pt x="11" y="16"/>
                                  <a:pt x="12" y="16"/>
                                </a:cubicBezTo>
                                <a:cubicBezTo>
                                  <a:pt x="12" y="17"/>
                                  <a:pt x="13" y="17"/>
                                  <a:pt x="13" y="18"/>
                                </a:cubicBezTo>
                                <a:cubicBezTo>
                                  <a:pt x="15" y="19"/>
                                  <a:pt x="16" y="18"/>
                                  <a:pt x="18" y="17"/>
                                </a:cubicBezTo>
                                <a:cubicBezTo>
                                  <a:pt x="20" y="17"/>
                                  <a:pt x="21" y="16"/>
                                  <a:pt x="21" y="14"/>
                                </a:cubicBezTo>
                                <a:cubicBezTo>
                                  <a:pt x="22" y="12"/>
                                  <a:pt x="23" y="11"/>
                                  <a:pt x="24" y="10"/>
                                </a:cubicBezTo>
                                <a:cubicBezTo>
                                  <a:pt x="26" y="9"/>
                                  <a:pt x="26" y="7"/>
                                  <a:pt x="25" y="6"/>
                                </a:cubicBezTo>
                                <a:cubicBezTo>
                                  <a:pt x="24" y="5"/>
                                  <a:pt x="22" y="5"/>
                                  <a:pt x="21" y="6"/>
                                </a:cubicBezTo>
                                <a:cubicBezTo>
                                  <a:pt x="20" y="6"/>
                                  <a:pt x="19" y="6"/>
                                  <a:pt x="19" y="4"/>
                                </a:cubicBezTo>
                                <a:cubicBezTo>
                                  <a:pt x="19" y="4"/>
                                  <a:pt x="19" y="3"/>
                                  <a:pt x="19" y="2"/>
                                </a:cubicBezTo>
                                <a:cubicBezTo>
                                  <a:pt x="19" y="2"/>
                                  <a:pt x="20" y="1"/>
                                  <a:pt x="19" y="0"/>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7" name="Freeform 7"/>
                        <wps:cNvSpPr>
                          <a:spLocks/>
                        </wps:cNvSpPr>
                        <wps:spPr bwMode="auto">
                          <a:xfrm>
                            <a:off x="1471612" y="804863"/>
                            <a:ext cx="34925" cy="25400"/>
                          </a:xfrm>
                          <a:custGeom>
                            <a:avLst/>
                            <a:gdLst>
                              <a:gd name="T0" fmla="*/ 5 w 11"/>
                              <a:gd name="T1" fmla="*/ 5 h 8"/>
                              <a:gd name="T2" fmla="*/ 6 w 11"/>
                              <a:gd name="T3" fmla="*/ 5 h 8"/>
                              <a:gd name="T4" fmla="*/ 9 w 11"/>
                              <a:gd name="T5" fmla="*/ 7 h 8"/>
                              <a:gd name="T6" fmla="*/ 11 w 11"/>
                              <a:gd name="T7" fmla="*/ 6 h 8"/>
                              <a:gd name="T8" fmla="*/ 11 w 11"/>
                              <a:gd name="T9" fmla="*/ 4 h 8"/>
                              <a:gd name="T10" fmla="*/ 10 w 11"/>
                              <a:gd name="T11" fmla="*/ 2 h 8"/>
                              <a:gd name="T12" fmla="*/ 9 w 11"/>
                              <a:gd name="T13" fmla="*/ 1 h 8"/>
                              <a:gd name="T14" fmla="*/ 7 w 11"/>
                              <a:gd name="T15" fmla="*/ 1 h 8"/>
                              <a:gd name="T16" fmla="*/ 3 w 11"/>
                              <a:gd name="T17" fmla="*/ 0 h 8"/>
                              <a:gd name="T18" fmla="*/ 1 w 11"/>
                              <a:gd name="T19" fmla="*/ 2 h 8"/>
                              <a:gd name="T20" fmla="*/ 3 w 11"/>
                              <a:gd name="T21" fmla="*/ 3 h 8"/>
                              <a:gd name="T22" fmla="*/ 5 w 11"/>
                              <a:gd name="T23" fmla="*/ 5 h 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1" h="8">
                                <a:moveTo>
                                  <a:pt x="5" y="5"/>
                                </a:moveTo>
                                <a:cubicBezTo>
                                  <a:pt x="5" y="5"/>
                                  <a:pt x="6" y="5"/>
                                  <a:pt x="6" y="5"/>
                                </a:cubicBezTo>
                                <a:cubicBezTo>
                                  <a:pt x="7" y="5"/>
                                  <a:pt x="9" y="6"/>
                                  <a:pt x="9" y="7"/>
                                </a:cubicBezTo>
                                <a:cubicBezTo>
                                  <a:pt x="10" y="8"/>
                                  <a:pt x="11" y="7"/>
                                  <a:pt x="11" y="6"/>
                                </a:cubicBezTo>
                                <a:cubicBezTo>
                                  <a:pt x="11" y="5"/>
                                  <a:pt x="11" y="4"/>
                                  <a:pt x="11" y="4"/>
                                </a:cubicBezTo>
                                <a:cubicBezTo>
                                  <a:pt x="11" y="3"/>
                                  <a:pt x="10" y="3"/>
                                  <a:pt x="10" y="2"/>
                                </a:cubicBezTo>
                                <a:cubicBezTo>
                                  <a:pt x="10" y="1"/>
                                  <a:pt x="10" y="1"/>
                                  <a:pt x="9" y="1"/>
                                </a:cubicBezTo>
                                <a:cubicBezTo>
                                  <a:pt x="9" y="0"/>
                                  <a:pt x="8" y="1"/>
                                  <a:pt x="7" y="1"/>
                                </a:cubicBezTo>
                                <a:cubicBezTo>
                                  <a:pt x="5" y="1"/>
                                  <a:pt x="4" y="0"/>
                                  <a:pt x="3" y="0"/>
                                </a:cubicBezTo>
                                <a:cubicBezTo>
                                  <a:pt x="2" y="0"/>
                                  <a:pt x="0" y="1"/>
                                  <a:pt x="1" y="2"/>
                                </a:cubicBezTo>
                                <a:cubicBezTo>
                                  <a:pt x="1" y="3"/>
                                  <a:pt x="2" y="3"/>
                                  <a:pt x="3" y="3"/>
                                </a:cubicBezTo>
                                <a:cubicBezTo>
                                  <a:pt x="4" y="4"/>
                                  <a:pt x="4" y="4"/>
                                  <a:pt x="5" y="5"/>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8" name="Freeform 8"/>
                        <wps:cNvSpPr>
                          <a:spLocks/>
                        </wps:cNvSpPr>
                        <wps:spPr bwMode="auto">
                          <a:xfrm>
                            <a:off x="1801812" y="560388"/>
                            <a:ext cx="71438" cy="142875"/>
                          </a:xfrm>
                          <a:custGeom>
                            <a:avLst/>
                            <a:gdLst>
                              <a:gd name="T0" fmla="*/ 14 w 23"/>
                              <a:gd name="T1" fmla="*/ 9 h 45"/>
                              <a:gd name="T2" fmla="*/ 9 w 23"/>
                              <a:gd name="T3" fmla="*/ 10 h 45"/>
                              <a:gd name="T4" fmla="*/ 6 w 23"/>
                              <a:gd name="T5" fmla="*/ 13 h 45"/>
                              <a:gd name="T6" fmla="*/ 2 w 23"/>
                              <a:gd name="T7" fmla="*/ 15 h 45"/>
                              <a:gd name="T8" fmla="*/ 0 w 23"/>
                              <a:gd name="T9" fmla="*/ 19 h 45"/>
                              <a:gd name="T10" fmla="*/ 1 w 23"/>
                              <a:gd name="T11" fmla="*/ 23 h 45"/>
                              <a:gd name="T12" fmla="*/ 1 w 23"/>
                              <a:gd name="T13" fmla="*/ 28 h 45"/>
                              <a:gd name="T14" fmla="*/ 5 w 23"/>
                              <a:gd name="T15" fmla="*/ 30 h 45"/>
                              <a:gd name="T16" fmla="*/ 3 w 23"/>
                              <a:gd name="T17" fmla="*/ 33 h 45"/>
                              <a:gd name="T18" fmla="*/ 5 w 23"/>
                              <a:gd name="T19" fmla="*/ 36 h 45"/>
                              <a:gd name="T20" fmla="*/ 5 w 23"/>
                              <a:gd name="T21" fmla="*/ 38 h 45"/>
                              <a:gd name="T22" fmla="*/ 6 w 23"/>
                              <a:gd name="T23" fmla="*/ 39 h 45"/>
                              <a:gd name="T24" fmla="*/ 9 w 23"/>
                              <a:gd name="T25" fmla="*/ 42 h 45"/>
                              <a:gd name="T26" fmla="*/ 11 w 23"/>
                              <a:gd name="T27" fmla="*/ 43 h 45"/>
                              <a:gd name="T28" fmla="*/ 13 w 23"/>
                              <a:gd name="T29" fmla="*/ 44 h 45"/>
                              <a:gd name="T30" fmla="*/ 14 w 23"/>
                              <a:gd name="T31" fmla="*/ 45 h 45"/>
                              <a:gd name="T32" fmla="*/ 15 w 23"/>
                              <a:gd name="T33" fmla="*/ 43 h 45"/>
                              <a:gd name="T34" fmla="*/ 16 w 23"/>
                              <a:gd name="T35" fmla="*/ 39 h 45"/>
                              <a:gd name="T36" fmla="*/ 18 w 23"/>
                              <a:gd name="T37" fmla="*/ 35 h 45"/>
                              <a:gd name="T38" fmla="*/ 19 w 23"/>
                              <a:gd name="T39" fmla="*/ 31 h 45"/>
                              <a:gd name="T40" fmla="*/ 20 w 23"/>
                              <a:gd name="T41" fmla="*/ 29 h 45"/>
                              <a:gd name="T42" fmla="*/ 20 w 23"/>
                              <a:gd name="T43" fmla="*/ 26 h 45"/>
                              <a:gd name="T44" fmla="*/ 22 w 23"/>
                              <a:gd name="T45" fmla="*/ 23 h 45"/>
                              <a:gd name="T46" fmla="*/ 23 w 23"/>
                              <a:gd name="T47" fmla="*/ 19 h 45"/>
                              <a:gd name="T48" fmla="*/ 22 w 23"/>
                              <a:gd name="T49" fmla="*/ 15 h 45"/>
                              <a:gd name="T50" fmla="*/ 22 w 23"/>
                              <a:gd name="T51" fmla="*/ 10 h 45"/>
                              <a:gd name="T52" fmla="*/ 22 w 23"/>
                              <a:gd name="T53" fmla="*/ 8 h 45"/>
                              <a:gd name="T54" fmla="*/ 21 w 23"/>
                              <a:gd name="T55" fmla="*/ 6 h 45"/>
                              <a:gd name="T56" fmla="*/ 20 w 23"/>
                              <a:gd name="T57" fmla="*/ 2 h 45"/>
                              <a:gd name="T58" fmla="*/ 19 w 23"/>
                              <a:gd name="T59" fmla="*/ 1 h 45"/>
                              <a:gd name="T60" fmla="*/ 18 w 23"/>
                              <a:gd name="T61" fmla="*/ 0 h 45"/>
                              <a:gd name="T62" fmla="*/ 18 w 23"/>
                              <a:gd name="T63" fmla="*/ 2 h 45"/>
                              <a:gd name="T64" fmla="*/ 17 w 23"/>
                              <a:gd name="T65" fmla="*/ 8 h 45"/>
                              <a:gd name="T66" fmla="*/ 14 w 23"/>
                              <a:gd name="T67" fmla="*/ 9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3" h="45">
                                <a:moveTo>
                                  <a:pt x="14" y="9"/>
                                </a:moveTo>
                                <a:cubicBezTo>
                                  <a:pt x="12" y="9"/>
                                  <a:pt x="10" y="9"/>
                                  <a:pt x="9" y="10"/>
                                </a:cubicBezTo>
                                <a:cubicBezTo>
                                  <a:pt x="8" y="11"/>
                                  <a:pt x="7" y="12"/>
                                  <a:pt x="6" y="13"/>
                                </a:cubicBezTo>
                                <a:cubicBezTo>
                                  <a:pt x="5" y="14"/>
                                  <a:pt x="4" y="15"/>
                                  <a:pt x="2" y="15"/>
                                </a:cubicBezTo>
                                <a:cubicBezTo>
                                  <a:pt x="1" y="16"/>
                                  <a:pt x="0" y="17"/>
                                  <a:pt x="0" y="19"/>
                                </a:cubicBezTo>
                                <a:cubicBezTo>
                                  <a:pt x="0" y="21"/>
                                  <a:pt x="1" y="22"/>
                                  <a:pt x="1" y="23"/>
                                </a:cubicBezTo>
                                <a:cubicBezTo>
                                  <a:pt x="1" y="25"/>
                                  <a:pt x="1" y="26"/>
                                  <a:pt x="1" y="28"/>
                                </a:cubicBezTo>
                                <a:cubicBezTo>
                                  <a:pt x="2" y="30"/>
                                  <a:pt x="4" y="28"/>
                                  <a:pt x="5" y="30"/>
                                </a:cubicBezTo>
                                <a:cubicBezTo>
                                  <a:pt x="5" y="32"/>
                                  <a:pt x="4" y="33"/>
                                  <a:pt x="3" y="33"/>
                                </a:cubicBezTo>
                                <a:cubicBezTo>
                                  <a:pt x="2" y="35"/>
                                  <a:pt x="4" y="35"/>
                                  <a:pt x="5" y="36"/>
                                </a:cubicBezTo>
                                <a:cubicBezTo>
                                  <a:pt x="6" y="36"/>
                                  <a:pt x="5" y="37"/>
                                  <a:pt x="5" y="38"/>
                                </a:cubicBezTo>
                                <a:cubicBezTo>
                                  <a:pt x="5" y="39"/>
                                  <a:pt x="6" y="39"/>
                                  <a:pt x="6" y="39"/>
                                </a:cubicBezTo>
                                <a:cubicBezTo>
                                  <a:pt x="7" y="40"/>
                                  <a:pt x="8" y="41"/>
                                  <a:pt x="9" y="42"/>
                                </a:cubicBezTo>
                                <a:cubicBezTo>
                                  <a:pt x="11" y="42"/>
                                  <a:pt x="10" y="42"/>
                                  <a:pt x="11" y="43"/>
                                </a:cubicBezTo>
                                <a:cubicBezTo>
                                  <a:pt x="12" y="43"/>
                                  <a:pt x="12" y="43"/>
                                  <a:pt x="13" y="44"/>
                                </a:cubicBezTo>
                                <a:cubicBezTo>
                                  <a:pt x="14" y="44"/>
                                  <a:pt x="14" y="45"/>
                                  <a:pt x="14" y="45"/>
                                </a:cubicBezTo>
                                <a:cubicBezTo>
                                  <a:pt x="15" y="45"/>
                                  <a:pt x="15" y="44"/>
                                  <a:pt x="15" y="43"/>
                                </a:cubicBezTo>
                                <a:cubicBezTo>
                                  <a:pt x="16" y="42"/>
                                  <a:pt x="16" y="40"/>
                                  <a:pt x="16" y="39"/>
                                </a:cubicBezTo>
                                <a:cubicBezTo>
                                  <a:pt x="16" y="37"/>
                                  <a:pt x="17" y="36"/>
                                  <a:pt x="18" y="35"/>
                                </a:cubicBezTo>
                                <a:cubicBezTo>
                                  <a:pt x="18" y="34"/>
                                  <a:pt x="18" y="32"/>
                                  <a:pt x="19" y="31"/>
                                </a:cubicBezTo>
                                <a:cubicBezTo>
                                  <a:pt x="19" y="30"/>
                                  <a:pt x="20" y="29"/>
                                  <a:pt x="20" y="29"/>
                                </a:cubicBezTo>
                                <a:cubicBezTo>
                                  <a:pt x="20" y="28"/>
                                  <a:pt x="20" y="27"/>
                                  <a:pt x="20" y="26"/>
                                </a:cubicBezTo>
                                <a:cubicBezTo>
                                  <a:pt x="21" y="25"/>
                                  <a:pt x="21" y="24"/>
                                  <a:pt x="22" y="23"/>
                                </a:cubicBezTo>
                                <a:cubicBezTo>
                                  <a:pt x="23" y="22"/>
                                  <a:pt x="23" y="21"/>
                                  <a:pt x="23" y="19"/>
                                </a:cubicBezTo>
                                <a:cubicBezTo>
                                  <a:pt x="23" y="18"/>
                                  <a:pt x="23" y="16"/>
                                  <a:pt x="22" y="15"/>
                                </a:cubicBezTo>
                                <a:cubicBezTo>
                                  <a:pt x="22" y="13"/>
                                  <a:pt x="22" y="12"/>
                                  <a:pt x="22" y="10"/>
                                </a:cubicBezTo>
                                <a:cubicBezTo>
                                  <a:pt x="22" y="9"/>
                                  <a:pt x="22" y="8"/>
                                  <a:pt x="22" y="8"/>
                                </a:cubicBezTo>
                                <a:cubicBezTo>
                                  <a:pt x="22" y="7"/>
                                  <a:pt x="21" y="6"/>
                                  <a:pt x="21" y="6"/>
                                </a:cubicBezTo>
                                <a:cubicBezTo>
                                  <a:pt x="20" y="4"/>
                                  <a:pt x="21" y="3"/>
                                  <a:pt x="20" y="2"/>
                                </a:cubicBezTo>
                                <a:cubicBezTo>
                                  <a:pt x="19" y="1"/>
                                  <a:pt x="19" y="1"/>
                                  <a:pt x="19" y="1"/>
                                </a:cubicBezTo>
                                <a:cubicBezTo>
                                  <a:pt x="18" y="1"/>
                                  <a:pt x="19" y="0"/>
                                  <a:pt x="18" y="0"/>
                                </a:cubicBezTo>
                                <a:cubicBezTo>
                                  <a:pt x="17" y="0"/>
                                  <a:pt x="18" y="2"/>
                                  <a:pt x="18" y="2"/>
                                </a:cubicBezTo>
                                <a:cubicBezTo>
                                  <a:pt x="18" y="4"/>
                                  <a:pt x="18" y="6"/>
                                  <a:pt x="17" y="8"/>
                                </a:cubicBezTo>
                                <a:cubicBezTo>
                                  <a:pt x="16" y="9"/>
                                  <a:pt x="15" y="9"/>
                                  <a:pt x="14" y="9"/>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9" name="Freeform 9"/>
                        <wps:cNvSpPr>
                          <a:spLocks/>
                        </wps:cNvSpPr>
                        <wps:spPr bwMode="auto">
                          <a:xfrm>
                            <a:off x="1770062" y="709613"/>
                            <a:ext cx="122238" cy="198438"/>
                          </a:xfrm>
                          <a:custGeom>
                            <a:avLst/>
                            <a:gdLst>
                              <a:gd name="T0" fmla="*/ 0 w 39"/>
                              <a:gd name="T1" fmla="*/ 17 h 63"/>
                              <a:gd name="T2" fmla="*/ 3 w 39"/>
                              <a:gd name="T3" fmla="*/ 17 h 63"/>
                              <a:gd name="T4" fmla="*/ 6 w 39"/>
                              <a:gd name="T5" fmla="*/ 18 h 63"/>
                              <a:gd name="T6" fmla="*/ 7 w 39"/>
                              <a:gd name="T7" fmla="*/ 21 h 63"/>
                              <a:gd name="T8" fmla="*/ 8 w 39"/>
                              <a:gd name="T9" fmla="*/ 24 h 63"/>
                              <a:gd name="T10" fmla="*/ 7 w 39"/>
                              <a:gd name="T11" fmla="*/ 30 h 63"/>
                              <a:gd name="T12" fmla="*/ 7 w 39"/>
                              <a:gd name="T13" fmla="*/ 34 h 63"/>
                              <a:gd name="T14" fmla="*/ 7 w 39"/>
                              <a:gd name="T15" fmla="*/ 36 h 63"/>
                              <a:gd name="T16" fmla="*/ 9 w 39"/>
                              <a:gd name="T17" fmla="*/ 38 h 63"/>
                              <a:gd name="T18" fmla="*/ 8 w 39"/>
                              <a:gd name="T19" fmla="*/ 45 h 63"/>
                              <a:gd name="T20" fmla="*/ 6 w 39"/>
                              <a:gd name="T21" fmla="*/ 47 h 63"/>
                              <a:gd name="T22" fmla="*/ 6 w 39"/>
                              <a:gd name="T23" fmla="*/ 51 h 63"/>
                              <a:gd name="T24" fmla="*/ 7 w 39"/>
                              <a:gd name="T25" fmla="*/ 56 h 63"/>
                              <a:gd name="T26" fmla="*/ 10 w 39"/>
                              <a:gd name="T27" fmla="*/ 58 h 63"/>
                              <a:gd name="T28" fmla="*/ 12 w 39"/>
                              <a:gd name="T29" fmla="*/ 60 h 63"/>
                              <a:gd name="T30" fmla="*/ 20 w 39"/>
                              <a:gd name="T31" fmla="*/ 57 h 63"/>
                              <a:gd name="T32" fmla="*/ 20 w 39"/>
                              <a:gd name="T33" fmla="*/ 54 h 63"/>
                              <a:gd name="T34" fmla="*/ 26 w 39"/>
                              <a:gd name="T35" fmla="*/ 53 h 63"/>
                              <a:gd name="T36" fmla="*/ 29 w 39"/>
                              <a:gd name="T37" fmla="*/ 55 h 63"/>
                              <a:gd name="T38" fmla="*/ 31 w 39"/>
                              <a:gd name="T39" fmla="*/ 54 h 63"/>
                              <a:gd name="T40" fmla="*/ 32 w 39"/>
                              <a:gd name="T41" fmla="*/ 51 h 63"/>
                              <a:gd name="T42" fmla="*/ 32 w 39"/>
                              <a:gd name="T43" fmla="*/ 48 h 63"/>
                              <a:gd name="T44" fmla="*/ 34 w 39"/>
                              <a:gd name="T45" fmla="*/ 41 h 63"/>
                              <a:gd name="T46" fmla="*/ 35 w 39"/>
                              <a:gd name="T47" fmla="*/ 38 h 63"/>
                              <a:gd name="T48" fmla="*/ 35 w 39"/>
                              <a:gd name="T49" fmla="*/ 35 h 63"/>
                              <a:gd name="T50" fmla="*/ 36 w 39"/>
                              <a:gd name="T51" fmla="*/ 31 h 63"/>
                              <a:gd name="T52" fmla="*/ 37 w 39"/>
                              <a:gd name="T53" fmla="*/ 28 h 63"/>
                              <a:gd name="T54" fmla="*/ 37 w 39"/>
                              <a:gd name="T55" fmla="*/ 24 h 63"/>
                              <a:gd name="T56" fmla="*/ 38 w 39"/>
                              <a:gd name="T57" fmla="*/ 21 h 63"/>
                              <a:gd name="T58" fmla="*/ 36 w 39"/>
                              <a:gd name="T59" fmla="*/ 15 h 63"/>
                              <a:gd name="T60" fmla="*/ 33 w 39"/>
                              <a:gd name="T61" fmla="*/ 10 h 63"/>
                              <a:gd name="T62" fmla="*/ 31 w 39"/>
                              <a:gd name="T63" fmla="*/ 8 h 63"/>
                              <a:gd name="T64" fmla="*/ 32 w 39"/>
                              <a:gd name="T65" fmla="*/ 5 h 63"/>
                              <a:gd name="T66" fmla="*/ 27 w 39"/>
                              <a:gd name="T67" fmla="*/ 2 h 63"/>
                              <a:gd name="T68" fmla="*/ 25 w 39"/>
                              <a:gd name="T69" fmla="*/ 0 h 63"/>
                              <a:gd name="T70" fmla="*/ 23 w 39"/>
                              <a:gd name="T71" fmla="*/ 2 h 63"/>
                              <a:gd name="T72" fmla="*/ 18 w 39"/>
                              <a:gd name="T73" fmla="*/ 6 h 63"/>
                              <a:gd name="T74" fmla="*/ 13 w 39"/>
                              <a:gd name="T75" fmla="*/ 11 h 63"/>
                              <a:gd name="T76" fmla="*/ 9 w 39"/>
                              <a:gd name="T77" fmla="*/ 10 h 63"/>
                              <a:gd name="T78" fmla="*/ 6 w 39"/>
                              <a:gd name="T79" fmla="*/ 10 h 63"/>
                              <a:gd name="T80" fmla="*/ 4 w 39"/>
                              <a:gd name="T81" fmla="*/ 8 h 63"/>
                              <a:gd name="T82" fmla="*/ 2 w 39"/>
                              <a:gd name="T83" fmla="*/ 10 h 63"/>
                              <a:gd name="T84" fmla="*/ 2 w 39"/>
                              <a:gd name="T85" fmla="*/ 14 h 63"/>
                              <a:gd name="T86" fmla="*/ 0 w 39"/>
                              <a:gd name="T87" fmla="*/ 17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39" h="63">
                                <a:moveTo>
                                  <a:pt x="0" y="17"/>
                                </a:moveTo>
                                <a:cubicBezTo>
                                  <a:pt x="1" y="18"/>
                                  <a:pt x="2" y="17"/>
                                  <a:pt x="3" y="17"/>
                                </a:cubicBezTo>
                                <a:cubicBezTo>
                                  <a:pt x="4" y="17"/>
                                  <a:pt x="5" y="18"/>
                                  <a:pt x="6" y="18"/>
                                </a:cubicBezTo>
                                <a:cubicBezTo>
                                  <a:pt x="6" y="19"/>
                                  <a:pt x="6" y="20"/>
                                  <a:pt x="7" y="21"/>
                                </a:cubicBezTo>
                                <a:cubicBezTo>
                                  <a:pt x="7" y="22"/>
                                  <a:pt x="8" y="23"/>
                                  <a:pt x="8" y="24"/>
                                </a:cubicBezTo>
                                <a:cubicBezTo>
                                  <a:pt x="9" y="26"/>
                                  <a:pt x="7" y="28"/>
                                  <a:pt x="7" y="30"/>
                                </a:cubicBezTo>
                                <a:cubicBezTo>
                                  <a:pt x="6" y="32"/>
                                  <a:pt x="7" y="33"/>
                                  <a:pt x="7" y="34"/>
                                </a:cubicBezTo>
                                <a:cubicBezTo>
                                  <a:pt x="8" y="35"/>
                                  <a:pt x="7" y="36"/>
                                  <a:pt x="7" y="36"/>
                                </a:cubicBezTo>
                                <a:cubicBezTo>
                                  <a:pt x="8" y="37"/>
                                  <a:pt x="8" y="37"/>
                                  <a:pt x="9" y="38"/>
                                </a:cubicBezTo>
                                <a:cubicBezTo>
                                  <a:pt x="11" y="40"/>
                                  <a:pt x="9" y="42"/>
                                  <a:pt x="8" y="45"/>
                                </a:cubicBezTo>
                                <a:cubicBezTo>
                                  <a:pt x="7" y="46"/>
                                  <a:pt x="6" y="46"/>
                                  <a:pt x="6" y="47"/>
                                </a:cubicBezTo>
                                <a:cubicBezTo>
                                  <a:pt x="6" y="49"/>
                                  <a:pt x="6" y="50"/>
                                  <a:pt x="6" y="51"/>
                                </a:cubicBezTo>
                                <a:cubicBezTo>
                                  <a:pt x="6" y="53"/>
                                  <a:pt x="4" y="55"/>
                                  <a:pt x="7" y="56"/>
                                </a:cubicBezTo>
                                <a:cubicBezTo>
                                  <a:pt x="8" y="57"/>
                                  <a:pt x="9" y="57"/>
                                  <a:pt x="10" y="58"/>
                                </a:cubicBezTo>
                                <a:cubicBezTo>
                                  <a:pt x="10" y="58"/>
                                  <a:pt x="11" y="59"/>
                                  <a:pt x="12" y="60"/>
                                </a:cubicBezTo>
                                <a:cubicBezTo>
                                  <a:pt x="15" y="63"/>
                                  <a:pt x="18" y="60"/>
                                  <a:pt x="20" y="57"/>
                                </a:cubicBezTo>
                                <a:cubicBezTo>
                                  <a:pt x="21" y="56"/>
                                  <a:pt x="20" y="55"/>
                                  <a:pt x="20" y="54"/>
                                </a:cubicBezTo>
                                <a:cubicBezTo>
                                  <a:pt x="21" y="51"/>
                                  <a:pt x="25" y="53"/>
                                  <a:pt x="26" y="53"/>
                                </a:cubicBezTo>
                                <a:cubicBezTo>
                                  <a:pt x="28" y="53"/>
                                  <a:pt x="28" y="54"/>
                                  <a:pt x="29" y="55"/>
                                </a:cubicBezTo>
                                <a:cubicBezTo>
                                  <a:pt x="30" y="56"/>
                                  <a:pt x="31" y="56"/>
                                  <a:pt x="31" y="54"/>
                                </a:cubicBezTo>
                                <a:cubicBezTo>
                                  <a:pt x="32" y="53"/>
                                  <a:pt x="32" y="52"/>
                                  <a:pt x="32" y="51"/>
                                </a:cubicBezTo>
                                <a:cubicBezTo>
                                  <a:pt x="32" y="50"/>
                                  <a:pt x="32" y="49"/>
                                  <a:pt x="32" y="48"/>
                                </a:cubicBezTo>
                                <a:cubicBezTo>
                                  <a:pt x="33" y="45"/>
                                  <a:pt x="33" y="44"/>
                                  <a:pt x="34" y="41"/>
                                </a:cubicBezTo>
                                <a:cubicBezTo>
                                  <a:pt x="34" y="40"/>
                                  <a:pt x="35" y="40"/>
                                  <a:pt x="35" y="38"/>
                                </a:cubicBezTo>
                                <a:cubicBezTo>
                                  <a:pt x="35" y="37"/>
                                  <a:pt x="35" y="36"/>
                                  <a:pt x="35" y="35"/>
                                </a:cubicBezTo>
                                <a:cubicBezTo>
                                  <a:pt x="35" y="34"/>
                                  <a:pt x="35" y="32"/>
                                  <a:pt x="36" y="31"/>
                                </a:cubicBezTo>
                                <a:cubicBezTo>
                                  <a:pt x="36" y="30"/>
                                  <a:pt x="36" y="29"/>
                                  <a:pt x="37" y="28"/>
                                </a:cubicBezTo>
                                <a:cubicBezTo>
                                  <a:pt x="37" y="27"/>
                                  <a:pt x="37" y="26"/>
                                  <a:pt x="37" y="24"/>
                                </a:cubicBezTo>
                                <a:cubicBezTo>
                                  <a:pt x="38" y="23"/>
                                  <a:pt x="38" y="22"/>
                                  <a:pt x="38" y="21"/>
                                </a:cubicBezTo>
                                <a:cubicBezTo>
                                  <a:pt x="39" y="19"/>
                                  <a:pt x="37" y="17"/>
                                  <a:pt x="36" y="15"/>
                                </a:cubicBezTo>
                                <a:cubicBezTo>
                                  <a:pt x="36" y="13"/>
                                  <a:pt x="36" y="11"/>
                                  <a:pt x="33" y="10"/>
                                </a:cubicBezTo>
                                <a:cubicBezTo>
                                  <a:pt x="33" y="9"/>
                                  <a:pt x="31" y="9"/>
                                  <a:pt x="31" y="8"/>
                                </a:cubicBezTo>
                                <a:cubicBezTo>
                                  <a:pt x="30" y="7"/>
                                  <a:pt x="32" y="6"/>
                                  <a:pt x="32" y="5"/>
                                </a:cubicBezTo>
                                <a:cubicBezTo>
                                  <a:pt x="33" y="1"/>
                                  <a:pt x="29" y="3"/>
                                  <a:pt x="27" y="2"/>
                                </a:cubicBezTo>
                                <a:cubicBezTo>
                                  <a:pt x="26" y="1"/>
                                  <a:pt x="27" y="0"/>
                                  <a:pt x="25" y="0"/>
                                </a:cubicBezTo>
                                <a:cubicBezTo>
                                  <a:pt x="24" y="0"/>
                                  <a:pt x="23" y="1"/>
                                  <a:pt x="23" y="2"/>
                                </a:cubicBezTo>
                                <a:cubicBezTo>
                                  <a:pt x="21" y="4"/>
                                  <a:pt x="19" y="4"/>
                                  <a:pt x="18" y="6"/>
                                </a:cubicBezTo>
                                <a:cubicBezTo>
                                  <a:pt x="16" y="8"/>
                                  <a:pt x="15" y="10"/>
                                  <a:pt x="13" y="11"/>
                                </a:cubicBezTo>
                                <a:cubicBezTo>
                                  <a:pt x="11" y="11"/>
                                  <a:pt x="10" y="11"/>
                                  <a:pt x="9" y="10"/>
                                </a:cubicBezTo>
                                <a:cubicBezTo>
                                  <a:pt x="8" y="10"/>
                                  <a:pt x="7" y="11"/>
                                  <a:pt x="6" y="10"/>
                                </a:cubicBezTo>
                                <a:cubicBezTo>
                                  <a:pt x="4" y="10"/>
                                  <a:pt x="4" y="8"/>
                                  <a:pt x="4" y="8"/>
                                </a:cubicBezTo>
                                <a:cubicBezTo>
                                  <a:pt x="2" y="7"/>
                                  <a:pt x="2" y="10"/>
                                  <a:pt x="2" y="10"/>
                                </a:cubicBezTo>
                                <a:cubicBezTo>
                                  <a:pt x="2" y="12"/>
                                  <a:pt x="2" y="13"/>
                                  <a:pt x="2" y="14"/>
                                </a:cubicBezTo>
                                <a:cubicBezTo>
                                  <a:pt x="1" y="15"/>
                                  <a:pt x="0" y="15"/>
                                  <a:pt x="0" y="17"/>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10" name="Freeform 10"/>
                        <wps:cNvSpPr>
                          <a:spLocks/>
                        </wps:cNvSpPr>
                        <wps:spPr bwMode="auto">
                          <a:xfrm>
                            <a:off x="1908175" y="573088"/>
                            <a:ext cx="25400" cy="19050"/>
                          </a:xfrm>
                          <a:custGeom>
                            <a:avLst/>
                            <a:gdLst>
                              <a:gd name="T0" fmla="*/ 1 w 8"/>
                              <a:gd name="T1" fmla="*/ 3 h 6"/>
                              <a:gd name="T2" fmla="*/ 3 w 8"/>
                              <a:gd name="T3" fmla="*/ 4 h 6"/>
                              <a:gd name="T4" fmla="*/ 5 w 8"/>
                              <a:gd name="T5" fmla="*/ 5 h 6"/>
                              <a:gd name="T6" fmla="*/ 7 w 8"/>
                              <a:gd name="T7" fmla="*/ 5 h 6"/>
                              <a:gd name="T8" fmla="*/ 7 w 8"/>
                              <a:gd name="T9" fmla="*/ 3 h 6"/>
                              <a:gd name="T10" fmla="*/ 7 w 8"/>
                              <a:gd name="T11" fmla="*/ 1 h 6"/>
                              <a:gd name="T12" fmla="*/ 6 w 8"/>
                              <a:gd name="T13" fmla="*/ 2 h 6"/>
                              <a:gd name="T14" fmla="*/ 1 w 8"/>
                              <a:gd name="T15" fmla="*/ 2 h 6"/>
                              <a:gd name="T16" fmla="*/ 1 w 8"/>
                              <a:gd name="T17" fmla="*/ 3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8" h="6">
                                <a:moveTo>
                                  <a:pt x="1" y="3"/>
                                </a:moveTo>
                                <a:cubicBezTo>
                                  <a:pt x="1" y="4"/>
                                  <a:pt x="2" y="4"/>
                                  <a:pt x="3" y="4"/>
                                </a:cubicBezTo>
                                <a:cubicBezTo>
                                  <a:pt x="4" y="5"/>
                                  <a:pt x="4" y="4"/>
                                  <a:pt x="5" y="5"/>
                                </a:cubicBezTo>
                                <a:cubicBezTo>
                                  <a:pt x="6" y="5"/>
                                  <a:pt x="6" y="6"/>
                                  <a:pt x="7" y="5"/>
                                </a:cubicBezTo>
                                <a:cubicBezTo>
                                  <a:pt x="7" y="5"/>
                                  <a:pt x="7" y="4"/>
                                  <a:pt x="7" y="3"/>
                                </a:cubicBezTo>
                                <a:cubicBezTo>
                                  <a:pt x="7" y="2"/>
                                  <a:pt x="8" y="2"/>
                                  <a:pt x="7" y="1"/>
                                </a:cubicBezTo>
                                <a:cubicBezTo>
                                  <a:pt x="6" y="0"/>
                                  <a:pt x="6" y="1"/>
                                  <a:pt x="6" y="2"/>
                                </a:cubicBezTo>
                                <a:cubicBezTo>
                                  <a:pt x="4" y="3"/>
                                  <a:pt x="2" y="1"/>
                                  <a:pt x="1" y="2"/>
                                </a:cubicBezTo>
                                <a:cubicBezTo>
                                  <a:pt x="0" y="2"/>
                                  <a:pt x="0" y="3"/>
                                  <a:pt x="1" y="3"/>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11" name="Freeform 11"/>
                        <wps:cNvSpPr>
                          <a:spLocks/>
                        </wps:cNvSpPr>
                        <wps:spPr bwMode="auto">
                          <a:xfrm>
                            <a:off x="1298575" y="881063"/>
                            <a:ext cx="26988" cy="30163"/>
                          </a:xfrm>
                          <a:custGeom>
                            <a:avLst/>
                            <a:gdLst>
                              <a:gd name="T0" fmla="*/ 2 w 9"/>
                              <a:gd name="T1" fmla="*/ 8 h 10"/>
                              <a:gd name="T2" fmla="*/ 5 w 9"/>
                              <a:gd name="T3" fmla="*/ 6 h 10"/>
                              <a:gd name="T4" fmla="*/ 8 w 9"/>
                              <a:gd name="T5" fmla="*/ 3 h 10"/>
                              <a:gd name="T6" fmla="*/ 9 w 9"/>
                              <a:gd name="T7" fmla="*/ 2 h 10"/>
                              <a:gd name="T8" fmla="*/ 7 w 9"/>
                              <a:gd name="T9" fmla="*/ 1 h 10"/>
                              <a:gd name="T10" fmla="*/ 5 w 9"/>
                              <a:gd name="T11" fmla="*/ 0 h 10"/>
                              <a:gd name="T12" fmla="*/ 3 w 9"/>
                              <a:gd name="T13" fmla="*/ 2 h 10"/>
                              <a:gd name="T14" fmla="*/ 0 w 9"/>
                              <a:gd name="T15" fmla="*/ 4 h 10"/>
                              <a:gd name="T16" fmla="*/ 1 w 9"/>
                              <a:gd name="T17" fmla="*/ 6 h 10"/>
                              <a:gd name="T18" fmla="*/ 2 w 9"/>
                              <a:gd name="T19" fmla="*/ 8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 h="10">
                                <a:moveTo>
                                  <a:pt x="2" y="8"/>
                                </a:moveTo>
                                <a:cubicBezTo>
                                  <a:pt x="3" y="10"/>
                                  <a:pt x="5" y="7"/>
                                  <a:pt x="5" y="6"/>
                                </a:cubicBezTo>
                                <a:cubicBezTo>
                                  <a:pt x="6" y="5"/>
                                  <a:pt x="7" y="4"/>
                                  <a:pt x="8" y="3"/>
                                </a:cubicBezTo>
                                <a:cubicBezTo>
                                  <a:pt x="8" y="3"/>
                                  <a:pt x="9" y="3"/>
                                  <a:pt x="9" y="2"/>
                                </a:cubicBezTo>
                                <a:cubicBezTo>
                                  <a:pt x="8" y="2"/>
                                  <a:pt x="7" y="2"/>
                                  <a:pt x="7" y="1"/>
                                </a:cubicBezTo>
                                <a:cubicBezTo>
                                  <a:pt x="6" y="1"/>
                                  <a:pt x="6" y="0"/>
                                  <a:pt x="5" y="0"/>
                                </a:cubicBezTo>
                                <a:cubicBezTo>
                                  <a:pt x="4" y="0"/>
                                  <a:pt x="4" y="2"/>
                                  <a:pt x="3" y="2"/>
                                </a:cubicBezTo>
                                <a:cubicBezTo>
                                  <a:pt x="2" y="3"/>
                                  <a:pt x="1" y="3"/>
                                  <a:pt x="0" y="4"/>
                                </a:cubicBezTo>
                                <a:cubicBezTo>
                                  <a:pt x="0" y="5"/>
                                  <a:pt x="1" y="5"/>
                                  <a:pt x="1" y="6"/>
                                </a:cubicBezTo>
                                <a:cubicBezTo>
                                  <a:pt x="2" y="7"/>
                                  <a:pt x="2" y="7"/>
                                  <a:pt x="2" y="8"/>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12" name="Freeform 12"/>
                        <wps:cNvSpPr>
                          <a:spLocks/>
                        </wps:cNvSpPr>
                        <wps:spPr bwMode="auto">
                          <a:xfrm>
                            <a:off x="2035175" y="1066800"/>
                            <a:ext cx="6350" cy="6350"/>
                          </a:xfrm>
                          <a:custGeom>
                            <a:avLst/>
                            <a:gdLst>
                              <a:gd name="T0" fmla="*/ 2 w 2"/>
                              <a:gd name="T1" fmla="*/ 1 h 2"/>
                              <a:gd name="T2" fmla="*/ 0 w 2"/>
                              <a:gd name="T3" fmla="*/ 0 h 2"/>
                              <a:gd name="T4" fmla="*/ 0 w 2"/>
                              <a:gd name="T5" fmla="*/ 0 h 2"/>
                              <a:gd name="T6" fmla="*/ 0 w 2"/>
                              <a:gd name="T7" fmla="*/ 1 h 2"/>
                              <a:gd name="T8" fmla="*/ 2 w 2"/>
                              <a:gd name="T9" fmla="*/ 1 h 2"/>
                            </a:gdLst>
                            <a:ahLst/>
                            <a:cxnLst>
                              <a:cxn ang="0">
                                <a:pos x="T0" y="T1"/>
                              </a:cxn>
                              <a:cxn ang="0">
                                <a:pos x="T2" y="T3"/>
                              </a:cxn>
                              <a:cxn ang="0">
                                <a:pos x="T4" y="T5"/>
                              </a:cxn>
                              <a:cxn ang="0">
                                <a:pos x="T6" y="T7"/>
                              </a:cxn>
                              <a:cxn ang="0">
                                <a:pos x="T8" y="T9"/>
                              </a:cxn>
                            </a:cxnLst>
                            <a:rect l="0" t="0" r="r" b="b"/>
                            <a:pathLst>
                              <a:path w="2" h="2">
                                <a:moveTo>
                                  <a:pt x="2" y="1"/>
                                </a:moveTo>
                                <a:cubicBezTo>
                                  <a:pt x="1" y="0"/>
                                  <a:pt x="1" y="0"/>
                                  <a:pt x="0" y="0"/>
                                </a:cubicBezTo>
                                <a:cubicBezTo>
                                  <a:pt x="0" y="0"/>
                                  <a:pt x="0" y="0"/>
                                  <a:pt x="0" y="0"/>
                                </a:cubicBezTo>
                                <a:cubicBezTo>
                                  <a:pt x="0" y="1"/>
                                  <a:pt x="0" y="1"/>
                                  <a:pt x="0" y="1"/>
                                </a:cubicBezTo>
                                <a:cubicBezTo>
                                  <a:pt x="0" y="2"/>
                                  <a:pt x="2" y="2"/>
                                  <a:pt x="2" y="1"/>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13" name="Freeform 13"/>
                        <wps:cNvSpPr>
                          <a:spLocks/>
                        </wps:cNvSpPr>
                        <wps:spPr bwMode="auto">
                          <a:xfrm>
                            <a:off x="2238375" y="455613"/>
                            <a:ext cx="34925" cy="28575"/>
                          </a:xfrm>
                          <a:custGeom>
                            <a:avLst/>
                            <a:gdLst>
                              <a:gd name="T0" fmla="*/ 8 w 11"/>
                              <a:gd name="T1" fmla="*/ 6 h 9"/>
                              <a:gd name="T2" fmla="*/ 11 w 11"/>
                              <a:gd name="T3" fmla="*/ 9 h 9"/>
                              <a:gd name="T4" fmla="*/ 8 w 11"/>
                              <a:gd name="T5" fmla="*/ 6 h 9"/>
                              <a:gd name="T6" fmla="*/ 5 w 11"/>
                              <a:gd name="T7" fmla="*/ 3 h 9"/>
                              <a:gd name="T8" fmla="*/ 4 w 11"/>
                              <a:gd name="T9" fmla="*/ 3 h 9"/>
                              <a:gd name="T10" fmla="*/ 4 w 11"/>
                              <a:gd name="T11" fmla="*/ 3 h 9"/>
                              <a:gd name="T12" fmla="*/ 3 w 11"/>
                              <a:gd name="T13" fmla="*/ 3 h 9"/>
                              <a:gd name="T14" fmla="*/ 3 w 11"/>
                              <a:gd name="T15" fmla="*/ 3 h 9"/>
                              <a:gd name="T16" fmla="*/ 0 w 11"/>
                              <a:gd name="T17" fmla="*/ 0 h 9"/>
                              <a:gd name="T18" fmla="*/ 2 w 11"/>
                              <a:gd name="T19" fmla="*/ 3 h 9"/>
                              <a:gd name="T20" fmla="*/ 5 w 11"/>
                              <a:gd name="T21" fmla="*/ 6 h 9"/>
                              <a:gd name="T22" fmla="*/ 4 w 11"/>
                              <a:gd name="T23" fmla="*/ 3 h 9"/>
                              <a:gd name="T24" fmla="*/ 8 w 11"/>
                              <a:gd name="T25" fmla="*/ 6 h 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 h="9">
                                <a:moveTo>
                                  <a:pt x="8" y="6"/>
                                </a:moveTo>
                                <a:cubicBezTo>
                                  <a:pt x="9" y="7"/>
                                  <a:pt x="10" y="9"/>
                                  <a:pt x="11" y="9"/>
                                </a:cubicBezTo>
                                <a:cubicBezTo>
                                  <a:pt x="10" y="8"/>
                                  <a:pt x="9" y="7"/>
                                  <a:pt x="8" y="6"/>
                                </a:cubicBezTo>
                                <a:cubicBezTo>
                                  <a:pt x="7" y="5"/>
                                  <a:pt x="6" y="4"/>
                                  <a:pt x="5" y="3"/>
                                </a:cubicBezTo>
                                <a:cubicBezTo>
                                  <a:pt x="5" y="3"/>
                                  <a:pt x="4" y="3"/>
                                  <a:pt x="4" y="3"/>
                                </a:cubicBezTo>
                                <a:cubicBezTo>
                                  <a:pt x="3" y="3"/>
                                  <a:pt x="4" y="3"/>
                                  <a:pt x="4" y="3"/>
                                </a:cubicBezTo>
                                <a:cubicBezTo>
                                  <a:pt x="3" y="3"/>
                                  <a:pt x="4" y="4"/>
                                  <a:pt x="3" y="3"/>
                                </a:cubicBezTo>
                                <a:cubicBezTo>
                                  <a:pt x="3" y="3"/>
                                  <a:pt x="3" y="3"/>
                                  <a:pt x="3" y="3"/>
                                </a:cubicBezTo>
                                <a:cubicBezTo>
                                  <a:pt x="2" y="2"/>
                                  <a:pt x="1" y="0"/>
                                  <a:pt x="0" y="0"/>
                                </a:cubicBezTo>
                                <a:cubicBezTo>
                                  <a:pt x="1" y="1"/>
                                  <a:pt x="2" y="2"/>
                                  <a:pt x="2" y="3"/>
                                </a:cubicBezTo>
                                <a:cubicBezTo>
                                  <a:pt x="3" y="4"/>
                                  <a:pt x="4" y="5"/>
                                  <a:pt x="5" y="6"/>
                                </a:cubicBezTo>
                                <a:cubicBezTo>
                                  <a:pt x="5" y="5"/>
                                  <a:pt x="4" y="4"/>
                                  <a:pt x="4" y="3"/>
                                </a:cubicBezTo>
                                <a:cubicBezTo>
                                  <a:pt x="5" y="3"/>
                                  <a:pt x="7" y="6"/>
                                  <a:pt x="8" y="6"/>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14" name="Freeform 14"/>
                        <wps:cNvSpPr>
                          <a:spLocks/>
                        </wps:cNvSpPr>
                        <wps:spPr bwMode="auto">
                          <a:xfrm>
                            <a:off x="3044825" y="987425"/>
                            <a:ext cx="38100" cy="15875"/>
                          </a:xfrm>
                          <a:custGeom>
                            <a:avLst/>
                            <a:gdLst>
                              <a:gd name="T0" fmla="*/ 7 w 12"/>
                              <a:gd name="T1" fmla="*/ 1 h 5"/>
                              <a:gd name="T2" fmla="*/ 5 w 12"/>
                              <a:gd name="T3" fmla="*/ 0 h 5"/>
                              <a:gd name="T4" fmla="*/ 3 w 12"/>
                              <a:gd name="T5" fmla="*/ 1 h 5"/>
                              <a:gd name="T6" fmla="*/ 1 w 12"/>
                              <a:gd name="T7" fmla="*/ 1 h 5"/>
                              <a:gd name="T8" fmla="*/ 2 w 12"/>
                              <a:gd name="T9" fmla="*/ 3 h 5"/>
                              <a:gd name="T10" fmla="*/ 4 w 12"/>
                              <a:gd name="T11" fmla="*/ 4 h 5"/>
                              <a:gd name="T12" fmla="*/ 5 w 12"/>
                              <a:gd name="T13" fmla="*/ 5 h 5"/>
                              <a:gd name="T14" fmla="*/ 6 w 12"/>
                              <a:gd name="T15" fmla="*/ 5 h 5"/>
                              <a:gd name="T16" fmla="*/ 8 w 12"/>
                              <a:gd name="T17" fmla="*/ 4 h 5"/>
                              <a:gd name="T18" fmla="*/ 9 w 12"/>
                              <a:gd name="T19" fmla="*/ 3 h 5"/>
                              <a:gd name="T20" fmla="*/ 10 w 12"/>
                              <a:gd name="T21" fmla="*/ 3 h 5"/>
                              <a:gd name="T22" fmla="*/ 7 w 12"/>
                              <a:gd name="T23" fmla="*/ 1 h 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 h="5">
                                <a:moveTo>
                                  <a:pt x="7" y="1"/>
                                </a:moveTo>
                                <a:cubicBezTo>
                                  <a:pt x="6" y="1"/>
                                  <a:pt x="6" y="0"/>
                                  <a:pt x="5" y="0"/>
                                </a:cubicBezTo>
                                <a:cubicBezTo>
                                  <a:pt x="4" y="1"/>
                                  <a:pt x="3" y="1"/>
                                  <a:pt x="3" y="1"/>
                                </a:cubicBezTo>
                                <a:cubicBezTo>
                                  <a:pt x="2" y="1"/>
                                  <a:pt x="1" y="1"/>
                                  <a:pt x="1" y="1"/>
                                </a:cubicBezTo>
                                <a:cubicBezTo>
                                  <a:pt x="0" y="1"/>
                                  <a:pt x="2" y="3"/>
                                  <a:pt x="2" y="3"/>
                                </a:cubicBezTo>
                                <a:cubicBezTo>
                                  <a:pt x="3" y="4"/>
                                  <a:pt x="4" y="3"/>
                                  <a:pt x="4" y="4"/>
                                </a:cubicBezTo>
                                <a:cubicBezTo>
                                  <a:pt x="5" y="4"/>
                                  <a:pt x="4" y="5"/>
                                  <a:pt x="5" y="5"/>
                                </a:cubicBezTo>
                                <a:cubicBezTo>
                                  <a:pt x="5" y="5"/>
                                  <a:pt x="6" y="5"/>
                                  <a:pt x="6" y="5"/>
                                </a:cubicBezTo>
                                <a:cubicBezTo>
                                  <a:pt x="7" y="4"/>
                                  <a:pt x="7" y="4"/>
                                  <a:pt x="8" y="4"/>
                                </a:cubicBezTo>
                                <a:cubicBezTo>
                                  <a:pt x="8" y="4"/>
                                  <a:pt x="9" y="3"/>
                                  <a:pt x="9" y="3"/>
                                </a:cubicBezTo>
                                <a:cubicBezTo>
                                  <a:pt x="9" y="3"/>
                                  <a:pt x="10" y="3"/>
                                  <a:pt x="10" y="3"/>
                                </a:cubicBezTo>
                                <a:cubicBezTo>
                                  <a:pt x="12" y="1"/>
                                  <a:pt x="8" y="1"/>
                                  <a:pt x="7" y="1"/>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15" name="Freeform 15"/>
                        <wps:cNvSpPr>
                          <a:spLocks/>
                        </wps:cNvSpPr>
                        <wps:spPr bwMode="auto">
                          <a:xfrm>
                            <a:off x="2187575" y="414338"/>
                            <a:ext cx="6350" cy="6350"/>
                          </a:xfrm>
                          <a:custGeom>
                            <a:avLst/>
                            <a:gdLst>
                              <a:gd name="T0" fmla="*/ 1 w 2"/>
                              <a:gd name="T1" fmla="*/ 1 h 2"/>
                              <a:gd name="T2" fmla="*/ 2 w 2"/>
                              <a:gd name="T3" fmla="*/ 2 h 2"/>
                              <a:gd name="T4" fmla="*/ 2 w 2"/>
                              <a:gd name="T5" fmla="*/ 1 h 2"/>
                              <a:gd name="T6" fmla="*/ 2 w 2"/>
                              <a:gd name="T7" fmla="*/ 0 h 2"/>
                              <a:gd name="T8" fmla="*/ 1 w 2"/>
                              <a:gd name="T9" fmla="*/ 1 h 2"/>
                            </a:gdLst>
                            <a:ahLst/>
                            <a:cxnLst>
                              <a:cxn ang="0">
                                <a:pos x="T0" y="T1"/>
                              </a:cxn>
                              <a:cxn ang="0">
                                <a:pos x="T2" y="T3"/>
                              </a:cxn>
                              <a:cxn ang="0">
                                <a:pos x="T4" y="T5"/>
                              </a:cxn>
                              <a:cxn ang="0">
                                <a:pos x="T6" y="T7"/>
                              </a:cxn>
                              <a:cxn ang="0">
                                <a:pos x="T8" y="T9"/>
                              </a:cxn>
                            </a:cxnLst>
                            <a:rect l="0" t="0" r="r" b="b"/>
                            <a:pathLst>
                              <a:path w="2" h="2">
                                <a:moveTo>
                                  <a:pt x="1" y="1"/>
                                </a:moveTo>
                                <a:cubicBezTo>
                                  <a:pt x="1" y="2"/>
                                  <a:pt x="2" y="2"/>
                                  <a:pt x="2" y="2"/>
                                </a:cubicBezTo>
                                <a:cubicBezTo>
                                  <a:pt x="2" y="2"/>
                                  <a:pt x="2" y="1"/>
                                  <a:pt x="2" y="1"/>
                                </a:cubicBezTo>
                                <a:cubicBezTo>
                                  <a:pt x="2" y="1"/>
                                  <a:pt x="1" y="1"/>
                                  <a:pt x="2" y="0"/>
                                </a:cubicBezTo>
                                <a:cubicBezTo>
                                  <a:pt x="1" y="0"/>
                                  <a:pt x="0" y="0"/>
                                  <a:pt x="1" y="1"/>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16" name="Freeform 16"/>
                        <wps:cNvSpPr>
                          <a:spLocks/>
                        </wps:cNvSpPr>
                        <wps:spPr bwMode="auto">
                          <a:xfrm>
                            <a:off x="2206625" y="376238"/>
                            <a:ext cx="25400" cy="25400"/>
                          </a:xfrm>
                          <a:custGeom>
                            <a:avLst/>
                            <a:gdLst>
                              <a:gd name="T0" fmla="*/ 7 w 8"/>
                              <a:gd name="T1" fmla="*/ 6 h 8"/>
                              <a:gd name="T2" fmla="*/ 6 w 8"/>
                              <a:gd name="T3" fmla="*/ 5 h 8"/>
                              <a:gd name="T4" fmla="*/ 6 w 8"/>
                              <a:gd name="T5" fmla="*/ 4 h 8"/>
                              <a:gd name="T6" fmla="*/ 5 w 8"/>
                              <a:gd name="T7" fmla="*/ 3 h 8"/>
                              <a:gd name="T8" fmla="*/ 3 w 8"/>
                              <a:gd name="T9" fmla="*/ 1 h 8"/>
                              <a:gd name="T10" fmla="*/ 2 w 8"/>
                              <a:gd name="T11" fmla="*/ 1 h 8"/>
                              <a:gd name="T12" fmla="*/ 1 w 8"/>
                              <a:gd name="T13" fmla="*/ 2 h 8"/>
                              <a:gd name="T14" fmla="*/ 2 w 8"/>
                              <a:gd name="T15" fmla="*/ 4 h 8"/>
                              <a:gd name="T16" fmla="*/ 3 w 8"/>
                              <a:gd name="T17" fmla="*/ 6 h 8"/>
                              <a:gd name="T18" fmla="*/ 5 w 8"/>
                              <a:gd name="T19" fmla="*/ 6 h 8"/>
                              <a:gd name="T20" fmla="*/ 6 w 8"/>
                              <a:gd name="T21" fmla="*/ 7 h 8"/>
                              <a:gd name="T22" fmla="*/ 7 w 8"/>
                              <a:gd name="T23" fmla="*/ 6 h 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8" h="8">
                                <a:moveTo>
                                  <a:pt x="7" y="6"/>
                                </a:moveTo>
                                <a:cubicBezTo>
                                  <a:pt x="7" y="6"/>
                                  <a:pt x="6" y="5"/>
                                  <a:pt x="6" y="5"/>
                                </a:cubicBezTo>
                                <a:cubicBezTo>
                                  <a:pt x="6" y="4"/>
                                  <a:pt x="6" y="4"/>
                                  <a:pt x="6" y="4"/>
                                </a:cubicBezTo>
                                <a:cubicBezTo>
                                  <a:pt x="6" y="3"/>
                                  <a:pt x="6" y="3"/>
                                  <a:pt x="5" y="3"/>
                                </a:cubicBezTo>
                                <a:cubicBezTo>
                                  <a:pt x="4" y="2"/>
                                  <a:pt x="4" y="0"/>
                                  <a:pt x="3" y="1"/>
                                </a:cubicBezTo>
                                <a:cubicBezTo>
                                  <a:pt x="2" y="1"/>
                                  <a:pt x="3" y="1"/>
                                  <a:pt x="2" y="1"/>
                                </a:cubicBezTo>
                                <a:cubicBezTo>
                                  <a:pt x="2" y="2"/>
                                  <a:pt x="1" y="2"/>
                                  <a:pt x="1" y="2"/>
                                </a:cubicBezTo>
                                <a:cubicBezTo>
                                  <a:pt x="0" y="3"/>
                                  <a:pt x="1" y="3"/>
                                  <a:pt x="2" y="4"/>
                                </a:cubicBezTo>
                                <a:cubicBezTo>
                                  <a:pt x="2" y="4"/>
                                  <a:pt x="2" y="5"/>
                                  <a:pt x="3" y="6"/>
                                </a:cubicBezTo>
                                <a:cubicBezTo>
                                  <a:pt x="3" y="6"/>
                                  <a:pt x="4" y="6"/>
                                  <a:pt x="5" y="6"/>
                                </a:cubicBezTo>
                                <a:cubicBezTo>
                                  <a:pt x="5" y="7"/>
                                  <a:pt x="6" y="7"/>
                                  <a:pt x="6" y="7"/>
                                </a:cubicBezTo>
                                <a:cubicBezTo>
                                  <a:pt x="8" y="8"/>
                                  <a:pt x="7" y="6"/>
                                  <a:pt x="7" y="6"/>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17" name="Freeform 17"/>
                        <wps:cNvSpPr>
                          <a:spLocks/>
                        </wps:cNvSpPr>
                        <wps:spPr bwMode="auto">
                          <a:xfrm>
                            <a:off x="2397125" y="579438"/>
                            <a:ext cx="33338" cy="9525"/>
                          </a:xfrm>
                          <a:custGeom>
                            <a:avLst/>
                            <a:gdLst>
                              <a:gd name="T0" fmla="*/ 4 w 11"/>
                              <a:gd name="T1" fmla="*/ 1 h 3"/>
                              <a:gd name="T2" fmla="*/ 2 w 11"/>
                              <a:gd name="T3" fmla="*/ 1 h 3"/>
                              <a:gd name="T4" fmla="*/ 6 w 11"/>
                              <a:gd name="T5" fmla="*/ 2 h 3"/>
                              <a:gd name="T6" fmla="*/ 11 w 11"/>
                              <a:gd name="T7" fmla="*/ 3 h 3"/>
                              <a:gd name="T8" fmla="*/ 6 w 11"/>
                              <a:gd name="T9" fmla="*/ 1 h 3"/>
                              <a:gd name="T10" fmla="*/ 4 w 11"/>
                              <a:gd name="T11" fmla="*/ 1 h 3"/>
                            </a:gdLst>
                            <a:ahLst/>
                            <a:cxnLst>
                              <a:cxn ang="0">
                                <a:pos x="T0" y="T1"/>
                              </a:cxn>
                              <a:cxn ang="0">
                                <a:pos x="T2" y="T3"/>
                              </a:cxn>
                              <a:cxn ang="0">
                                <a:pos x="T4" y="T5"/>
                              </a:cxn>
                              <a:cxn ang="0">
                                <a:pos x="T6" y="T7"/>
                              </a:cxn>
                              <a:cxn ang="0">
                                <a:pos x="T8" y="T9"/>
                              </a:cxn>
                              <a:cxn ang="0">
                                <a:pos x="T10" y="T11"/>
                              </a:cxn>
                            </a:cxnLst>
                            <a:rect l="0" t="0" r="r" b="b"/>
                            <a:pathLst>
                              <a:path w="11" h="3">
                                <a:moveTo>
                                  <a:pt x="4" y="1"/>
                                </a:moveTo>
                                <a:cubicBezTo>
                                  <a:pt x="4" y="0"/>
                                  <a:pt x="0" y="0"/>
                                  <a:pt x="2" y="1"/>
                                </a:cubicBezTo>
                                <a:cubicBezTo>
                                  <a:pt x="3" y="2"/>
                                  <a:pt x="5" y="1"/>
                                  <a:pt x="6" y="2"/>
                                </a:cubicBezTo>
                                <a:cubicBezTo>
                                  <a:pt x="7" y="2"/>
                                  <a:pt x="9" y="3"/>
                                  <a:pt x="11" y="3"/>
                                </a:cubicBezTo>
                                <a:cubicBezTo>
                                  <a:pt x="11" y="1"/>
                                  <a:pt x="7" y="1"/>
                                  <a:pt x="6" y="1"/>
                                </a:cubicBezTo>
                                <a:cubicBezTo>
                                  <a:pt x="6" y="1"/>
                                  <a:pt x="5" y="1"/>
                                  <a:pt x="4" y="1"/>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18" name="Freeform 18"/>
                        <wps:cNvSpPr>
                          <a:spLocks/>
                        </wps:cNvSpPr>
                        <wps:spPr bwMode="auto">
                          <a:xfrm>
                            <a:off x="2352675" y="563563"/>
                            <a:ext cx="34925" cy="6350"/>
                          </a:xfrm>
                          <a:custGeom>
                            <a:avLst/>
                            <a:gdLst>
                              <a:gd name="T0" fmla="*/ 11 w 11"/>
                              <a:gd name="T1" fmla="*/ 2 h 2"/>
                              <a:gd name="T2" fmla="*/ 7 w 11"/>
                              <a:gd name="T3" fmla="*/ 1 h 2"/>
                              <a:gd name="T4" fmla="*/ 4 w 11"/>
                              <a:gd name="T5" fmla="*/ 0 h 2"/>
                              <a:gd name="T6" fmla="*/ 2 w 11"/>
                              <a:gd name="T7" fmla="*/ 0 h 2"/>
                              <a:gd name="T8" fmla="*/ 0 w 11"/>
                              <a:gd name="T9" fmla="*/ 0 h 2"/>
                              <a:gd name="T10" fmla="*/ 1 w 11"/>
                              <a:gd name="T11" fmla="*/ 0 h 2"/>
                              <a:gd name="T12" fmla="*/ 1 w 11"/>
                              <a:gd name="T13" fmla="*/ 1 h 2"/>
                              <a:gd name="T14" fmla="*/ 6 w 11"/>
                              <a:gd name="T15" fmla="*/ 2 h 2"/>
                              <a:gd name="T16" fmla="*/ 9 w 11"/>
                              <a:gd name="T17" fmla="*/ 2 h 2"/>
                              <a:gd name="T18" fmla="*/ 11 w 11"/>
                              <a:gd name="T19" fmla="*/ 2 h 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 h="2">
                                <a:moveTo>
                                  <a:pt x="11" y="2"/>
                                </a:moveTo>
                                <a:cubicBezTo>
                                  <a:pt x="11" y="0"/>
                                  <a:pt x="8" y="1"/>
                                  <a:pt x="7" y="1"/>
                                </a:cubicBezTo>
                                <a:cubicBezTo>
                                  <a:pt x="6" y="1"/>
                                  <a:pt x="5" y="1"/>
                                  <a:pt x="4" y="0"/>
                                </a:cubicBezTo>
                                <a:cubicBezTo>
                                  <a:pt x="3" y="0"/>
                                  <a:pt x="3" y="0"/>
                                  <a:pt x="2" y="0"/>
                                </a:cubicBezTo>
                                <a:cubicBezTo>
                                  <a:pt x="2" y="0"/>
                                  <a:pt x="0" y="0"/>
                                  <a:pt x="0" y="0"/>
                                </a:cubicBezTo>
                                <a:cubicBezTo>
                                  <a:pt x="1" y="0"/>
                                  <a:pt x="1" y="0"/>
                                  <a:pt x="1" y="0"/>
                                </a:cubicBezTo>
                                <a:cubicBezTo>
                                  <a:pt x="1" y="1"/>
                                  <a:pt x="0" y="0"/>
                                  <a:pt x="1" y="1"/>
                                </a:cubicBezTo>
                                <a:cubicBezTo>
                                  <a:pt x="2" y="1"/>
                                  <a:pt x="4" y="2"/>
                                  <a:pt x="6" y="2"/>
                                </a:cubicBezTo>
                                <a:cubicBezTo>
                                  <a:pt x="7" y="2"/>
                                  <a:pt x="7" y="2"/>
                                  <a:pt x="9" y="2"/>
                                </a:cubicBezTo>
                                <a:cubicBezTo>
                                  <a:pt x="9" y="2"/>
                                  <a:pt x="10" y="2"/>
                                  <a:pt x="11" y="2"/>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19" name="Freeform 19"/>
                        <wps:cNvSpPr>
                          <a:spLocks/>
                        </wps:cNvSpPr>
                        <wps:spPr bwMode="auto">
                          <a:xfrm>
                            <a:off x="2378075" y="557213"/>
                            <a:ext cx="52388" cy="22225"/>
                          </a:xfrm>
                          <a:custGeom>
                            <a:avLst/>
                            <a:gdLst>
                              <a:gd name="T0" fmla="*/ 11 w 17"/>
                              <a:gd name="T1" fmla="*/ 3 h 7"/>
                              <a:gd name="T2" fmla="*/ 7 w 17"/>
                              <a:gd name="T3" fmla="*/ 1 h 7"/>
                              <a:gd name="T4" fmla="*/ 6 w 17"/>
                              <a:gd name="T5" fmla="*/ 1 h 7"/>
                              <a:gd name="T6" fmla="*/ 2 w 17"/>
                              <a:gd name="T7" fmla="*/ 1 h 7"/>
                              <a:gd name="T8" fmla="*/ 1 w 17"/>
                              <a:gd name="T9" fmla="*/ 0 h 7"/>
                              <a:gd name="T10" fmla="*/ 1 w 17"/>
                              <a:gd name="T11" fmla="*/ 1 h 7"/>
                              <a:gd name="T12" fmla="*/ 4 w 17"/>
                              <a:gd name="T13" fmla="*/ 2 h 7"/>
                              <a:gd name="T14" fmla="*/ 9 w 17"/>
                              <a:gd name="T15" fmla="*/ 3 h 7"/>
                              <a:gd name="T16" fmla="*/ 13 w 17"/>
                              <a:gd name="T17" fmla="*/ 6 h 7"/>
                              <a:gd name="T18" fmla="*/ 17 w 17"/>
                              <a:gd name="T19" fmla="*/ 7 h 7"/>
                              <a:gd name="T20" fmla="*/ 11 w 17"/>
                              <a:gd name="T21" fmla="*/ 3 h 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7">
                                <a:moveTo>
                                  <a:pt x="11" y="3"/>
                                </a:moveTo>
                                <a:cubicBezTo>
                                  <a:pt x="9" y="3"/>
                                  <a:pt x="8" y="2"/>
                                  <a:pt x="7" y="1"/>
                                </a:cubicBezTo>
                                <a:cubicBezTo>
                                  <a:pt x="7" y="1"/>
                                  <a:pt x="6" y="1"/>
                                  <a:pt x="6" y="1"/>
                                </a:cubicBezTo>
                                <a:cubicBezTo>
                                  <a:pt x="5" y="1"/>
                                  <a:pt x="4" y="2"/>
                                  <a:pt x="2" y="1"/>
                                </a:cubicBezTo>
                                <a:cubicBezTo>
                                  <a:pt x="2" y="1"/>
                                  <a:pt x="2" y="0"/>
                                  <a:pt x="1" y="0"/>
                                </a:cubicBezTo>
                                <a:cubicBezTo>
                                  <a:pt x="0" y="0"/>
                                  <a:pt x="1" y="1"/>
                                  <a:pt x="1" y="1"/>
                                </a:cubicBezTo>
                                <a:cubicBezTo>
                                  <a:pt x="1" y="2"/>
                                  <a:pt x="3" y="2"/>
                                  <a:pt x="4" y="2"/>
                                </a:cubicBezTo>
                                <a:cubicBezTo>
                                  <a:pt x="5" y="3"/>
                                  <a:pt x="7" y="2"/>
                                  <a:pt x="9" y="3"/>
                                </a:cubicBezTo>
                                <a:cubicBezTo>
                                  <a:pt x="10" y="4"/>
                                  <a:pt x="11" y="5"/>
                                  <a:pt x="13" y="6"/>
                                </a:cubicBezTo>
                                <a:cubicBezTo>
                                  <a:pt x="14" y="6"/>
                                  <a:pt x="16" y="7"/>
                                  <a:pt x="17" y="7"/>
                                </a:cubicBezTo>
                                <a:cubicBezTo>
                                  <a:pt x="17" y="4"/>
                                  <a:pt x="12" y="4"/>
                                  <a:pt x="11" y="3"/>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20" name="Freeform 20"/>
                        <wps:cNvSpPr>
                          <a:spLocks/>
                        </wps:cNvSpPr>
                        <wps:spPr bwMode="auto">
                          <a:xfrm>
                            <a:off x="2362200" y="582613"/>
                            <a:ext cx="12700" cy="3175"/>
                          </a:xfrm>
                          <a:custGeom>
                            <a:avLst/>
                            <a:gdLst>
                              <a:gd name="T0" fmla="*/ 0 w 4"/>
                              <a:gd name="T1" fmla="*/ 1 h 1"/>
                              <a:gd name="T2" fmla="*/ 1 w 4"/>
                              <a:gd name="T3" fmla="*/ 1 h 1"/>
                              <a:gd name="T4" fmla="*/ 3 w 4"/>
                              <a:gd name="T5" fmla="*/ 1 h 1"/>
                              <a:gd name="T6" fmla="*/ 2 w 4"/>
                              <a:gd name="T7" fmla="*/ 0 h 1"/>
                              <a:gd name="T8" fmla="*/ 0 w 4"/>
                              <a:gd name="T9" fmla="*/ 1 h 1"/>
                            </a:gdLst>
                            <a:ahLst/>
                            <a:cxnLst>
                              <a:cxn ang="0">
                                <a:pos x="T0" y="T1"/>
                              </a:cxn>
                              <a:cxn ang="0">
                                <a:pos x="T2" y="T3"/>
                              </a:cxn>
                              <a:cxn ang="0">
                                <a:pos x="T4" y="T5"/>
                              </a:cxn>
                              <a:cxn ang="0">
                                <a:pos x="T6" y="T7"/>
                              </a:cxn>
                              <a:cxn ang="0">
                                <a:pos x="T8" y="T9"/>
                              </a:cxn>
                            </a:cxnLst>
                            <a:rect l="0" t="0" r="r" b="b"/>
                            <a:pathLst>
                              <a:path w="4" h="1">
                                <a:moveTo>
                                  <a:pt x="0" y="1"/>
                                </a:moveTo>
                                <a:cubicBezTo>
                                  <a:pt x="1" y="1"/>
                                  <a:pt x="1" y="1"/>
                                  <a:pt x="1" y="1"/>
                                </a:cubicBezTo>
                                <a:cubicBezTo>
                                  <a:pt x="2" y="1"/>
                                  <a:pt x="2" y="1"/>
                                  <a:pt x="3" y="1"/>
                                </a:cubicBezTo>
                                <a:cubicBezTo>
                                  <a:pt x="4" y="0"/>
                                  <a:pt x="3" y="0"/>
                                  <a:pt x="2" y="0"/>
                                </a:cubicBezTo>
                                <a:cubicBezTo>
                                  <a:pt x="2" y="0"/>
                                  <a:pt x="0" y="0"/>
                                  <a:pt x="0" y="1"/>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21" name="Freeform 21"/>
                        <wps:cNvSpPr>
                          <a:spLocks/>
                        </wps:cNvSpPr>
                        <wps:spPr bwMode="auto">
                          <a:xfrm>
                            <a:off x="2339975" y="525463"/>
                            <a:ext cx="31750" cy="12700"/>
                          </a:xfrm>
                          <a:custGeom>
                            <a:avLst/>
                            <a:gdLst>
                              <a:gd name="T0" fmla="*/ 1 w 10"/>
                              <a:gd name="T1" fmla="*/ 3 h 4"/>
                              <a:gd name="T2" fmla="*/ 3 w 10"/>
                              <a:gd name="T3" fmla="*/ 4 h 4"/>
                              <a:gd name="T4" fmla="*/ 6 w 10"/>
                              <a:gd name="T5" fmla="*/ 4 h 4"/>
                              <a:gd name="T6" fmla="*/ 9 w 10"/>
                              <a:gd name="T7" fmla="*/ 3 h 4"/>
                              <a:gd name="T8" fmla="*/ 6 w 10"/>
                              <a:gd name="T9" fmla="*/ 2 h 4"/>
                              <a:gd name="T10" fmla="*/ 2 w 10"/>
                              <a:gd name="T11" fmla="*/ 2 h 4"/>
                              <a:gd name="T12" fmla="*/ 0 w 10"/>
                              <a:gd name="T13" fmla="*/ 1 h 4"/>
                              <a:gd name="T14" fmla="*/ 0 w 10"/>
                              <a:gd name="T15" fmla="*/ 2 h 4"/>
                              <a:gd name="T16" fmla="*/ 0 w 10"/>
                              <a:gd name="T17" fmla="*/ 3 h 4"/>
                              <a:gd name="T18" fmla="*/ 1 w 10"/>
                              <a:gd name="T19" fmla="*/ 3 h 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 h="4">
                                <a:moveTo>
                                  <a:pt x="1" y="3"/>
                                </a:moveTo>
                                <a:cubicBezTo>
                                  <a:pt x="2" y="4"/>
                                  <a:pt x="2" y="4"/>
                                  <a:pt x="3" y="4"/>
                                </a:cubicBezTo>
                                <a:cubicBezTo>
                                  <a:pt x="4" y="4"/>
                                  <a:pt x="5" y="4"/>
                                  <a:pt x="6" y="4"/>
                                </a:cubicBezTo>
                                <a:cubicBezTo>
                                  <a:pt x="6" y="4"/>
                                  <a:pt x="10" y="4"/>
                                  <a:pt x="9" y="3"/>
                                </a:cubicBezTo>
                                <a:cubicBezTo>
                                  <a:pt x="9" y="2"/>
                                  <a:pt x="6" y="2"/>
                                  <a:pt x="6" y="2"/>
                                </a:cubicBezTo>
                                <a:cubicBezTo>
                                  <a:pt x="4" y="2"/>
                                  <a:pt x="3" y="2"/>
                                  <a:pt x="2" y="2"/>
                                </a:cubicBezTo>
                                <a:cubicBezTo>
                                  <a:pt x="1" y="2"/>
                                  <a:pt x="1" y="0"/>
                                  <a:pt x="0" y="1"/>
                                </a:cubicBezTo>
                                <a:cubicBezTo>
                                  <a:pt x="0" y="1"/>
                                  <a:pt x="0" y="2"/>
                                  <a:pt x="0" y="2"/>
                                </a:cubicBezTo>
                                <a:cubicBezTo>
                                  <a:pt x="0" y="2"/>
                                  <a:pt x="0" y="3"/>
                                  <a:pt x="0" y="3"/>
                                </a:cubicBezTo>
                                <a:cubicBezTo>
                                  <a:pt x="0" y="3"/>
                                  <a:pt x="0" y="3"/>
                                  <a:pt x="1" y="3"/>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22" name="Freeform 22"/>
                        <wps:cNvSpPr>
                          <a:spLocks/>
                        </wps:cNvSpPr>
                        <wps:spPr bwMode="auto">
                          <a:xfrm>
                            <a:off x="2336800" y="541338"/>
                            <a:ext cx="53975" cy="12700"/>
                          </a:xfrm>
                          <a:custGeom>
                            <a:avLst/>
                            <a:gdLst>
                              <a:gd name="T0" fmla="*/ 0 w 17"/>
                              <a:gd name="T1" fmla="*/ 1 h 4"/>
                              <a:gd name="T2" fmla="*/ 4 w 17"/>
                              <a:gd name="T3" fmla="*/ 3 h 4"/>
                              <a:gd name="T4" fmla="*/ 5 w 17"/>
                              <a:gd name="T5" fmla="*/ 3 h 4"/>
                              <a:gd name="T6" fmla="*/ 7 w 17"/>
                              <a:gd name="T7" fmla="*/ 3 h 4"/>
                              <a:gd name="T8" fmla="*/ 11 w 17"/>
                              <a:gd name="T9" fmla="*/ 3 h 4"/>
                              <a:gd name="T10" fmla="*/ 15 w 17"/>
                              <a:gd name="T11" fmla="*/ 4 h 4"/>
                              <a:gd name="T12" fmla="*/ 16 w 17"/>
                              <a:gd name="T13" fmla="*/ 3 h 4"/>
                              <a:gd name="T14" fmla="*/ 14 w 17"/>
                              <a:gd name="T15" fmla="*/ 3 h 4"/>
                              <a:gd name="T16" fmla="*/ 9 w 17"/>
                              <a:gd name="T17" fmla="*/ 2 h 4"/>
                              <a:gd name="T18" fmla="*/ 7 w 17"/>
                              <a:gd name="T19" fmla="*/ 2 h 4"/>
                              <a:gd name="T20" fmla="*/ 5 w 17"/>
                              <a:gd name="T21" fmla="*/ 1 h 4"/>
                              <a:gd name="T22" fmla="*/ 3 w 17"/>
                              <a:gd name="T23" fmla="*/ 2 h 4"/>
                              <a:gd name="T24" fmla="*/ 0 w 17"/>
                              <a:gd name="T25" fmla="*/ 1 h 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4">
                                <a:moveTo>
                                  <a:pt x="0" y="1"/>
                                </a:moveTo>
                                <a:cubicBezTo>
                                  <a:pt x="0" y="2"/>
                                  <a:pt x="3" y="2"/>
                                  <a:pt x="4" y="3"/>
                                </a:cubicBezTo>
                                <a:cubicBezTo>
                                  <a:pt x="4" y="3"/>
                                  <a:pt x="5" y="3"/>
                                  <a:pt x="5" y="3"/>
                                </a:cubicBezTo>
                                <a:cubicBezTo>
                                  <a:pt x="6" y="3"/>
                                  <a:pt x="6" y="3"/>
                                  <a:pt x="7" y="3"/>
                                </a:cubicBezTo>
                                <a:cubicBezTo>
                                  <a:pt x="8" y="3"/>
                                  <a:pt x="10" y="3"/>
                                  <a:pt x="11" y="3"/>
                                </a:cubicBezTo>
                                <a:cubicBezTo>
                                  <a:pt x="12" y="3"/>
                                  <a:pt x="14" y="4"/>
                                  <a:pt x="15" y="4"/>
                                </a:cubicBezTo>
                                <a:cubicBezTo>
                                  <a:pt x="16" y="4"/>
                                  <a:pt x="17" y="4"/>
                                  <a:pt x="16" y="3"/>
                                </a:cubicBezTo>
                                <a:cubicBezTo>
                                  <a:pt x="15" y="2"/>
                                  <a:pt x="14" y="3"/>
                                  <a:pt x="14" y="3"/>
                                </a:cubicBezTo>
                                <a:cubicBezTo>
                                  <a:pt x="12" y="2"/>
                                  <a:pt x="11" y="2"/>
                                  <a:pt x="9" y="2"/>
                                </a:cubicBezTo>
                                <a:cubicBezTo>
                                  <a:pt x="8" y="2"/>
                                  <a:pt x="8" y="2"/>
                                  <a:pt x="7" y="2"/>
                                </a:cubicBezTo>
                                <a:cubicBezTo>
                                  <a:pt x="6" y="2"/>
                                  <a:pt x="6" y="0"/>
                                  <a:pt x="5" y="1"/>
                                </a:cubicBezTo>
                                <a:cubicBezTo>
                                  <a:pt x="4" y="1"/>
                                  <a:pt x="4" y="2"/>
                                  <a:pt x="3" y="2"/>
                                </a:cubicBezTo>
                                <a:cubicBezTo>
                                  <a:pt x="3" y="2"/>
                                  <a:pt x="1" y="0"/>
                                  <a:pt x="0" y="1"/>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23" name="Freeform 23"/>
                        <wps:cNvSpPr>
                          <a:spLocks/>
                        </wps:cNvSpPr>
                        <wps:spPr bwMode="auto">
                          <a:xfrm>
                            <a:off x="3124200" y="1095375"/>
                            <a:ext cx="38100" cy="44450"/>
                          </a:xfrm>
                          <a:custGeom>
                            <a:avLst/>
                            <a:gdLst>
                              <a:gd name="T0" fmla="*/ 0 w 12"/>
                              <a:gd name="T1" fmla="*/ 9 h 14"/>
                              <a:gd name="T2" fmla="*/ 1 w 12"/>
                              <a:gd name="T3" fmla="*/ 11 h 14"/>
                              <a:gd name="T4" fmla="*/ 1 w 12"/>
                              <a:gd name="T5" fmla="*/ 13 h 14"/>
                              <a:gd name="T6" fmla="*/ 2 w 12"/>
                              <a:gd name="T7" fmla="*/ 14 h 14"/>
                              <a:gd name="T8" fmla="*/ 6 w 12"/>
                              <a:gd name="T9" fmla="*/ 11 h 14"/>
                              <a:gd name="T10" fmla="*/ 8 w 12"/>
                              <a:gd name="T11" fmla="*/ 10 h 14"/>
                              <a:gd name="T12" fmla="*/ 9 w 12"/>
                              <a:gd name="T13" fmla="*/ 8 h 14"/>
                              <a:gd name="T14" fmla="*/ 9 w 12"/>
                              <a:gd name="T15" fmla="*/ 6 h 14"/>
                              <a:gd name="T16" fmla="*/ 10 w 12"/>
                              <a:gd name="T17" fmla="*/ 5 h 14"/>
                              <a:gd name="T18" fmla="*/ 10 w 12"/>
                              <a:gd name="T19" fmla="*/ 4 h 14"/>
                              <a:gd name="T20" fmla="*/ 12 w 12"/>
                              <a:gd name="T21" fmla="*/ 2 h 14"/>
                              <a:gd name="T22" fmla="*/ 11 w 12"/>
                              <a:gd name="T23" fmla="*/ 0 h 14"/>
                              <a:gd name="T24" fmla="*/ 7 w 12"/>
                              <a:gd name="T25" fmla="*/ 3 h 14"/>
                              <a:gd name="T26" fmla="*/ 3 w 12"/>
                              <a:gd name="T27" fmla="*/ 4 h 14"/>
                              <a:gd name="T28" fmla="*/ 1 w 12"/>
                              <a:gd name="T29" fmla="*/ 7 h 14"/>
                              <a:gd name="T30" fmla="*/ 0 w 12"/>
                              <a:gd name="T31" fmla="*/ 9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 h="14">
                                <a:moveTo>
                                  <a:pt x="0" y="9"/>
                                </a:moveTo>
                                <a:cubicBezTo>
                                  <a:pt x="0" y="10"/>
                                  <a:pt x="0" y="10"/>
                                  <a:pt x="1" y="11"/>
                                </a:cubicBezTo>
                                <a:cubicBezTo>
                                  <a:pt x="1" y="12"/>
                                  <a:pt x="0" y="13"/>
                                  <a:pt x="1" y="13"/>
                                </a:cubicBezTo>
                                <a:cubicBezTo>
                                  <a:pt x="1" y="14"/>
                                  <a:pt x="2" y="14"/>
                                  <a:pt x="2" y="14"/>
                                </a:cubicBezTo>
                                <a:cubicBezTo>
                                  <a:pt x="4" y="12"/>
                                  <a:pt x="4" y="11"/>
                                  <a:pt x="6" y="11"/>
                                </a:cubicBezTo>
                                <a:cubicBezTo>
                                  <a:pt x="7" y="11"/>
                                  <a:pt x="7" y="11"/>
                                  <a:pt x="8" y="10"/>
                                </a:cubicBezTo>
                                <a:cubicBezTo>
                                  <a:pt x="9" y="10"/>
                                  <a:pt x="9" y="9"/>
                                  <a:pt x="9" y="8"/>
                                </a:cubicBezTo>
                                <a:cubicBezTo>
                                  <a:pt x="9" y="7"/>
                                  <a:pt x="9" y="7"/>
                                  <a:pt x="9" y="6"/>
                                </a:cubicBezTo>
                                <a:cubicBezTo>
                                  <a:pt x="10" y="6"/>
                                  <a:pt x="10" y="5"/>
                                  <a:pt x="10" y="5"/>
                                </a:cubicBezTo>
                                <a:cubicBezTo>
                                  <a:pt x="10" y="4"/>
                                  <a:pt x="10" y="4"/>
                                  <a:pt x="10" y="4"/>
                                </a:cubicBezTo>
                                <a:cubicBezTo>
                                  <a:pt x="10" y="3"/>
                                  <a:pt x="11" y="3"/>
                                  <a:pt x="12" y="2"/>
                                </a:cubicBezTo>
                                <a:cubicBezTo>
                                  <a:pt x="12" y="1"/>
                                  <a:pt x="11" y="0"/>
                                  <a:pt x="11" y="0"/>
                                </a:cubicBezTo>
                                <a:cubicBezTo>
                                  <a:pt x="9" y="0"/>
                                  <a:pt x="8" y="2"/>
                                  <a:pt x="7" y="3"/>
                                </a:cubicBezTo>
                                <a:cubicBezTo>
                                  <a:pt x="5" y="3"/>
                                  <a:pt x="4" y="3"/>
                                  <a:pt x="3" y="4"/>
                                </a:cubicBezTo>
                                <a:cubicBezTo>
                                  <a:pt x="2" y="5"/>
                                  <a:pt x="1" y="6"/>
                                  <a:pt x="1" y="7"/>
                                </a:cubicBezTo>
                                <a:cubicBezTo>
                                  <a:pt x="1" y="8"/>
                                  <a:pt x="0" y="8"/>
                                  <a:pt x="0" y="9"/>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24" name="Freeform 24"/>
                        <wps:cNvSpPr>
                          <a:spLocks/>
                        </wps:cNvSpPr>
                        <wps:spPr bwMode="auto">
                          <a:xfrm>
                            <a:off x="3130550" y="1085850"/>
                            <a:ext cx="6350" cy="6350"/>
                          </a:xfrm>
                          <a:custGeom>
                            <a:avLst/>
                            <a:gdLst>
                              <a:gd name="T0" fmla="*/ 1 w 2"/>
                              <a:gd name="T1" fmla="*/ 1 h 2"/>
                              <a:gd name="T2" fmla="*/ 1 w 2"/>
                              <a:gd name="T3" fmla="*/ 1 h 2"/>
                              <a:gd name="T4" fmla="*/ 1 w 2"/>
                              <a:gd name="T5" fmla="*/ 0 h 2"/>
                              <a:gd name="T6" fmla="*/ 1 w 2"/>
                              <a:gd name="T7" fmla="*/ 1 h 2"/>
                            </a:gdLst>
                            <a:ahLst/>
                            <a:cxnLst>
                              <a:cxn ang="0">
                                <a:pos x="T0" y="T1"/>
                              </a:cxn>
                              <a:cxn ang="0">
                                <a:pos x="T2" y="T3"/>
                              </a:cxn>
                              <a:cxn ang="0">
                                <a:pos x="T4" y="T5"/>
                              </a:cxn>
                              <a:cxn ang="0">
                                <a:pos x="T6" y="T7"/>
                              </a:cxn>
                            </a:cxnLst>
                            <a:rect l="0" t="0" r="r" b="b"/>
                            <a:pathLst>
                              <a:path w="2" h="2">
                                <a:moveTo>
                                  <a:pt x="1" y="1"/>
                                </a:moveTo>
                                <a:cubicBezTo>
                                  <a:pt x="1" y="1"/>
                                  <a:pt x="1" y="1"/>
                                  <a:pt x="1" y="1"/>
                                </a:cubicBezTo>
                                <a:cubicBezTo>
                                  <a:pt x="2" y="0"/>
                                  <a:pt x="1" y="0"/>
                                  <a:pt x="1" y="0"/>
                                </a:cubicBezTo>
                                <a:cubicBezTo>
                                  <a:pt x="0" y="1"/>
                                  <a:pt x="0" y="2"/>
                                  <a:pt x="1" y="1"/>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25" name="Freeform 25"/>
                        <wps:cNvSpPr>
                          <a:spLocks/>
                        </wps:cNvSpPr>
                        <wps:spPr bwMode="auto">
                          <a:xfrm>
                            <a:off x="2840037" y="874713"/>
                            <a:ext cx="9525" cy="9525"/>
                          </a:xfrm>
                          <a:custGeom>
                            <a:avLst/>
                            <a:gdLst>
                              <a:gd name="T0" fmla="*/ 2 w 3"/>
                              <a:gd name="T1" fmla="*/ 1 h 3"/>
                              <a:gd name="T2" fmla="*/ 1 w 3"/>
                              <a:gd name="T3" fmla="*/ 1 h 3"/>
                              <a:gd name="T4" fmla="*/ 3 w 3"/>
                              <a:gd name="T5" fmla="*/ 3 h 3"/>
                              <a:gd name="T6" fmla="*/ 2 w 3"/>
                              <a:gd name="T7" fmla="*/ 1 h 3"/>
                            </a:gdLst>
                            <a:ahLst/>
                            <a:cxnLst>
                              <a:cxn ang="0">
                                <a:pos x="T0" y="T1"/>
                              </a:cxn>
                              <a:cxn ang="0">
                                <a:pos x="T2" y="T3"/>
                              </a:cxn>
                              <a:cxn ang="0">
                                <a:pos x="T4" y="T5"/>
                              </a:cxn>
                              <a:cxn ang="0">
                                <a:pos x="T6" y="T7"/>
                              </a:cxn>
                            </a:cxnLst>
                            <a:rect l="0" t="0" r="r" b="b"/>
                            <a:pathLst>
                              <a:path w="3" h="3">
                                <a:moveTo>
                                  <a:pt x="2" y="1"/>
                                </a:moveTo>
                                <a:cubicBezTo>
                                  <a:pt x="1" y="0"/>
                                  <a:pt x="0" y="0"/>
                                  <a:pt x="1" y="1"/>
                                </a:cubicBezTo>
                                <a:cubicBezTo>
                                  <a:pt x="1" y="2"/>
                                  <a:pt x="2" y="3"/>
                                  <a:pt x="3" y="3"/>
                                </a:cubicBezTo>
                                <a:cubicBezTo>
                                  <a:pt x="3" y="2"/>
                                  <a:pt x="2" y="2"/>
                                  <a:pt x="2" y="1"/>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26" name="Freeform 26"/>
                        <wps:cNvSpPr>
                          <a:spLocks/>
                        </wps:cNvSpPr>
                        <wps:spPr bwMode="auto">
                          <a:xfrm>
                            <a:off x="3438525" y="1155700"/>
                            <a:ext cx="163513" cy="85725"/>
                          </a:xfrm>
                          <a:custGeom>
                            <a:avLst/>
                            <a:gdLst>
                              <a:gd name="T0" fmla="*/ 10 w 52"/>
                              <a:gd name="T1" fmla="*/ 12 h 27"/>
                              <a:gd name="T2" fmla="*/ 9 w 52"/>
                              <a:gd name="T3" fmla="*/ 13 h 27"/>
                              <a:gd name="T4" fmla="*/ 8 w 52"/>
                              <a:gd name="T5" fmla="*/ 13 h 27"/>
                              <a:gd name="T6" fmla="*/ 6 w 52"/>
                              <a:gd name="T7" fmla="*/ 14 h 27"/>
                              <a:gd name="T8" fmla="*/ 2 w 52"/>
                              <a:gd name="T9" fmla="*/ 16 h 27"/>
                              <a:gd name="T10" fmla="*/ 1 w 52"/>
                              <a:gd name="T11" fmla="*/ 15 h 27"/>
                              <a:gd name="T12" fmla="*/ 1 w 52"/>
                              <a:gd name="T13" fmla="*/ 17 h 27"/>
                              <a:gd name="T14" fmla="*/ 1 w 52"/>
                              <a:gd name="T15" fmla="*/ 20 h 27"/>
                              <a:gd name="T16" fmla="*/ 2 w 52"/>
                              <a:gd name="T17" fmla="*/ 21 h 27"/>
                              <a:gd name="T18" fmla="*/ 5 w 52"/>
                              <a:gd name="T19" fmla="*/ 25 h 27"/>
                              <a:gd name="T20" fmla="*/ 10 w 52"/>
                              <a:gd name="T21" fmla="*/ 25 h 27"/>
                              <a:gd name="T22" fmla="*/ 14 w 52"/>
                              <a:gd name="T23" fmla="*/ 27 h 27"/>
                              <a:gd name="T24" fmla="*/ 19 w 52"/>
                              <a:gd name="T25" fmla="*/ 26 h 27"/>
                              <a:gd name="T26" fmla="*/ 21 w 52"/>
                              <a:gd name="T27" fmla="*/ 25 h 27"/>
                              <a:gd name="T28" fmla="*/ 23 w 52"/>
                              <a:gd name="T29" fmla="*/ 25 h 27"/>
                              <a:gd name="T30" fmla="*/ 26 w 52"/>
                              <a:gd name="T31" fmla="*/ 24 h 27"/>
                              <a:gd name="T32" fmla="*/ 28 w 52"/>
                              <a:gd name="T33" fmla="*/ 22 h 27"/>
                              <a:gd name="T34" fmla="*/ 30 w 52"/>
                              <a:gd name="T35" fmla="*/ 21 h 27"/>
                              <a:gd name="T36" fmla="*/ 32 w 52"/>
                              <a:gd name="T37" fmla="*/ 18 h 27"/>
                              <a:gd name="T38" fmla="*/ 34 w 52"/>
                              <a:gd name="T39" fmla="*/ 18 h 27"/>
                              <a:gd name="T40" fmla="*/ 38 w 52"/>
                              <a:gd name="T41" fmla="*/ 18 h 27"/>
                              <a:gd name="T42" fmla="*/ 40 w 52"/>
                              <a:gd name="T43" fmla="*/ 16 h 27"/>
                              <a:gd name="T44" fmla="*/ 37 w 52"/>
                              <a:gd name="T45" fmla="*/ 13 h 27"/>
                              <a:gd name="T46" fmla="*/ 38 w 52"/>
                              <a:gd name="T47" fmla="*/ 10 h 27"/>
                              <a:gd name="T48" fmla="*/ 40 w 52"/>
                              <a:gd name="T49" fmla="*/ 9 h 27"/>
                              <a:gd name="T50" fmla="*/ 41 w 52"/>
                              <a:gd name="T51" fmla="*/ 8 h 27"/>
                              <a:gd name="T52" fmla="*/ 45 w 52"/>
                              <a:gd name="T53" fmla="*/ 6 h 27"/>
                              <a:gd name="T54" fmla="*/ 47 w 52"/>
                              <a:gd name="T55" fmla="*/ 4 h 27"/>
                              <a:gd name="T56" fmla="*/ 49 w 52"/>
                              <a:gd name="T57" fmla="*/ 3 h 27"/>
                              <a:gd name="T58" fmla="*/ 51 w 52"/>
                              <a:gd name="T59" fmla="*/ 0 h 27"/>
                              <a:gd name="T60" fmla="*/ 49 w 52"/>
                              <a:gd name="T61" fmla="*/ 1 h 27"/>
                              <a:gd name="T62" fmla="*/ 47 w 52"/>
                              <a:gd name="T63" fmla="*/ 2 h 27"/>
                              <a:gd name="T64" fmla="*/ 43 w 52"/>
                              <a:gd name="T65" fmla="*/ 4 h 27"/>
                              <a:gd name="T66" fmla="*/ 38 w 52"/>
                              <a:gd name="T67" fmla="*/ 6 h 27"/>
                              <a:gd name="T68" fmla="*/ 34 w 52"/>
                              <a:gd name="T69" fmla="*/ 7 h 27"/>
                              <a:gd name="T70" fmla="*/ 29 w 52"/>
                              <a:gd name="T71" fmla="*/ 9 h 27"/>
                              <a:gd name="T72" fmla="*/ 24 w 52"/>
                              <a:gd name="T73" fmla="*/ 9 h 27"/>
                              <a:gd name="T74" fmla="*/ 19 w 52"/>
                              <a:gd name="T75" fmla="*/ 9 h 27"/>
                              <a:gd name="T76" fmla="*/ 17 w 52"/>
                              <a:gd name="T77" fmla="*/ 8 h 27"/>
                              <a:gd name="T78" fmla="*/ 16 w 52"/>
                              <a:gd name="T79" fmla="*/ 7 h 27"/>
                              <a:gd name="T80" fmla="*/ 15 w 52"/>
                              <a:gd name="T81" fmla="*/ 9 h 27"/>
                              <a:gd name="T82" fmla="*/ 14 w 52"/>
                              <a:gd name="T83" fmla="*/ 11 h 27"/>
                              <a:gd name="T84" fmla="*/ 10 w 52"/>
                              <a:gd name="T85" fmla="*/ 12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2" h="27">
                                <a:moveTo>
                                  <a:pt x="10" y="12"/>
                                </a:moveTo>
                                <a:cubicBezTo>
                                  <a:pt x="10" y="12"/>
                                  <a:pt x="10" y="12"/>
                                  <a:pt x="9" y="13"/>
                                </a:cubicBezTo>
                                <a:cubicBezTo>
                                  <a:pt x="9" y="13"/>
                                  <a:pt x="8" y="13"/>
                                  <a:pt x="8" y="13"/>
                                </a:cubicBezTo>
                                <a:cubicBezTo>
                                  <a:pt x="7" y="13"/>
                                  <a:pt x="6" y="13"/>
                                  <a:pt x="6" y="14"/>
                                </a:cubicBezTo>
                                <a:cubicBezTo>
                                  <a:pt x="5" y="15"/>
                                  <a:pt x="4" y="17"/>
                                  <a:pt x="2" y="16"/>
                                </a:cubicBezTo>
                                <a:cubicBezTo>
                                  <a:pt x="2" y="16"/>
                                  <a:pt x="1" y="15"/>
                                  <a:pt x="1" y="15"/>
                                </a:cubicBezTo>
                                <a:cubicBezTo>
                                  <a:pt x="0" y="15"/>
                                  <a:pt x="1" y="16"/>
                                  <a:pt x="1" y="17"/>
                                </a:cubicBezTo>
                                <a:cubicBezTo>
                                  <a:pt x="1" y="18"/>
                                  <a:pt x="1" y="19"/>
                                  <a:pt x="1" y="20"/>
                                </a:cubicBezTo>
                                <a:cubicBezTo>
                                  <a:pt x="2" y="20"/>
                                  <a:pt x="2" y="21"/>
                                  <a:pt x="2" y="21"/>
                                </a:cubicBezTo>
                                <a:cubicBezTo>
                                  <a:pt x="3" y="23"/>
                                  <a:pt x="3" y="24"/>
                                  <a:pt x="5" y="25"/>
                                </a:cubicBezTo>
                                <a:cubicBezTo>
                                  <a:pt x="6" y="26"/>
                                  <a:pt x="8" y="25"/>
                                  <a:pt x="10" y="25"/>
                                </a:cubicBezTo>
                                <a:cubicBezTo>
                                  <a:pt x="11" y="26"/>
                                  <a:pt x="13" y="26"/>
                                  <a:pt x="14" y="27"/>
                                </a:cubicBezTo>
                                <a:cubicBezTo>
                                  <a:pt x="16" y="27"/>
                                  <a:pt x="17" y="26"/>
                                  <a:pt x="19" y="26"/>
                                </a:cubicBezTo>
                                <a:cubicBezTo>
                                  <a:pt x="19" y="25"/>
                                  <a:pt x="20" y="25"/>
                                  <a:pt x="21" y="25"/>
                                </a:cubicBezTo>
                                <a:cubicBezTo>
                                  <a:pt x="22" y="25"/>
                                  <a:pt x="22" y="25"/>
                                  <a:pt x="23" y="25"/>
                                </a:cubicBezTo>
                                <a:cubicBezTo>
                                  <a:pt x="24" y="24"/>
                                  <a:pt x="25" y="24"/>
                                  <a:pt x="26" y="24"/>
                                </a:cubicBezTo>
                                <a:cubicBezTo>
                                  <a:pt x="27" y="23"/>
                                  <a:pt x="27" y="23"/>
                                  <a:pt x="28" y="22"/>
                                </a:cubicBezTo>
                                <a:cubicBezTo>
                                  <a:pt x="29" y="22"/>
                                  <a:pt x="29" y="21"/>
                                  <a:pt x="30" y="21"/>
                                </a:cubicBezTo>
                                <a:cubicBezTo>
                                  <a:pt x="31" y="20"/>
                                  <a:pt x="31" y="18"/>
                                  <a:pt x="32" y="18"/>
                                </a:cubicBezTo>
                                <a:cubicBezTo>
                                  <a:pt x="32" y="18"/>
                                  <a:pt x="34" y="18"/>
                                  <a:pt x="34" y="18"/>
                                </a:cubicBezTo>
                                <a:cubicBezTo>
                                  <a:pt x="35" y="18"/>
                                  <a:pt x="36" y="18"/>
                                  <a:pt x="38" y="18"/>
                                </a:cubicBezTo>
                                <a:cubicBezTo>
                                  <a:pt x="39" y="18"/>
                                  <a:pt x="41" y="19"/>
                                  <a:pt x="40" y="16"/>
                                </a:cubicBezTo>
                                <a:cubicBezTo>
                                  <a:pt x="39" y="15"/>
                                  <a:pt x="38" y="14"/>
                                  <a:pt x="37" y="13"/>
                                </a:cubicBezTo>
                                <a:cubicBezTo>
                                  <a:pt x="36" y="12"/>
                                  <a:pt x="36" y="11"/>
                                  <a:pt x="38" y="10"/>
                                </a:cubicBezTo>
                                <a:cubicBezTo>
                                  <a:pt x="38" y="10"/>
                                  <a:pt x="39" y="10"/>
                                  <a:pt x="40" y="9"/>
                                </a:cubicBezTo>
                                <a:cubicBezTo>
                                  <a:pt x="40" y="9"/>
                                  <a:pt x="41" y="8"/>
                                  <a:pt x="41" y="8"/>
                                </a:cubicBezTo>
                                <a:cubicBezTo>
                                  <a:pt x="42" y="7"/>
                                  <a:pt x="44" y="7"/>
                                  <a:pt x="45" y="6"/>
                                </a:cubicBezTo>
                                <a:cubicBezTo>
                                  <a:pt x="46" y="5"/>
                                  <a:pt x="46" y="4"/>
                                  <a:pt x="47" y="4"/>
                                </a:cubicBezTo>
                                <a:cubicBezTo>
                                  <a:pt x="48" y="3"/>
                                  <a:pt x="48" y="3"/>
                                  <a:pt x="49" y="3"/>
                                </a:cubicBezTo>
                                <a:cubicBezTo>
                                  <a:pt x="50" y="2"/>
                                  <a:pt x="52" y="0"/>
                                  <a:pt x="51" y="0"/>
                                </a:cubicBezTo>
                                <a:cubicBezTo>
                                  <a:pt x="50" y="0"/>
                                  <a:pt x="49" y="1"/>
                                  <a:pt x="49" y="1"/>
                                </a:cubicBezTo>
                                <a:cubicBezTo>
                                  <a:pt x="48" y="1"/>
                                  <a:pt x="48" y="2"/>
                                  <a:pt x="47" y="2"/>
                                </a:cubicBezTo>
                                <a:cubicBezTo>
                                  <a:pt x="45" y="2"/>
                                  <a:pt x="44" y="3"/>
                                  <a:pt x="43" y="4"/>
                                </a:cubicBezTo>
                                <a:cubicBezTo>
                                  <a:pt x="41" y="4"/>
                                  <a:pt x="40" y="5"/>
                                  <a:pt x="38" y="6"/>
                                </a:cubicBezTo>
                                <a:cubicBezTo>
                                  <a:pt x="37" y="6"/>
                                  <a:pt x="35" y="6"/>
                                  <a:pt x="34" y="7"/>
                                </a:cubicBezTo>
                                <a:cubicBezTo>
                                  <a:pt x="32" y="8"/>
                                  <a:pt x="31" y="9"/>
                                  <a:pt x="29" y="9"/>
                                </a:cubicBezTo>
                                <a:cubicBezTo>
                                  <a:pt x="28" y="9"/>
                                  <a:pt x="26" y="9"/>
                                  <a:pt x="24" y="9"/>
                                </a:cubicBezTo>
                                <a:cubicBezTo>
                                  <a:pt x="23" y="9"/>
                                  <a:pt x="21" y="9"/>
                                  <a:pt x="19" y="9"/>
                                </a:cubicBezTo>
                                <a:cubicBezTo>
                                  <a:pt x="19" y="9"/>
                                  <a:pt x="18" y="9"/>
                                  <a:pt x="17" y="8"/>
                                </a:cubicBezTo>
                                <a:cubicBezTo>
                                  <a:pt x="17" y="8"/>
                                  <a:pt x="16" y="7"/>
                                  <a:pt x="16" y="7"/>
                                </a:cubicBezTo>
                                <a:cubicBezTo>
                                  <a:pt x="15" y="7"/>
                                  <a:pt x="15" y="8"/>
                                  <a:pt x="15" y="9"/>
                                </a:cubicBezTo>
                                <a:cubicBezTo>
                                  <a:pt x="15" y="10"/>
                                  <a:pt x="15" y="10"/>
                                  <a:pt x="14" y="11"/>
                                </a:cubicBezTo>
                                <a:cubicBezTo>
                                  <a:pt x="13" y="12"/>
                                  <a:pt x="11" y="11"/>
                                  <a:pt x="10" y="12"/>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27" name="Freeform 27"/>
                        <wps:cNvSpPr>
                          <a:spLocks/>
                        </wps:cNvSpPr>
                        <wps:spPr bwMode="auto">
                          <a:xfrm>
                            <a:off x="2311400" y="554038"/>
                            <a:ext cx="15875" cy="9525"/>
                          </a:xfrm>
                          <a:custGeom>
                            <a:avLst/>
                            <a:gdLst>
                              <a:gd name="T0" fmla="*/ 3 w 5"/>
                              <a:gd name="T1" fmla="*/ 0 h 3"/>
                              <a:gd name="T2" fmla="*/ 1 w 5"/>
                              <a:gd name="T3" fmla="*/ 0 h 3"/>
                              <a:gd name="T4" fmla="*/ 1 w 5"/>
                              <a:gd name="T5" fmla="*/ 1 h 3"/>
                              <a:gd name="T6" fmla="*/ 0 w 5"/>
                              <a:gd name="T7" fmla="*/ 2 h 3"/>
                              <a:gd name="T8" fmla="*/ 1 w 5"/>
                              <a:gd name="T9" fmla="*/ 2 h 3"/>
                              <a:gd name="T10" fmla="*/ 2 w 5"/>
                              <a:gd name="T11" fmla="*/ 2 h 3"/>
                              <a:gd name="T12" fmla="*/ 4 w 5"/>
                              <a:gd name="T13" fmla="*/ 1 h 3"/>
                              <a:gd name="T14" fmla="*/ 4 w 5"/>
                              <a:gd name="T15" fmla="*/ 0 h 3"/>
                              <a:gd name="T16" fmla="*/ 3 w 5"/>
                              <a:gd name="T17" fmla="*/ 0 h 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 h="3">
                                <a:moveTo>
                                  <a:pt x="3" y="0"/>
                                </a:moveTo>
                                <a:cubicBezTo>
                                  <a:pt x="2" y="0"/>
                                  <a:pt x="2" y="0"/>
                                  <a:pt x="1" y="0"/>
                                </a:cubicBezTo>
                                <a:cubicBezTo>
                                  <a:pt x="1" y="1"/>
                                  <a:pt x="1" y="1"/>
                                  <a:pt x="1" y="1"/>
                                </a:cubicBezTo>
                                <a:cubicBezTo>
                                  <a:pt x="0" y="2"/>
                                  <a:pt x="0" y="2"/>
                                  <a:pt x="0" y="2"/>
                                </a:cubicBezTo>
                                <a:cubicBezTo>
                                  <a:pt x="0" y="3"/>
                                  <a:pt x="0" y="2"/>
                                  <a:pt x="1" y="2"/>
                                </a:cubicBezTo>
                                <a:cubicBezTo>
                                  <a:pt x="1" y="2"/>
                                  <a:pt x="1" y="2"/>
                                  <a:pt x="2" y="2"/>
                                </a:cubicBezTo>
                                <a:cubicBezTo>
                                  <a:pt x="2" y="2"/>
                                  <a:pt x="3" y="2"/>
                                  <a:pt x="4" y="1"/>
                                </a:cubicBezTo>
                                <a:cubicBezTo>
                                  <a:pt x="4" y="1"/>
                                  <a:pt x="5" y="0"/>
                                  <a:pt x="4" y="0"/>
                                </a:cubicBezTo>
                                <a:cubicBezTo>
                                  <a:pt x="4" y="0"/>
                                  <a:pt x="3" y="0"/>
                                  <a:pt x="3" y="0"/>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28" name="Freeform 28"/>
                        <wps:cNvSpPr>
                          <a:spLocks/>
                        </wps:cNvSpPr>
                        <wps:spPr bwMode="auto">
                          <a:xfrm>
                            <a:off x="2197100" y="376238"/>
                            <a:ext cx="15875" cy="53975"/>
                          </a:xfrm>
                          <a:custGeom>
                            <a:avLst/>
                            <a:gdLst>
                              <a:gd name="T0" fmla="*/ 3 w 5"/>
                              <a:gd name="T1" fmla="*/ 5 h 17"/>
                              <a:gd name="T2" fmla="*/ 2 w 5"/>
                              <a:gd name="T3" fmla="*/ 2 h 17"/>
                              <a:gd name="T4" fmla="*/ 1 w 5"/>
                              <a:gd name="T5" fmla="*/ 0 h 17"/>
                              <a:gd name="T6" fmla="*/ 1 w 5"/>
                              <a:gd name="T7" fmla="*/ 3 h 17"/>
                              <a:gd name="T8" fmla="*/ 2 w 5"/>
                              <a:gd name="T9" fmla="*/ 5 h 17"/>
                              <a:gd name="T10" fmla="*/ 0 w 5"/>
                              <a:gd name="T11" fmla="*/ 6 h 17"/>
                              <a:gd name="T12" fmla="*/ 2 w 5"/>
                              <a:gd name="T13" fmla="*/ 8 h 17"/>
                              <a:gd name="T14" fmla="*/ 2 w 5"/>
                              <a:gd name="T15" fmla="*/ 10 h 17"/>
                              <a:gd name="T16" fmla="*/ 3 w 5"/>
                              <a:gd name="T17" fmla="*/ 13 h 17"/>
                              <a:gd name="T18" fmla="*/ 4 w 5"/>
                              <a:gd name="T19" fmla="*/ 15 h 17"/>
                              <a:gd name="T20" fmla="*/ 4 w 5"/>
                              <a:gd name="T21" fmla="*/ 17 h 17"/>
                              <a:gd name="T22" fmla="*/ 5 w 5"/>
                              <a:gd name="T23" fmla="*/ 13 h 17"/>
                              <a:gd name="T24" fmla="*/ 5 w 5"/>
                              <a:gd name="T25" fmla="*/ 8 h 17"/>
                              <a:gd name="T26" fmla="*/ 3 w 5"/>
                              <a:gd name="T27" fmla="*/ 5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5" h="17">
                                <a:moveTo>
                                  <a:pt x="3" y="5"/>
                                </a:moveTo>
                                <a:cubicBezTo>
                                  <a:pt x="3" y="4"/>
                                  <a:pt x="2" y="3"/>
                                  <a:pt x="2" y="2"/>
                                </a:cubicBezTo>
                                <a:cubicBezTo>
                                  <a:pt x="2" y="1"/>
                                  <a:pt x="2" y="0"/>
                                  <a:pt x="1" y="0"/>
                                </a:cubicBezTo>
                                <a:cubicBezTo>
                                  <a:pt x="0" y="1"/>
                                  <a:pt x="1" y="2"/>
                                  <a:pt x="1" y="3"/>
                                </a:cubicBezTo>
                                <a:cubicBezTo>
                                  <a:pt x="1" y="4"/>
                                  <a:pt x="2" y="4"/>
                                  <a:pt x="2" y="5"/>
                                </a:cubicBezTo>
                                <a:cubicBezTo>
                                  <a:pt x="1" y="5"/>
                                  <a:pt x="0" y="5"/>
                                  <a:pt x="0" y="6"/>
                                </a:cubicBezTo>
                                <a:cubicBezTo>
                                  <a:pt x="0" y="7"/>
                                  <a:pt x="1" y="7"/>
                                  <a:pt x="2" y="8"/>
                                </a:cubicBezTo>
                                <a:cubicBezTo>
                                  <a:pt x="2" y="8"/>
                                  <a:pt x="2" y="9"/>
                                  <a:pt x="2" y="10"/>
                                </a:cubicBezTo>
                                <a:cubicBezTo>
                                  <a:pt x="2" y="11"/>
                                  <a:pt x="3" y="12"/>
                                  <a:pt x="3" y="13"/>
                                </a:cubicBezTo>
                                <a:cubicBezTo>
                                  <a:pt x="4" y="13"/>
                                  <a:pt x="4" y="14"/>
                                  <a:pt x="4" y="15"/>
                                </a:cubicBezTo>
                                <a:cubicBezTo>
                                  <a:pt x="4" y="16"/>
                                  <a:pt x="4" y="16"/>
                                  <a:pt x="4" y="17"/>
                                </a:cubicBezTo>
                                <a:cubicBezTo>
                                  <a:pt x="5" y="17"/>
                                  <a:pt x="5" y="14"/>
                                  <a:pt x="5" y="13"/>
                                </a:cubicBezTo>
                                <a:cubicBezTo>
                                  <a:pt x="5" y="11"/>
                                  <a:pt x="5" y="10"/>
                                  <a:pt x="5" y="8"/>
                                </a:cubicBezTo>
                                <a:cubicBezTo>
                                  <a:pt x="5" y="7"/>
                                  <a:pt x="4" y="6"/>
                                  <a:pt x="3" y="5"/>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29" name="Freeform 29"/>
                        <wps:cNvSpPr>
                          <a:spLocks/>
                        </wps:cNvSpPr>
                        <wps:spPr bwMode="auto">
                          <a:xfrm>
                            <a:off x="2225675" y="407988"/>
                            <a:ext cx="3175" cy="9525"/>
                          </a:xfrm>
                          <a:custGeom>
                            <a:avLst/>
                            <a:gdLst>
                              <a:gd name="T0" fmla="*/ 0 w 1"/>
                              <a:gd name="T1" fmla="*/ 0 h 3"/>
                              <a:gd name="T2" fmla="*/ 0 w 1"/>
                              <a:gd name="T3" fmla="*/ 0 h 3"/>
                              <a:gd name="T4" fmla="*/ 0 w 1"/>
                              <a:gd name="T5" fmla="*/ 1 h 3"/>
                              <a:gd name="T6" fmla="*/ 0 w 1"/>
                              <a:gd name="T7" fmla="*/ 0 h 3"/>
                            </a:gdLst>
                            <a:ahLst/>
                            <a:cxnLst>
                              <a:cxn ang="0">
                                <a:pos x="T0" y="T1"/>
                              </a:cxn>
                              <a:cxn ang="0">
                                <a:pos x="T2" y="T3"/>
                              </a:cxn>
                              <a:cxn ang="0">
                                <a:pos x="T4" y="T5"/>
                              </a:cxn>
                              <a:cxn ang="0">
                                <a:pos x="T6" y="T7"/>
                              </a:cxn>
                            </a:cxnLst>
                            <a:rect l="0" t="0" r="r" b="b"/>
                            <a:pathLst>
                              <a:path w="1" h="3">
                                <a:moveTo>
                                  <a:pt x="0" y="0"/>
                                </a:moveTo>
                                <a:cubicBezTo>
                                  <a:pt x="0" y="0"/>
                                  <a:pt x="0" y="0"/>
                                  <a:pt x="0" y="0"/>
                                </a:cubicBezTo>
                                <a:cubicBezTo>
                                  <a:pt x="0" y="1"/>
                                  <a:pt x="0" y="1"/>
                                  <a:pt x="0" y="1"/>
                                </a:cubicBezTo>
                                <a:cubicBezTo>
                                  <a:pt x="0" y="3"/>
                                  <a:pt x="1" y="0"/>
                                  <a:pt x="0" y="0"/>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30" name="Freeform 30"/>
                        <wps:cNvSpPr>
                          <a:spLocks/>
                        </wps:cNvSpPr>
                        <wps:spPr bwMode="auto">
                          <a:xfrm>
                            <a:off x="2225675" y="417513"/>
                            <a:ext cx="31750" cy="38100"/>
                          </a:xfrm>
                          <a:custGeom>
                            <a:avLst/>
                            <a:gdLst>
                              <a:gd name="T0" fmla="*/ 7 w 10"/>
                              <a:gd name="T1" fmla="*/ 8 h 12"/>
                              <a:gd name="T2" fmla="*/ 8 w 10"/>
                              <a:gd name="T3" fmla="*/ 10 h 12"/>
                              <a:gd name="T4" fmla="*/ 9 w 10"/>
                              <a:gd name="T5" fmla="*/ 11 h 12"/>
                              <a:gd name="T6" fmla="*/ 10 w 10"/>
                              <a:gd name="T7" fmla="*/ 10 h 12"/>
                              <a:gd name="T8" fmla="*/ 9 w 10"/>
                              <a:gd name="T9" fmla="*/ 9 h 12"/>
                              <a:gd name="T10" fmla="*/ 7 w 10"/>
                              <a:gd name="T11" fmla="*/ 6 h 12"/>
                              <a:gd name="T12" fmla="*/ 4 w 10"/>
                              <a:gd name="T13" fmla="*/ 3 h 12"/>
                              <a:gd name="T14" fmla="*/ 1 w 10"/>
                              <a:gd name="T15" fmla="*/ 0 h 12"/>
                              <a:gd name="T16" fmla="*/ 3 w 10"/>
                              <a:gd name="T17" fmla="*/ 3 h 12"/>
                              <a:gd name="T18" fmla="*/ 5 w 10"/>
                              <a:gd name="T19" fmla="*/ 6 h 12"/>
                              <a:gd name="T20" fmla="*/ 7 w 10"/>
                              <a:gd name="T21" fmla="*/ 8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0" h="12">
                                <a:moveTo>
                                  <a:pt x="7" y="8"/>
                                </a:moveTo>
                                <a:cubicBezTo>
                                  <a:pt x="8" y="9"/>
                                  <a:pt x="8" y="9"/>
                                  <a:pt x="8" y="10"/>
                                </a:cubicBezTo>
                                <a:cubicBezTo>
                                  <a:pt x="8" y="10"/>
                                  <a:pt x="8" y="11"/>
                                  <a:pt x="9" y="11"/>
                                </a:cubicBezTo>
                                <a:cubicBezTo>
                                  <a:pt x="9" y="12"/>
                                  <a:pt x="10" y="11"/>
                                  <a:pt x="10" y="10"/>
                                </a:cubicBezTo>
                                <a:cubicBezTo>
                                  <a:pt x="10" y="10"/>
                                  <a:pt x="10" y="9"/>
                                  <a:pt x="9" y="9"/>
                                </a:cubicBezTo>
                                <a:cubicBezTo>
                                  <a:pt x="8" y="8"/>
                                  <a:pt x="8" y="7"/>
                                  <a:pt x="7" y="6"/>
                                </a:cubicBezTo>
                                <a:cubicBezTo>
                                  <a:pt x="6" y="5"/>
                                  <a:pt x="5" y="4"/>
                                  <a:pt x="4" y="3"/>
                                </a:cubicBezTo>
                                <a:cubicBezTo>
                                  <a:pt x="4" y="3"/>
                                  <a:pt x="2" y="0"/>
                                  <a:pt x="1" y="0"/>
                                </a:cubicBezTo>
                                <a:cubicBezTo>
                                  <a:pt x="0" y="1"/>
                                  <a:pt x="2" y="3"/>
                                  <a:pt x="3" y="3"/>
                                </a:cubicBezTo>
                                <a:cubicBezTo>
                                  <a:pt x="3" y="4"/>
                                  <a:pt x="4" y="5"/>
                                  <a:pt x="5" y="6"/>
                                </a:cubicBezTo>
                                <a:cubicBezTo>
                                  <a:pt x="6" y="7"/>
                                  <a:pt x="6" y="7"/>
                                  <a:pt x="7" y="8"/>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31" name="Freeform 31"/>
                        <wps:cNvSpPr>
                          <a:spLocks/>
                        </wps:cNvSpPr>
                        <wps:spPr bwMode="auto">
                          <a:xfrm>
                            <a:off x="2225675" y="439738"/>
                            <a:ext cx="9525" cy="19050"/>
                          </a:xfrm>
                          <a:custGeom>
                            <a:avLst/>
                            <a:gdLst>
                              <a:gd name="T0" fmla="*/ 3 w 3"/>
                              <a:gd name="T1" fmla="*/ 5 h 6"/>
                              <a:gd name="T2" fmla="*/ 2 w 3"/>
                              <a:gd name="T3" fmla="*/ 2 h 6"/>
                              <a:gd name="T4" fmla="*/ 1 w 3"/>
                              <a:gd name="T5" fmla="*/ 0 h 6"/>
                              <a:gd name="T6" fmla="*/ 1 w 3"/>
                              <a:gd name="T7" fmla="*/ 2 h 6"/>
                              <a:gd name="T8" fmla="*/ 3 w 3"/>
                              <a:gd name="T9" fmla="*/ 5 h 6"/>
                            </a:gdLst>
                            <a:ahLst/>
                            <a:cxnLst>
                              <a:cxn ang="0">
                                <a:pos x="T0" y="T1"/>
                              </a:cxn>
                              <a:cxn ang="0">
                                <a:pos x="T2" y="T3"/>
                              </a:cxn>
                              <a:cxn ang="0">
                                <a:pos x="T4" y="T5"/>
                              </a:cxn>
                              <a:cxn ang="0">
                                <a:pos x="T6" y="T7"/>
                              </a:cxn>
                              <a:cxn ang="0">
                                <a:pos x="T8" y="T9"/>
                              </a:cxn>
                            </a:cxnLst>
                            <a:rect l="0" t="0" r="r" b="b"/>
                            <a:pathLst>
                              <a:path w="3" h="6">
                                <a:moveTo>
                                  <a:pt x="3" y="5"/>
                                </a:moveTo>
                                <a:cubicBezTo>
                                  <a:pt x="3" y="4"/>
                                  <a:pt x="2" y="3"/>
                                  <a:pt x="2" y="2"/>
                                </a:cubicBezTo>
                                <a:cubicBezTo>
                                  <a:pt x="2" y="1"/>
                                  <a:pt x="2" y="0"/>
                                  <a:pt x="1" y="0"/>
                                </a:cubicBezTo>
                                <a:cubicBezTo>
                                  <a:pt x="0" y="0"/>
                                  <a:pt x="1" y="1"/>
                                  <a:pt x="1" y="2"/>
                                </a:cubicBezTo>
                                <a:cubicBezTo>
                                  <a:pt x="1" y="2"/>
                                  <a:pt x="2" y="6"/>
                                  <a:pt x="3" y="5"/>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32" name="Freeform 32"/>
                        <wps:cNvSpPr>
                          <a:spLocks/>
                        </wps:cNvSpPr>
                        <wps:spPr bwMode="auto">
                          <a:xfrm>
                            <a:off x="2219325" y="442913"/>
                            <a:ext cx="6350" cy="9525"/>
                          </a:xfrm>
                          <a:custGeom>
                            <a:avLst/>
                            <a:gdLst>
                              <a:gd name="T0" fmla="*/ 2 w 2"/>
                              <a:gd name="T1" fmla="*/ 2 h 3"/>
                              <a:gd name="T2" fmla="*/ 0 w 2"/>
                              <a:gd name="T3" fmla="*/ 0 h 3"/>
                              <a:gd name="T4" fmla="*/ 2 w 2"/>
                              <a:gd name="T5" fmla="*/ 2 h 3"/>
                            </a:gdLst>
                            <a:ahLst/>
                            <a:cxnLst>
                              <a:cxn ang="0">
                                <a:pos x="T0" y="T1"/>
                              </a:cxn>
                              <a:cxn ang="0">
                                <a:pos x="T2" y="T3"/>
                              </a:cxn>
                              <a:cxn ang="0">
                                <a:pos x="T4" y="T5"/>
                              </a:cxn>
                            </a:cxnLst>
                            <a:rect l="0" t="0" r="r" b="b"/>
                            <a:pathLst>
                              <a:path w="2" h="3">
                                <a:moveTo>
                                  <a:pt x="2" y="2"/>
                                </a:moveTo>
                                <a:cubicBezTo>
                                  <a:pt x="2" y="1"/>
                                  <a:pt x="1" y="0"/>
                                  <a:pt x="0" y="0"/>
                                </a:cubicBezTo>
                                <a:cubicBezTo>
                                  <a:pt x="0" y="1"/>
                                  <a:pt x="2" y="3"/>
                                  <a:pt x="2" y="2"/>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33" name="Freeform 33"/>
                        <wps:cNvSpPr>
                          <a:spLocks/>
                        </wps:cNvSpPr>
                        <wps:spPr bwMode="auto">
                          <a:xfrm>
                            <a:off x="2216150" y="427038"/>
                            <a:ext cx="6350" cy="12700"/>
                          </a:xfrm>
                          <a:custGeom>
                            <a:avLst/>
                            <a:gdLst>
                              <a:gd name="T0" fmla="*/ 0 w 2"/>
                              <a:gd name="T1" fmla="*/ 2 h 4"/>
                              <a:gd name="T2" fmla="*/ 1 w 2"/>
                              <a:gd name="T3" fmla="*/ 4 h 4"/>
                              <a:gd name="T4" fmla="*/ 0 w 2"/>
                              <a:gd name="T5" fmla="*/ 1 h 4"/>
                              <a:gd name="T6" fmla="*/ 0 w 2"/>
                              <a:gd name="T7" fmla="*/ 2 h 4"/>
                            </a:gdLst>
                            <a:ahLst/>
                            <a:cxnLst>
                              <a:cxn ang="0">
                                <a:pos x="T0" y="T1"/>
                              </a:cxn>
                              <a:cxn ang="0">
                                <a:pos x="T2" y="T3"/>
                              </a:cxn>
                              <a:cxn ang="0">
                                <a:pos x="T4" y="T5"/>
                              </a:cxn>
                              <a:cxn ang="0">
                                <a:pos x="T6" y="T7"/>
                              </a:cxn>
                            </a:cxnLst>
                            <a:rect l="0" t="0" r="r" b="b"/>
                            <a:pathLst>
                              <a:path w="2" h="4">
                                <a:moveTo>
                                  <a:pt x="0" y="2"/>
                                </a:moveTo>
                                <a:cubicBezTo>
                                  <a:pt x="0" y="3"/>
                                  <a:pt x="1" y="3"/>
                                  <a:pt x="1" y="4"/>
                                </a:cubicBezTo>
                                <a:cubicBezTo>
                                  <a:pt x="2" y="4"/>
                                  <a:pt x="1" y="1"/>
                                  <a:pt x="0" y="1"/>
                                </a:cubicBezTo>
                                <a:cubicBezTo>
                                  <a:pt x="0" y="0"/>
                                  <a:pt x="0" y="2"/>
                                  <a:pt x="0" y="2"/>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34" name="Freeform 34"/>
                        <wps:cNvSpPr>
                          <a:spLocks/>
                        </wps:cNvSpPr>
                        <wps:spPr bwMode="auto">
                          <a:xfrm>
                            <a:off x="2286000" y="500063"/>
                            <a:ext cx="6350" cy="6350"/>
                          </a:xfrm>
                          <a:custGeom>
                            <a:avLst/>
                            <a:gdLst>
                              <a:gd name="T0" fmla="*/ 0 w 2"/>
                              <a:gd name="T1" fmla="*/ 0 h 2"/>
                              <a:gd name="T2" fmla="*/ 2 w 2"/>
                              <a:gd name="T3" fmla="*/ 2 h 2"/>
                              <a:gd name="T4" fmla="*/ 1 w 2"/>
                              <a:gd name="T5" fmla="*/ 1 h 2"/>
                              <a:gd name="T6" fmla="*/ 0 w 2"/>
                              <a:gd name="T7" fmla="*/ 0 h 2"/>
                            </a:gdLst>
                            <a:ahLst/>
                            <a:cxnLst>
                              <a:cxn ang="0">
                                <a:pos x="T0" y="T1"/>
                              </a:cxn>
                              <a:cxn ang="0">
                                <a:pos x="T2" y="T3"/>
                              </a:cxn>
                              <a:cxn ang="0">
                                <a:pos x="T4" y="T5"/>
                              </a:cxn>
                              <a:cxn ang="0">
                                <a:pos x="T6" y="T7"/>
                              </a:cxn>
                            </a:cxnLst>
                            <a:rect l="0" t="0" r="r" b="b"/>
                            <a:pathLst>
                              <a:path w="2" h="2">
                                <a:moveTo>
                                  <a:pt x="0" y="0"/>
                                </a:moveTo>
                                <a:cubicBezTo>
                                  <a:pt x="0" y="1"/>
                                  <a:pt x="2" y="2"/>
                                  <a:pt x="2" y="2"/>
                                </a:cubicBezTo>
                                <a:cubicBezTo>
                                  <a:pt x="2" y="1"/>
                                  <a:pt x="2" y="1"/>
                                  <a:pt x="1" y="1"/>
                                </a:cubicBezTo>
                                <a:cubicBezTo>
                                  <a:pt x="1" y="0"/>
                                  <a:pt x="0" y="0"/>
                                  <a:pt x="0" y="0"/>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35" name="Freeform 35"/>
                        <wps:cNvSpPr>
                          <a:spLocks/>
                        </wps:cNvSpPr>
                        <wps:spPr bwMode="auto">
                          <a:xfrm>
                            <a:off x="2228850" y="401638"/>
                            <a:ext cx="6350" cy="9525"/>
                          </a:xfrm>
                          <a:custGeom>
                            <a:avLst/>
                            <a:gdLst>
                              <a:gd name="T0" fmla="*/ 2 w 2"/>
                              <a:gd name="T1" fmla="*/ 3 h 3"/>
                              <a:gd name="T2" fmla="*/ 1 w 2"/>
                              <a:gd name="T3" fmla="*/ 1 h 3"/>
                              <a:gd name="T4" fmla="*/ 1 w 2"/>
                              <a:gd name="T5" fmla="*/ 3 h 3"/>
                              <a:gd name="T6" fmla="*/ 2 w 2"/>
                              <a:gd name="T7" fmla="*/ 3 h 3"/>
                            </a:gdLst>
                            <a:ahLst/>
                            <a:cxnLst>
                              <a:cxn ang="0">
                                <a:pos x="T0" y="T1"/>
                              </a:cxn>
                              <a:cxn ang="0">
                                <a:pos x="T2" y="T3"/>
                              </a:cxn>
                              <a:cxn ang="0">
                                <a:pos x="T4" y="T5"/>
                              </a:cxn>
                              <a:cxn ang="0">
                                <a:pos x="T6" y="T7"/>
                              </a:cxn>
                            </a:cxnLst>
                            <a:rect l="0" t="0" r="r" b="b"/>
                            <a:pathLst>
                              <a:path w="2" h="3">
                                <a:moveTo>
                                  <a:pt x="2" y="3"/>
                                </a:moveTo>
                                <a:cubicBezTo>
                                  <a:pt x="2" y="2"/>
                                  <a:pt x="2" y="0"/>
                                  <a:pt x="1" y="1"/>
                                </a:cubicBezTo>
                                <a:cubicBezTo>
                                  <a:pt x="0" y="1"/>
                                  <a:pt x="1" y="3"/>
                                  <a:pt x="1" y="3"/>
                                </a:cubicBezTo>
                                <a:cubicBezTo>
                                  <a:pt x="1" y="3"/>
                                  <a:pt x="2" y="3"/>
                                  <a:pt x="2" y="3"/>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36" name="Freeform 36"/>
                        <wps:cNvSpPr>
                          <a:spLocks/>
                        </wps:cNvSpPr>
                        <wps:spPr bwMode="auto">
                          <a:xfrm>
                            <a:off x="2317750" y="522288"/>
                            <a:ext cx="19050" cy="12700"/>
                          </a:xfrm>
                          <a:custGeom>
                            <a:avLst/>
                            <a:gdLst>
                              <a:gd name="T0" fmla="*/ 4 w 6"/>
                              <a:gd name="T1" fmla="*/ 3 h 4"/>
                              <a:gd name="T2" fmla="*/ 4 w 6"/>
                              <a:gd name="T3" fmla="*/ 1 h 4"/>
                              <a:gd name="T4" fmla="*/ 1 w 6"/>
                              <a:gd name="T5" fmla="*/ 1 h 4"/>
                              <a:gd name="T6" fmla="*/ 0 w 6"/>
                              <a:gd name="T7" fmla="*/ 1 h 4"/>
                              <a:gd name="T8" fmla="*/ 2 w 6"/>
                              <a:gd name="T9" fmla="*/ 2 h 4"/>
                              <a:gd name="T10" fmla="*/ 3 w 6"/>
                              <a:gd name="T11" fmla="*/ 2 h 4"/>
                              <a:gd name="T12" fmla="*/ 4 w 6"/>
                              <a:gd name="T13" fmla="*/ 3 h 4"/>
                            </a:gdLst>
                            <a:ahLst/>
                            <a:cxnLst>
                              <a:cxn ang="0">
                                <a:pos x="T0" y="T1"/>
                              </a:cxn>
                              <a:cxn ang="0">
                                <a:pos x="T2" y="T3"/>
                              </a:cxn>
                              <a:cxn ang="0">
                                <a:pos x="T4" y="T5"/>
                              </a:cxn>
                              <a:cxn ang="0">
                                <a:pos x="T6" y="T7"/>
                              </a:cxn>
                              <a:cxn ang="0">
                                <a:pos x="T8" y="T9"/>
                              </a:cxn>
                              <a:cxn ang="0">
                                <a:pos x="T10" y="T11"/>
                              </a:cxn>
                              <a:cxn ang="0">
                                <a:pos x="T12" y="T13"/>
                              </a:cxn>
                            </a:cxnLst>
                            <a:rect l="0" t="0" r="r" b="b"/>
                            <a:pathLst>
                              <a:path w="6" h="4">
                                <a:moveTo>
                                  <a:pt x="4" y="3"/>
                                </a:moveTo>
                                <a:cubicBezTo>
                                  <a:pt x="6" y="4"/>
                                  <a:pt x="5" y="2"/>
                                  <a:pt x="4" y="1"/>
                                </a:cubicBezTo>
                                <a:cubicBezTo>
                                  <a:pt x="3" y="1"/>
                                  <a:pt x="2" y="1"/>
                                  <a:pt x="1" y="1"/>
                                </a:cubicBezTo>
                                <a:cubicBezTo>
                                  <a:pt x="1" y="1"/>
                                  <a:pt x="0" y="0"/>
                                  <a:pt x="0" y="1"/>
                                </a:cubicBezTo>
                                <a:cubicBezTo>
                                  <a:pt x="1" y="1"/>
                                  <a:pt x="1" y="2"/>
                                  <a:pt x="2" y="2"/>
                                </a:cubicBezTo>
                                <a:cubicBezTo>
                                  <a:pt x="2" y="2"/>
                                  <a:pt x="3" y="2"/>
                                  <a:pt x="3" y="2"/>
                                </a:cubicBezTo>
                                <a:cubicBezTo>
                                  <a:pt x="4" y="2"/>
                                  <a:pt x="4" y="3"/>
                                  <a:pt x="4" y="3"/>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37" name="Freeform 37"/>
                        <wps:cNvSpPr>
                          <a:spLocks/>
                        </wps:cNvSpPr>
                        <wps:spPr bwMode="auto">
                          <a:xfrm>
                            <a:off x="2235200" y="465138"/>
                            <a:ext cx="44450" cy="38100"/>
                          </a:xfrm>
                          <a:custGeom>
                            <a:avLst/>
                            <a:gdLst>
                              <a:gd name="T0" fmla="*/ 5 w 14"/>
                              <a:gd name="T1" fmla="*/ 6 h 12"/>
                              <a:gd name="T2" fmla="*/ 13 w 14"/>
                              <a:gd name="T3" fmla="*/ 12 h 12"/>
                              <a:gd name="T4" fmla="*/ 8 w 14"/>
                              <a:gd name="T5" fmla="*/ 7 h 12"/>
                              <a:gd name="T6" fmla="*/ 5 w 14"/>
                              <a:gd name="T7" fmla="*/ 4 h 12"/>
                              <a:gd name="T8" fmla="*/ 1 w 14"/>
                              <a:gd name="T9" fmla="*/ 1 h 12"/>
                              <a:gd name="T10" fmla="*/ 2 w 14"/>
                              <a:gd name="T11" fmla="*/ 3 h 12"/>
                              <a:gd name="T12" fmla="*/ 5 w 14"/>
                              <a:gd name="T13" fmla="*/ 6 h 12"/>
                            </a:gdLst>
                            <a:ahLst/>
                            <a:cxnLst>
                              <a:cxn ang="0">
                                <a:pos x="T0" y="T1"/>
                              </a:cxn>
                              <a:cxn ang="0">
                                <a:pos x="T2" y="T3"/>
                              </a:cxn>
                              <a:cxn ang="0">
                                <a:pos x="T4" y="T5"/>
                              </a:cxn>
                              <a:cxn ang="0">
                                <a:pos x="T6" y="T7"/>
                              </a:cxn>
                              <a:cxn ang="0">
                                <a:pos x="T8" y="T9"/>
                              </a:cxn>
                              <a:cxn ang="0">
                                <a:pos x="T10" y="T11"/>
                              </a:cxn>
                              <a:cxn ang="0">
                                <a:pos x="T12" y="T13"/>
                              </a:cxn>
                            </a:cxnLst>
                            <a:rect l="0" t="0" r="r" b="b"/>
                            <a:pathLst>
                              <a:path w="14" h="12">
                                <a:moveTo>
                                  <a:pt x="5" y="6"/>
                                </a:moveTo>
                                <a:cubicBezTo>
                                  <a:pt x="6" y="7"/>
                                  <a:pt x="12" y="11"/>
                                  <a:pt x="13" y="12"/>
                                </a:cubicBezTo>
                                <a:cubicBezTo>
                                  <a:pt x="14" y="12"/>
                                  <a:pt x="9" y="8"/>
                                  <a:pt x="8" y="7"/>
                                </a:cubicBezTo>
                                <a:cubicBezTo>
                                  <a:pt x="6" y="7"/>
                                  <a:pt x="6" y="5"/>
                                  <a:pt x="5" y="4"/>
                                </a:cubicBezTo>
                                <a:cubicBezTo>
                                  <a:pt x="4" y="4"/>
                                  <a:pt x="2" y="0"/>
                                  <a:pt x="1" y="1"/>
                                </a:cubicBezTo>
                                <a:cubicBezTo>
                                  <a:pt x="0" y="1"/>
                                  <a:pt x="2" y="2"/>
                                  <a:pt x="2" y="3"/>
                                </a:cubicBezTo>
                                <a:cubicBezTo>
                                  <a:pt x="3" y="4"/>
                                  <a:pt x="4" y="5"/>
                                  <a:pt x="5" y="6"/>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38" name="Freeform 38"/>
                        <wps:cNvSpPr>
                          <a:spLocks/>
                        </wps:cNvSpPr>
                        <wps:spPr bwMode="auto">
                          <a:xfrm>
                            <a:off x="3073400" y="1057275"/>
                            <a:ext cx="28575" cy="22225"/>
                          </a:xfrm>
                          <a:custGeom>
                            <a:avLst/>
                            <a:gdLst>
                              <a:gd name="T0" fmla="*/ 7 w 9"/>
                              <a:gd name="T1" fmla="*/ 1 h 7"/>
                              <a:gd name="T2" fmla="*/ 1 w 9"/>
                              <a:gd name="T3" fmla="*/ 4 h 7"/>
                              <a:gd name="T4" fmla="*/ 0 w 9"/>
                              <a:gd name="T5" fmla="*/ 7 h 7"/>
                              <a:gd name="T6" fmla="*/ 3 w 9"/>
                              <a:gd name="T7" fmla="*/ 4 h 7"/>
                              <a:gd name="T8" fmla="*/ 6 w 9"/>
                              <a:gd name="T9" fmla="*/ 4 h 7"/>
                              <a:gd name="T10" fmla="*/ 7 w 9"/>
                              <a:gd name="T11" fmla="*/ 1 h 7"/>
                            </a:gdLst>
                            <a:ahLst/>
                            <a:cxnLst>
                              <a:cxn ang="0">
                                <a:pos x="T0" y="T1"/>
                              </a:cxn>
                              <a:cxn ang="0">
                                <a:pos x="T2" y="T3"/>
                              </a:cxn>
                              <a:cxn ang="0">
                                <a:pos x="T4" y="T5"/>
                              </a:cxn>
                              <a:cxn ang="0">
                                <a:pos x="T6" y="T7"/>
                              </a:cxn>
                              <a:cxn ang="0">
                                <a:pos x="T8" y="T9"/>
                              </a:cxn>
                              <a:cxn ang="0">
                                <a:pos x="T10" y="T11"/>
                              </a:cxn>
                            </a:cxnLst>
                            <a:rect l="0" t="0" r="r" b="b"/>
                            <a:pathLst>
                              <a:path w="9" h="7">
                                <a:moveTo>
                                  <a:pt x="7" y="1"/>
                                </a:moveTo>
                                <a:cubicBezTo>
                                  <a:pt x="4" y="0"/>
                                  <a:pt x="3" y="2"/>
                                  <a:pt x="1" y="4"/>
                                </a:cubicBezTo>
                                <a:cubicBezTo>
                                  <a:pt x="1" y="5"/>
                                  <a:pt x="0" y="5"/>
                                  <a:pt x="0" y="7"/>
                                </a:cubicBezTo>
                                <a:cubicBezTo>
                                  <a:pt x="1" y="7"/>
                                  <a:pt x="2" y="5"/>
                                  <a:pt x="3" y="4"/>
                                </a:cubicBezTo>
                                <a:cubicBezTo>
                                  <a:pt x="4" y="4"/>
                                  <a:pt x="5" y="4"/>
                                  <a:pt x="6" y="4"/>
                                </a:cubicBezTo>
                                <a:cubicBezTo>
                                  <a:pt x="8" y="3"/>
                                  <a:pt x="9" y="2"/>
                                  <a:pt x="7" y="1"/>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39" name="Freeform 39"/>
                        <wps:cNvSpPr>
                          <a:spLocks/>
                        </wps:cNvSpPr>
                        <wps:spPr bwMode="auto">
                          <a:xfrm>
                            <a:off x="2938462" y="811213"/>
                            <a:ext cx="30163" cy="19050"/>
                          </a:xfrm>
                          <a:custGeom>
                            <a:avLst/>
                            <a:gdLst>
                              <a:gd name="T0" fmla="*/ 7 w 10"/>
                              <a:gd name="T1" fmla="*/ 2 h 6"/>
                              <a:gd name="T2" fmla="*/ 5 w 10"/>
                              <a:gd name="T3" fmla="*/ 0 h 6"/>
                              <a:gd name="T4" fmla="*/ 3 w 10"/>
                              <a:gd name="T5" fmla="*/ 1 h 6"/>
                              <a:gd name="T6" fmla="*/ 2 w 10"/>
                              <a:gd name="T7" fmla="*/ 1 h 6"/>
                              <a:gd name="T8" fmla="*/ 3 w 10"/>
                              <a:gd name="T9" fmla="*/ 5 h 6"/>
                              <a:gd name="T10" fmla="*/ 4 w 10"/>
                              <a:gd name="T11" fmla="*/ 3 h 6"/>
                              <a:gd name="T12" fmla="*/ 6 w 10"/>
                              <a:gd name="T13" fmla="*/ 6 h 6"/>
                              <a:gd name="T14" fmla="*/ 8 w 10"/>
                              <a:gd name="T15" fmla="*/ 4 h 6"/>
                              <a:gd name="T16" fmla="*/ 9 w 10"/>
                              <a:gd name="T17" fmla="*/ 2 h 6"/>
                              <a:gd name="T18" fmla="*/ 9 w 10"/>
                              <a:gd name="T19" fmla="*/ 0 h 6"/>
                              <a:gd name="T20" fmla="*/ 7 w 10"/>
                              <a:gd name="T21" fmla="*/ 2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0" h="6">
                                <a:moveTo>
                                  <a:pt x="7" y="2"/>
                                </a:moveTo>
                                <a:cubicBezTo>
                                  <a:pt x="5" y="2"/>
                                  <a:pt x="6" y="1"/>
                                  <a:pt x="5" y="0"/>
                                </a:cubicBezTo>
                                <a:cubicBezTo>
                                  <a:pt x="4" y="0"/>
                                  <a:pt x="4" y="1"/>
                                  <a:pt x="3" y="1"/>
                                </a:cubicBezTo>
                                <a:cubicBezTo>
                                  <a:pt x="3" y="1"/>
                                  <a:pt x="2" y="1"/>
                                  <a:pt x="2" y="1"/>
                                </a:cubicBezTo>
                                <a:cubicBezTo>
                                  <a:pt x="0" y="1"/>
                                  <a:pt x="1" y="5"/>
                                  <a:pt x="3" y="5"/>
                                </a:cubicBezTo>
                                <a:cubicBezTo>
                                  <a:pt x="4" y="4"/>
                                  <a:pt x="4" y="4"/>
                                  <a:pt x="4" y="3"/>
                                </a:cubicBezTo>
                                <a:cubicBezTo>
                                  <a:pt x="6" y="2"/>
                                  <a:pt x="6" y="5"/>
                                  <a:pt x="6" y="6"/>
                                </a:cubicBezTo>
                                <a:cubicBezTo>
                                  <a:pt x="8" y="6"/>
                                  <a:pt x="7" y="5"/>
                                  <a:pt x="8" y="4"/>
                                </a:cubicBezTo>
                                <a:cubicBezTo>
                                  <a:pt x="8" y="3"/>
                                  <a:pt x="8" y="2"/>
                                  <a:pt x="9" y="2"/>
                                </a:cubicBezTo>
                                <a:cubicBezTo>
                                  <a:pt x="10" y="1"/>
                                  <a:pt x="10" y="0"/>
                                  <a:pt x="9" y="0"/>
                                </a:cubicBezTo>
                                <a:cubicBezTo>
                                  <a:pt x="8" y="0"/>
                                  <a:pt x="8" y="1"/>
                                  <a:pt x="7" y="2"/>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40" name="Freeform 40"/>
                        <wps:cNvSpPr>
                          <a:spLocks/>
                        </wps:cNvSpPr>
                        <wps:spPr bwMode="auto">
                          <a:xfrm>
                            <a:off x="2957512" y="1069975"/>
                            <a:ext cx="4763" cy="9525"/>
                          </a:xfrm>
                          <a:custGeom>
                            <a:avLst/>
                            <a:gdLst>
                              <a:gd name="T0" fmla="*/ 1 w 2"/>
                              <a:gd name="T1" fmla="*/ 0 h 3"/>
                              <a:gd name="T2" fmla="*/ 1 w 2"/>
                              <a:gd name="T3" fmla="*/ 3 h 3"/>
                              <a:gd name="T4" fmla="*/ 2 w 2"/>
                              <a:gd name="T5" fmla="*/ 2 h 3"/>
                              <a:gd name="T6" fmla="*/ 2 w 2"/>
                              <a:gd name="T7" fmla="*/ 0 h 3"/>
                              <a:gd name="T8" fmla="*/ 1 w 2"/>
                              <a:gd name="T9" fmla="*/ 0 h 3"/>
                            </a:gdLst>
                            <a:ahLst/>
                            <a:cxnLst>
                              <a:cxn ang="0">
                                <a:pos x="T0" y="T1"/>
                              </a:cxn>
                              <a:cxn ang="0">
                                <a:pos x="T2" y="T3"/>
                              </a:cxn>
                              <a:cxn ang="0">
                                <a:pos x="T4" y="T5"/>
                              </a:cxn>
                              <a:cxn ang="0">
                                <a:pos x="T6" y="T7"/>
                              </a:cxn>
                              <a:cxn ang="0">
                                <a:pos x="T8" y="T9"/>
                              </a:cxn>
                            </a:cxnLst>
                            <a:rect l="0" t="0" r="r" b="b"/>
                            <a:pathLst>
                              <a:path w="2" h="3">
                                <a:moveTo>
                                  <a:pt x="1" y="0"/>
                                </a:moveTo>
                                <a:cubicBezTo>
                                  <a:pt x="0" y="1"/>
                                  <a:pt x="0" y="2"/>
                                  <a:pt x="1" y="3"/>
                                </a:cubicBezTo>
                                <a:cubicBezTo>
                                  <a:pt x="1" y="3"/>
                                  <a:pt x="2" y="3"/>
                                  <a:pt x="2" y="2"/>
                                </a:cubicBezTo>
                                <a:cubicBezTo>
                                  <a:pt x="2" y="2"/>
                                  <a:pt x="2" y="1"/>
                                  <a:pt x="2" y="0"/>
                                </a:cubicBezTo>
                                <a:cubicBezTo>
                                  <a:pt x="1" y="0"/>
                                  <a:pt x="1" y="0"/>
                                  <a:pt x="1" y="0"/>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41" name="Freeform 41"/>
                        <wps:cNvSpPr>
                          <a:spLocks/>
                        </wps:cNvSpPr>
                        <wps:spPr bwMode="auto">
                          <a:xfrm>
                            <a:off x="2962275" y="1089025"/>
                            <a:ext cx="9525" cy="22225"/>
                          </a:xfrm>
                          <a:custGeom>
                            <a:avLst/>
                            <a:gdLst>
                              <a:gd name="T0" fmla="*/ 0 w 3"/>
                              <a:gd name="T1" fmla="*/ 0 h 7"/>
                              <a:gd name="T2" fmla="*/ 0 w 3"/>
                              <a:gd name="T3" fmla="*/ 2 h 7"/>
                              <a:gd name="T4" fmla="*/ 1 w 3"/>
                              <a:gd name="T5" fmla="*/ 4 h 7"/>
                              <a:gd name="T6" fmla="*/ 3 w 3"/>
                              <a:gd name="T7" fmla="*/ 5 h 7"/>
                              <a:gd name="T8" fmla="*/ 2 w 3"/>
                              <a:gd name="T9" fmla="*/ 3 h 7"/>
                              <a:gd name="T10" fmla="*/ 0 w 3"/>
                              <a:gd name="T11" fmla="*/ 0 h 7"/>
                            </a:gdLst>
                            <a:ahLst/>
                            <a:cxnLst>
                              <a:cxn ang="0">
                                <a:pos x="T0" y="T1"/>
                              </a:cxn>
                              <a:cxn ang="0">
                                <a:pos x="T2" y="T3"/>
                              </a:cxn>
                              <a:cxn ang="0">
                                <a:pos x="T4" y="T5"/>
                              </a:cxn>
                              <a:cxn ang="0">
                                <a:pos x="T6" y="T7"/>
                              </a:cxn>
                              <a:cxn ang="0">
                                <a:pos x="T8" y="T9"/>
                              </a:cxn>
                              <a:cxn ang="0">
                                <a:pos x="T10" y="T11"/>
                              </a:cxn>
                            </a:cxnLst>
                            <a:rect l="0" t="0" r="r" b="b"/>
                            <a:pathLst>
                              <a:path w="3" h="7">
                                <a:moveTo>
                                  <a:pt x="0" y="0"/>
                                </a:moveTo>
                                <a:cubicBezTo>
                                  <a:pt x="0" y="1"/>
                                  <a:pt x="0" y="2"/>
                                  <a:pt x="0" y="2"/>
                                </a:cubicBezTo>
                                <a:cubicBezTo>
                                  <a:pt x="0" y="3"/>
                                  <a:pt x="1" y="3"/>
                                  <a:pt x="1" y="4"/>
                                </a:cubicBezTo>
                                <a:cubicBezTo>
                                  <a:pt x="2" y="4"/>
                                  <a:pt x="2" y="7"/>
                                  <a:pt x="3" y="5"/>
                                </a:cubicBezTo>
                                <a:cubicBezTo>
                                  <a:pt x="3" y="4"/>
                                  <a:pt x="2" y="4"/>
                                  <a:pt x="2" y="3"/>
                                </a:cubicBezTo>
                                <a:cubicBezTo>
                                  <a:pt x="1" y="2"/>
                                  <a:pt x="1" y="0"/>
                                  <a:pt x="0" y="0"/>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42" name="Freeform 42"/>
                        <wps:cNvSpPr>
                          <a:spLocks/>
                        </wps:cNvSpPr>
                        <wps:spPr bwMode="auto">
                          <a:xfrm>
                            <a:off x="2962275" y="1012825"/>
                            <a:ext cx="9525" cy="9525"/>
                          </a:xfrm>
                          <a:custGeom>
                            <a:avLst/>
                            <a:gdLst>
                              <a:gd name="T0" fmla="*/ 1 w 3"/>
                              <a:gd name="T1" fmla="*/ 1 h 3"/>
                              <a:gd name="T2" fmla="*/ 1 w 3"/>
                              <a:gd name="T3" fmla="*/ 2 h 3"/>
                              <a:gd name="T4" fmla="*/ 1 w 3"/>
                              <a:gd name="T5" fmla="*/ 1 h 3"/>
                            </a:gdLst>
                            <a:ahLst/>
                            <a:cxnLst>
                              <a:cxn ang="0">
                                <a:pos x="T0" y="T1"/>
                              </a:cxn>
                              <a:cxn ang="0">
                                <a:pos x="T2" y="T3"/>
                              </a:cxn>
                              <a:cxn ang="0">
                                <a:pos x="T4" y="T5"/>
                              </a:cxn>
                            </a:cxnLst>
                            <a:rect l="0" t="0" r="r" b="b"/>
                            <a:pathLst>
                              <a:path w="3" h="3">
                                <a:moveTo>
                                  <a:pt x="1" y="1"/>
                                </a:moveTo>
                                <a:cubicBezTo>
                                  <a:pt x="0" y="1"/>
                                  <a:pt x="0" y="3"/>
                                  <a:pt x="1" y="2"/>
                                </a:cubicBezTo>
                                <a:cubicBezTo>
                                  <a:pt x="3" y="2"/>
                                  <a:pt x="2" y="0"/>
                                  <a:pt x="1" y="1"/>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43" name="Freeform 43"/>
                        <wps:cNvSpPr>
                          <a:spLocks/>
                        </wps:cNvSpPr>
                        <wps:spPr bwMode="auto">
                          <a:xfrm>
                            <a:off x="2968625" y="773113"/>
                            <a:ext cx="15875" cy="6350"/>
                          </a:xfrm>
                          <a:custGeom>
                            <a:avLst/>
                            <a:gdLst>
                              <a:gd name="T0" fmla="*/ 4 w 5"/>
                              <a:gd name="T1" fmla="*/ 1 h 2"/>
                              <a:gd name="T2" fmla="*/ 2 w 5"/>
                              <a:gd name="T3" fmla="*/ 0 h 2"/>
                              <a:gd name="T4" fmla="*/ 1 w 5"/>
                              <a:gd name="T5" fmla="*/ 0 h 2"/>
                              <a:gd name="T6" fmla="*/ 0 w 5"/>
                              <a:gd name="T7" fmla="*/ 1 h 2"/>
                              <a:gd name="T8" fmla="*/ 4 w 5"/>
                              <a:gd name="T9" fmla="*/ 2 h 2"/>
                              <a:gd name="T10" fmla="*/ 4 w 5"/>
                              <a:gd name="T11" fmla="*/ 1 h 2"/>
                            </a:gdLst>
                            <a:ahLst/>
                            <a:cxnLst>
                              <a:cxn ang="0">
                                <a:pos x="T0" y="T1"/>
                              </a:cxn>
                              <a:cxn ang="0">
                                <a:pos x="T2" y="T3"/>
                              </a:cxn>
                              <a:cxn ang="0">
                                <a:pos x="T4" y="T5"/>
                              </a:cxn>
                              <a:cxn ang="0">
                                <a:pos x="T6" y="T7"/>
                              </a:cxn>
                              <a:cxn ang="0">
                                <a:pos x="T8" y="T9"/>
                              </a:cxn>
                              <a:cxn ang="0">
                                <a:pos x="T10" y="T11"/>
                              </a:cxn>
                            </a:cxnLst>
                            <a:rect l="0" t="0" r="r" b="b"/>
                            <a:pathLst>
                              <a:path w="5" h="2">
                                <a:moveTo>
                                  <a:pt x="4" y="1"/>
                                </a:moveTo>
                                <a:cubicBezTo>
                                  <a:pt x="3" y="0"/>
                                  <a:pt x="2" y="1"/>
                                  <a:pt x="2" y="0"/>
                                </a:cubicBezTo>
                                <a:cubicBezTo>
                                  <a:pt x="2" y="0"/>
                                  <a:pt x="1" y="0"/>
                                  <a:pt x="1" y="0"/>
                                </a:cubicBezTo>
                                <a:cubicBezTo>
                                  <a:pt x="0" y="0"/>
                                  <a:pt x="0" y="0"/>
                                  <a:pt x="0" y="1"/>
                                </a:cubicBezTo>
                                <a:cubicBezTo>
                                  <a:pt x="1" y="2"/>
                                  <a:pt x="3" y="2"/>
                                  <a:pt x="4" y="2"/>
                                </a:cubicBezTo>
                                <a:cubicBezTo>
                                  <a:pt x="5" y="2"/>
                                  <a:pt x="5" y="1"/>
                                  <a:pt x="4" y="1"/>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44" name="Freeform 44"/>
                        <wps:cNvSpPr>
                          <a:spLocks/>
                        </wps:cNvSpPr>
                        <wps:spPr bwMode="auto">
                          <a:xfrm>
                            <a:off x="2944812" y="1031875"/>
                            <a:ext cx="39688" cy="28575"/>
                          </a:xfrm>
                          <a:custGeom>
                            <a:avLst/>
                            <a:gdLst>
                              <a:gd name="T0" fmla="*/ 7 w 13"/>
                              <a:gd name="T1" fmla="*/ 3 h 9"/>
                              <a:gd name="T2" fmla="*/ 5 w 13"/>
                              <a:gd name="T3" fmla="*/ 5 h 9"/>
                              <a:gd name="T4" fmla="*/ 2 w 13"/>
                              <a:gd name="T5" fmla="*/ 3 h 9"/>
                              <a:gd name="T6" fmla="*/ 2 w 13"/>
                              <a:gd name="T7" fmla="*/ 6 h 9"/>
                              <a:gd name="T8" fmla="*/ 4 w 13"/>
                              <a:gd name="T9" fmla="*/ 6 h 9"/>
                              <a:gd name="T10" fmla="*/ 6 w 13"/>
                              <a:gd name="T11" fmla="*/ 7 h 9"/>
                              <a:gd name="T12" fmla="*/ 9 w 13"/>
                              <a:gd name="T13" fmla="*/ 8 h 9"/>
                              <a:gd name="T14" fmla="*/ 10 w 13"/>
                              <a:gd name="T15" fmla="*/ 6 h 9"/>
                              <a:gd name="T16" fmla="*/ 11 w 13"/>
                              <a:gd name="T17" fmla="*/ 5 h 9"/>
                              <a:gd name="T18" fmla="*/ 7 w 13"/>
                              <a:gd name="T19" fmla="*/ 3 h 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 h="9">
                                <a:moveTo>
                                  <a:pt x="7" y="3"/>
                                </a:moveTo>
                                <a:cubicBezTo>
                                  <a:pt x="7" y="4"/>
                                  <a:pt x="6" y="5"/>
                                  <a:pt x="5" y="5"/>
                                </a:cubicBezTo>
                                <a:cubicBezTo>
                                  <a:pt x="3" y="5"/>
                                  <a:pt x="4" y="2"/>
                                  <a:pt x="2" y="3"/>
                                </a:cubicBezTo>
                                <a:cubicBezTo>
                                  <a:pt x="0" y="4"/>
                                  <a:pt x="1" y="6"/>
                                  <a:pt x="2" y="6"/>
                                </a:cubicBezTo>
                                <a:cubicBezTo>
                                  <a:pt x="3" y="7"/>
                                  <a:pt x="4" y="6"/>
                                  <a:pt x="4" y="6"/>
                                </a:cubicBezTo>
                                <a:cubicBezTo>
                                  <a:pt x="5" y="5"/>
                                  <a:pt x="6" y="6"/>
                                  <a:pt x="6" y="7"/>
                                </a:cubicBezTo>
                                <a:cubicBezTo>
                                  <a:pt x="7" y="8"/>
                                  <a:pt x="8" y="9"/>
                                  <a:pt x="9" y="8"/>
                                </a:cubicBezTo>
                                <a:cubicBezTo>
                                  <a:pt x="10" y="8"/>
                                  <a:pt x="10" y="7"/>
                                  <a:pt x="10" y="6"/>
                                </a:cubicBezTo>
                                <a:cubicBezTo>
                                  <a:pt x="10" y="5"/>
                                  <a:pt x="10" y="5"/>
                                  <a:pt x="11" y="5"/>
                                </a:cubicBezTo>
                                <a:cubicBezTo>
                                  <a:pt x="13" y="2"/>
                                  <a:pt x="8" y="0"/>
                                  <a:pt x="7" y="3"/>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45" name="Freeform 45"/>
                        <wps:cNvSpPr>
                          <a:spLocks/>
                        </wps:cNvSpPr>
                        <wps:spPr bwMode="auto">
                          <a:xfrm>
                            <a:off x="2887662" y="1073150"/>
                            <a:ext cx="19050" cy="9525"/>
                          </a:xfrm>
                          <a:custGeom>
                            <a:avLst/>
                            <a:gdLst>
                              <a:gd name="T0" fmla="*/ 1 w 6"/>
                              <a:gd name="T1" fmla="*/ 3 h 3"/>
                              <a:gd name="T2" fmla="*/ 4 w 6"/>
                              <a:gd name="T3" fmla="*/ 2 h 3"/>
                              <a:gd name="T4" fmla="*/ 6 w 6"/>
                              <a:gd name="T5" fmla="*/ 1 h 3"/>
                              <a:gd name="T6" fmla="*/ 5 w 6"/>
                              <a:gd name="T7" fmla="*/ 0 h 3"/>
                              <a:gd name="T8" fmla="*/ 3 w 6"/>
                              <a:gd name="T9" fmla="*/ 1 h 3"/>
                              <a:gd name="T10" fmla="*/ 1 w 6"/>
                              <a:gd name="T11" fmla="*/ 3 h 3"/>
                            </a:gdLst>
                            <a:ahLst/>
                            <a:cxnLst>
                              <a:cxn ang="0">
                                <a:pos x="T0" y="T1"/>
                              </a:cxn>
                              <a:cxn ang="0">
                                <a:pos x="T2" y="T3"/>
                              </a:cxn>
                              <a:cxn ang="0">
                                <a:pos x="T4" y="T5"/>
                              </a:cxn>
                              <a:cxn ang="0">
                                <a:pos x="T6" y="T7"/>
                              </a:cxn>
                              <a:cxn ang="0">
                                <a:pos x="T8" y="T9"/>
                              </a:cxn>
                              <a:cxn ang="0">
                                <a:pos x="T10" y="T11"/>
                              </a:cxn>
                            </a:cxnLst>
                            <a:rect l="0" t="0" r="r" b="b"/>
                            <a:pathLst>
                              <a:path w="6" h="3">
                                <a:moveTo>
                                  <a:pt x="1" y="3"/>
                                </a:moveTo>
                                <a:cubicBezTo>
                                  <a:pt x="2" y="3"/>
                                  <a:pt x="3" y="2"/>
                                  <a:pt x="4" y="2"/>
                                </a:cubicBezTo>
                                <a:cubicBezTo>
                                  <a:pt x="5" y="2"/>
                                  <a:pt x="6" y="2"/>
                                  <a:pt x="6" y="1"/>
                                </a:cubicBezTo>
                                <a:cubicBezTo>
                                  <a:pt x="6" y="1"/>
                                  <a:pt x="6" y="0"/>
                                  <a:pt x="5" y="0"/>
                                </a:cubicBezTo>
                                <a:cubicBezTo>
                                  <a:pt x="5" y="0"/>
                                  <a:pt x="4" y="1"/>
                                  <a:pt x="3" y="1"/>
                                </a:cubicBezTo>
                                <a:cubicBezTo>
                                  <a:pt x="2" y="1"/>
                                  <a:pt x="0" y="2"/>
                                  <a:pt x="1" y="3"/>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46" name="Freeform 46"/>
                        <wps:cNvSpPr>
                          <a:spLocks/>
                        </wps:cNvSpPr>
                        <wps:spPr bwMode="auto">
                          <a:xfrm>
                            <a:off x="2897187" y="1016000"/>
                            <a:ext cx="3175" cy="9525"/>
                          </a:xfrm>
                          <a:custGeom>
                            <a:avLst/>
                            <a:gdLst>
                              <a:gd name="T0" fmla="*/ 0 w 1"/>
                              <a:gd name="T1" fmla="*/ 1 h 3"/>
                              <a:gd name="T2" fmla="*/ 0 w 1"/>
                              <a:gd name="T3" fmla="*/ 2 h 3"/>
                              <a:gd name="T4" fmla="*/ 0 w 1"/>
                              <a:gd name="T5" fmla="*/ 1 h 3"/>
                            </a:gdLst>
                            <a:ahLst/>
                            <a:cxnLst>
                              <a:cxn ang="0">
                                <a:pos x="T0" y="T1"/>
                              </a:cxn>
                              <a:cxn ang="0">
                                <a:pos x="T2" y="T3"/>
                              </a:cxn>
                              <a:cxn ang="0">
                                <a:pos x="T4" y="T5"/>
                              </a:cxn>
                            </a:cxnLst>
                            <a:rect l="0" t="0" r="r" b="b"/>
                            <a:pathLst>
                              <a:path w="1" h="3">
                                <a:moveTo>
                                  <a:pt x="0" y="1"/>
                                </a:moveTo>
                                <a:cubicBezTo>
                                  <a:pt x="0" y="2"/>
                                  <a:pt x="0" y="3"/>
                                  <a:pt x="0" y="2"/>
                                </a:cubicBezTo>
                                <a:cubicBezTo>
                                  <a:pt x="1" y="2"/>
                                  <a:pt x="0" y="0"/>
                                  <a:pt x="0" y="1"/>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47" name="Freeform 47"/>
                        <wps:cNvSpPr>
                          <a:spLocks/>
                        </wps:cNvSpPr>
                        <wps:spPr bwMode="auto">
                          <a:xfrm>
                            <a:off x="2887662" y="996950"/>
                            <a:ext cx="15875" cy="15875"/>
                          </a:xfrm>
                          <a:custGeom>
                            <a:avLst/>
                            <a:gdLst>
                              <a:gd name="T0" fmla="*/ 3 w 5"/>
                              <a:gd name="T1" fmla="*/ 0 h 5"/>
                              <a:gd name="T2" fmla="*/ 2 w 5"/>
                              <a:gd name="T3" fmla="*/ 2 h 5"/>
                              <a:gd name="T4" fmla="*/ 1 w 5"/>
                              <a:gd name="T5" fmla="*/ 4 h 5"/>
                              <a:gd name="T6" fmla="*/ 3 w 5"/>
                              <a:gd name="T7" fmla="*/ 2 h 5"/>
                              <a:gd name="T8" fmla="*/ 3 w 5"/>
                              <a:gd name="T9" fmla="*/ 0 h 5"/>
                            </a:gdLst>
                            <a:ahLst/>
                            <a:cxnLst>
                              <a:cxn ang="0">
                                <a:pos x="T0" y="T1"/>
                              </a:cxn>
                              <a:cxn ang="0">
                                <a:pos x="T2" y="T3"/>
                              </a:cxn>
                              <a:cxn ang="0">
                                <a:pos x="T4" y="T5"/>
                              </a:cxn>
                              <a:cxn ang="0">
                                <a:pos x="T6" y="T7"/>
                              </a:cxn>
                              <a:cxn ang="0">
                                <a:pos x="T8" y="T9"/>
                              </a:cxn>
                            </a:cxnLst>
                            <a:rect l="0" t="0" r="r" b="b"/>
                            <a:pathLst>
                              <a:path w="5" h="5">
                                <a:moveTo>
                                  <a:pt x="3" y="0"/>
                                </a:moveTo>
                                <a:cubicBezTo>
                                  <a:pt x="2" y="0"/>
                                  <a:pt x="2" y="1"/>
                                  <a:pt x="2" y="2"/>
                                </a:cubicBezTo>
                                <a:cubicBezTo>
                                  <a:pt x="2" y="3"/>
                                  <a:pt x="0" y="4"/>
                                  <a:pt x="1" y="4"/>
                                </a:cubicBezTo>
                                <a:cubicBezTo>
                                  <a:pt x="2" y="5"/>
                                  <a:pt x="2" y="3"/>
                                  <a:pt x="3" y="2"/>
                                </a:cubicBezTo>
                                <a:cubicBezTo>
                                  <a:pt x="3" y="2"/>
                                  <a:pt x="5" y="1"/>
                                  <a:pt x="3" y="0"/>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48" name="Freeform 48"/>
                        <wps:cNvSpPr>
                          <a:spLocks/>
                        </wps:cNvSpPr>
                        <wps:spPr bwMode="auto">
                          <a:xfrm>
                            <a:off x="2919412" y="971550"/>
                            <a:ext cx="34925" cy="38100"/>
                          </a:xfrm>
                          <a:custGeom>
                            <a:avLst/>
                            <a:gdLst>
                              <a:gd name="T0" fmla="*/ 4 w 11"/>
                              <a:gd name="T1" fmla="*/ 3 h 12"/>
                              <a:gd name="T2" fmla="*/ 3 w 11"/>
                              <a:gd name="T3" fmla="*/ 2 h 12"/>
                              <a:gd name="T4" fmla="*/ 1 w 11"/>
                              <a:gd name="T5" fmla="*/ 0 h 12"/>
                              <a:gd name="T6" fmla="*/ 0 w 11"/>
                              <a:gd name="T7" fmla="*/ 1 h 12"/>
                              <a:gd name="T8" fmla="*/ 2 w 11"/>
                              <a:gd name="T9" fmla="*/ 4 h 12"/>
                              <a:gd name="T10" fmla="*/ 5 w 11"/>
                              <a:gd name="T11" fmla="*/ 8 h 12"/>
                              <a:gd name="T12" fmla="*/ 8 w 11"/>
                              <a:gd name="T13" fmla="*/ 11 h 12"/>
                              <a:gd name="T14" fmla="*/ 10 w 11"/>
                              <a:gd name="T15" fmla="*/ 12 h 12"/>
                              <a:gd name="T16" fmla="*/ 10 w 11"/>
                              <a:gd name="T17" fmla="*/ 11 h 12"/>
                              <a:gd name="T18" fmla="*/ 10 w 11"/>
                              <a:gd name="T19" fmla="*/ 10 h 12"/>
                              <a:gd name="T20" fmla="*/ 9 w 11"/>
                              <a:gd name="T21" fmla="*/ 9 h 12"/>
                              <a:gd name="T22" fmla="*/ 8 w 11"/>
                              <a:gd name="T23" fmla="*/ 8 h 12"/>
                              <a:gd name="T24" fmla="*/ 6 w 11"/>
                              <a:gd name="T25" fmla="*/ 8 h 12"/>
                              <a:gd name="T26" fmla="*/ 5 w 11"/>
                              <a:gd name="T27" fmla="*/ 7 h 12"/>
                              <a:gd name="T28" fmla="*/ 4 w 11"/>
                              <a:gd name="T29" fmla="*/ 3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1" h="12">
                                <a:moveTo>
                                  <a:pt x="4" y="3"/>
                                </a:moveTo>
                                <a:cubicBezTo>
                                  <a:pt x="3" y="3"/>
                                  <a:pt x="3" y="3"/>
                                  <a:pt x="3" y="2"/>
                                </a:cubicBezTo>
                                <a:cubicBezTo>
                                  <a:pt x="2" y="1"/>
                                  <a:pt x="2" y="0"/>
                                  <a:pt x="1" y="0"/>
                                </a:cubicBezTo>
                                <a:cubicBezTo>
                                  <a:pt x="1" y="0"/>
                                  <a:pt x="0" y="1"/>
                                  <a:pt x="0" y="1"/>
                                </a:cubicBezTo>
                                <a:cubicBezTo>
                                  <a:pt x="0" y="2"/>
                                  <a:pt x="1" y="4"/>
                                  <a:pt x="2" y="4"/>
                                </a:cubicBezTo>
                                <a:cubicBezTo>
                                  <a:pt x="4" y="5"/>
                                  <a:pt x="4" y="6"/>
                                  <a:pt x="5" y="8"/>
                                </a:cubicBezTo>
                                <a:cubicBezTo>
                                  <a:pt x="6" y="9"/>
                                  <a:pt x="7" y="10"/>
                                  <a:pt x="8" y="11"/>
                                </a:cubicBezTo>
                                <a:cubicBezTo>
                                  <a:pt x="9" y="11"/>
                                  <a:pt x="9" y="12"/>
                                  <a:pt x="10" y="12"/>
                                </a:cubicBezTo>
                                <a:cubicBezTo>
                                  <a:pt x="11" y="12"/>
                                  <a:pt x="11" y="11"/>
                                  <a:pt x="10" y="11"/>
                                </a:cubicBezTo>
                                <a:cubicBezTo>
                                  <a:pt x="10" y="10"/>
                                  <a:pt x="10" y="10"/>
                                  <a:pt x="10" y="10"/>
                                </a:cubicBezTo>
                                <a:cubicBezTo>
                                  <a:pt x="10" y="10"/>
                                  <a:pt x="10" y="9"/>
                                  <a:pt x="9" y="9"/>
                                </a:cubicBezTo>
                                <a:cubicBezTo>
                                  <a:pt x="9" y="9"/>
                                  <a:pt x="9" y="8"/>
                                  <a:pt x="8" y="8"/>
                                </a:cubicBezTo>
                                <a:cubicBezTo>
                                  <a:pt x="7" y="8"/>
                                  <a:pt x="6" y="9"/>
                                  <a:pt x="6" y="8"/>
                                </a:cubicBezTo>
                                <a:cubicBezTo>
                                  <a:pt x="5" y="8"/>
                                  <a:pt x="5" y="7"/>
                                  <a:pt x="5" y="7"/>
                                </a:cubicBezTo>
                                <a:cubicBezTo>
                                  <a:pt x="6" y="5"/>
                                  <a:pt x="6" y="4"/>
                                  <a:pt x="4" y="3"/>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49" name="Freeform 49"/>
                        <wps:cNvSpPr>
                          <a:spLocks/>
                        </wps:cNvSpPr>
                        <wps:spPr bwMode="auto">
                          <a:xfrm>
                            <a:off x="2903537" y="744538"/>
                            <a:ext cx="22225" cy="25400"/>
                          </a:xfrm>
                          <a:custGeom>
                            <a:avLst/>
                            <a:gdLst>
                              <a:gd name="T0" fmla="*/ 5 w 7"/>
                              <a:gd name="T1" fmla="*/ 2 h 8"/>
                              <a:gd name="T2" fmla="*/ 4 w 7"/>
                              <a:gd name="T3" fmla="*/ 1 h 8"/>
                              <a:gd name="T4" fmla="*/ 3 w 7"/>
                              <a:gd name="T5" fmla="*/ 1 h 8"/>
                              <a:gd name="T6" fmla="*/ 1 w 7"/>
                              <a:gd name="T7" fmla="*/ 2 h 8"/>
                              <a:gd name="T8" fmla="*/ 1 w 7"/>
                              <a:gd name="T9" fmla="*/ 4 h 8"/>
                              <a:gd name="T10" fmla="*/ 3 w 7"/>
                              <a:gd name="T11" fmla="*/ 5 h 8"/>
                              <a:gd name="T12" fmla="*/ 3 w 7"/>
                              <a:gd name="T13" fmla="*/ 7 h 8"/>
                              <a:gd name="T14" fmla="*/ 4 w 7"/>
                              <a:gd name="T15" fmla="*/ 6 h 8"/>
                              <a:gd name="T16" fmla="*/ 6 w 7"/>
                              <a:gd name="T17" fmla="*/ 5 h 8"/>
                              <a:gd name="T18" fmla="*/ 7 w 7"/>
                              <a:gd name="T19" fmla="*/ 3 h 8"/>
                              <a:gd name="T20" fmla="*/ 5 w 7"/>
                              <a:gd name="T21" fmla="*/ 2 h 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7" h="8">
                                <a:moveTo>
                                  <a:pt x="5" y="2"/>
                                </a:moveTo>
                                <a:cubicBezTo>
                                  <a:pt x="5" y="1"/>
                                  <a:pt x="5" y="0"/>
                                  <a:pt x="4" y="1"/>
                                </a:cubicBezTo>
                                <a:cubicBezTo>
                                  <a:pt x="3" y="1"/>
                                  <a:pt x="3" y="1"/>
                                  <a:pt x="3" y="1"/>
                                </a:cubicBezTo>
                                <a:cubicBezTo>
                                  <a:pt x="2" y="2"/>
                                  <a:pt x="2" y="1"/>
                                  <a:pt x="1" y="2"/>
                                </a:cubicBezTo>
                                <a:cubicBezTo>
                                  <a:pt x="0" y="2"/>
                                  <a:pt x="0" y="3"/>
                                  <a:pt x="1" y="4"/>
                                </a:cubicBezTo>
                                <a:cubicBezTo>
                                  <a:pt x="2" y="5"/>
                                  <a:pt x="2" y="4"/>
                                  <a:pt x="3" y="5"/>
                                </a:cubicBezTo>
                                <a:cubicBezTo>
                                  <a:pt x="3" y="6"/>
                                  <a:pt x="2" y="7"/>
                                  <a:pt x="3" y="7"/>
                                </a:cubicBezTo>
                                <a:cubicBezTo>
                                  <a:pt x="4" y="8"/>
                                  <a:pt x="4" y="7"/>
                                  <a:pt x="4" y="6"/>
                                </a:cubicBezTo>
                                <a:cubicBezTo>
                                  <a:pt x="5" y="5"/>
                                  <a:pt x="5" y="6"/>
                                  <a:pt x="6" y="5"/>
                                </a:cubicBezTo>
                                <a:cubicBezTo>
                                  <a:pt x="7" y="5"/>
                                  <a:pt x="7" y="4"/>
                                  <a:pt x="7" y="3"/>
                                </a:cubicBezTo>
                                <a:cubicBezTo>
                                  <a:pt x="6" y="2"/>
                                  <a:pt x="5" y="3"/>
                                  <a:pt x="5" y="2"/>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50" name="Freeform 50"/>
                        <wps:cNvSpPr>
                          <a:spLocks/>
                        </wps:cNvSpPr>
                        <wps:spPr bwMode="auto">
                          <a:xfrm>
                            <a:off x="2987675" y="795338"/>
                            <a:ext cx="15875" cy="9525"/>
                          </a:xfrm>
                          <a:custGeom>
                            <a:avLst/>
                            <a:gdLst>
                              <a:gd name="T0" fmla="*/ 1 w 5"/>
                              <a:gd name="T1" fmla="*/ 3 h 3"/>
                              <a:gd name="T2" fmla="*/ 3 w 5"/>
                              <a:gd name="T3" fmla="*/ 3 h 3"/>
                              <a:gd name="T4" fmla="*/ 5 w 5"/>
                              <a:gd name="T5" fmla="*/ 2 h 3"/>
                              <a:gd name="T6" fmla="*/ 1 w 5"/>
                              <a:gd name="T7" fmla="*/ 3 h 3"/>
                            </a:gdLst>
                            <a:ahLst/>
                            <a:cxnLst>
                              <a:cxn ang="0">
                                <a:pos x="T0" y="T1"/>
                              </a:cxn>
                              <a:cxn ang="0">
                                <a:pos x="T2" y="T3"/>
                              </a:cxn>
                              <a:cxn ang="0">
                                <a:pos x="T4" y="T5"/>
                              </a:cxn>
                              <a:cxn ang="0">
                                <a:pos x="T6" y="T7"/>
                              </a:cxn>
                            </a:cxnLst>
                            <a:rect l="0" t="0" r="r" b="b"/>
                            <a:pathLst>
                              <a:path w="5" h="3">
                                <a:moveTo>
                                  <a:pt x="1" y="3"/>
                                </a:moveTo>
                                <a:cubicBezTo>
                                  <a:pt x="2" y="3"/>
                                  <a:pt x="3" y="3"/>
                                  <a:pt x="3" y="3"/>
                                </a:cubicBezTo>
                                <a:cubicBezTo>
                                  <a:pt x="4" y="2"/>
                                  <a:pt x="5" y="2"/>
                                  <a:pt x="5" y="2"/>
                                </a:cubicBezTo>
                                <a:cubicBezTo>
                                  <a:pt x="5" y="0"/>
                                  <a:pt x="0" y="1"/>
                                  <a:pt x="1" y="3"/>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51" name="Freeform 51"/>
                        <wps:cNvSpPr>
                          <a:spLocks/>
                        </wps:cNvSpPr>
                        <wps:spPr bwMode="auto">
                          <a:xfrm>
                            <a:off x="3003550" y="996950"/>
                            <a:ext cx="28575" cy="19050"/>
                          </a:xfrm>
                          <a:custGeom>
                            <a:avLst/>
                            <a:gdLst>
                              <a:gd name="T0" fmla="*/ 4 w 9"/>
                              <a:gd name="T1" fmla="*/ 4 h 6"/>
                              <a:gd name="T2" fmla="*/ 8 w 9"/>
                              <a:gd name="T3" fmla="*/ 2 h 6"/>
                              <a:gd name="T4" fmla="*/ 6 w 9"/>
                              <a:gd name="T5" fmla="*/ 2 h 6"/>
                              <a:gd name="T6" fmla="*/ 4 w 9"/>
                              <a:gd name="T7" fmla="*/ 3 h 6"/>
                              <a:gd name="T8" fmla="*/ 2 w 9"/>
                              <a:gd name="T9" fmla="*/ 4 h 6"/>
                              <a:gd name="T10" fmla="*/ 1 w 9"/>
                              <a:gd name="T11" fmla="*/ 6 h 6"/>
                              <a:gd name="T12" fmla="*/ 4 w 9"/>
                              <a:gd name="T13" fmla="*/ 4 h 6"/>
                            </a:gdLst>
                            <a:ahLst/>
                            <a:cxnLst>
                              <a:cxn ang="0">
                                <a:pos x="T0" y="T1"/>
                              </a:cxn>
                              <a:cxn ang="0">
                                <a:pos x="T2" y="T3"/>
                              </a:cxn>
                              <a:cxn ang="0">
                                <a:pos x="T4" y="T5"/>
                              </a:cxn>
                              <a:cxn ang="0">
                                <a:pos x="T6" y="T7"/>
                              </a:cxn>
                              <a:cxn ang="0">
                                <a:pos x="T8" y="T9"/>
                              </a:cxn>
                              <a:cxn ang="0">
                                <a:pos x="T10" y="T11"/>
                              </a:cxn>
                              <a:cxn ang="0">
                                <a:pos x="T12" y="T13"/>
                              </a:cxn>
                            </a:cxnLst>
                            <a:rect l="0" t="0" r="r" b="b"/>
                            <a:pathLst>
                              <a:path w="9" h="6">
                                <a:moveTo>
                                  <a:pt x="4" y="4"/>
                                </a:moveTo>
                                <a:cubicBezTo>
                                  <a:pt x="5" y="3"/>
                                  <a:pt x="7" y="3"/>
                                  <a:pt x="8" y="2"/>
                                </a:cubicBezTo>
                                <a:cubicBezTo>
                                  <a:pt x="9" y="0"/>
                                  <a:pt x="6" y="2"/>
                                  <a:pt x="6" y="2"/>
                                </a:cubicBezTo>
                                <a:cubicBezTo>
                                  <a:pt x="5" y="2"/>
                                  <a:pt x="5" y="2"/>
                                  <a:pt x="4" y="3"/>
                                </a:cubicBezTo>
                                <a:cubicBezTo>
                                  <a:pt x="3" y="3"/>
                                  <a:pt x="2" y="4"/>
                                  <a:pt x="2" y="4"/>
                                </a:cubicBezTo>
                                <a:cubicBezTo>
                                  <a:pt x="1" y="4"/>
                                  <a:pt x="0" y="5"/>
                                  <a:pt x="1" y="6"/>
                                </a:cubicBezTo>
                                <a:cubicBezTo>
                                  <a:pt x="2" y="6"/>
                                  <a:pt x="3" y="5"/>
                                  <a:pt x="4" y="4"/>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52" name="Freeform 52"/>
                        <wps:cNvSpPr>
                          <a:spLocks/>
                        </wps:cNvSpPr>
                        <wps:spPr bwMode="auto">
                          <a:xfrm>
                            <a:off x="3070225" y="1047750"/>
                            <a:ext cx="9525" cy="12700"/>
                          </a:xfrm>
                          <a:custGeom>
                            <a:avLst/>
                            <a:gdLst>
                              <a:gd name="T0" fmla="*/ 1 w 3"/>
                              <a:gd name="T1" fmla="*/ 0 h 4"/>
                              <a:gd name="T2" fmla="*/ 0 w 3"/>
                              <a:gd name="T3" fmla="*/ 1 h 4"/>
                              <a:gd name="T4" fmla="*/ 1 w 3"/>
                              <a:gd name="T5" fmla="*/ 2 h 4"/>
                              <a:gd name="T6" fmla="*/ 2 w 3"/>
                              <a:gd name="T7" fmla="*/ 3 h 4"/>
                              <a:gd name="T8" fmla="*/ 1 w 3"/>
                              <a:gd name="T9" fmla="*/ 1 h 4"/>
                              <a:gd name="T10" fmla="*/ 1 w 3"/>
                              <a:gd name="T11" fmla="*/ 0 h 4"/>
                            </a:gdLst>
                            <a:ahLst/>
                            <a:cxnLst>
                              <a:cxn ang="0">
                                <a:pos x="T0" y="T1"/>
                              </a:cxn>
                              <a:cxn ang="0">
                                <a:pos x="T2" y="T3"/>
                              </a:cxn>
                              <a:cxn ang="0">
                                <a:pos x="T4" y="T5"/>
                              </a:cxn>
                              <a:cxn ang="0">
                                <a:pos x="T6" y="T7"/>
                              </a:cxn>
                              <a:cxn ang="0">
                                <a:pos x="T8" y="T9"/>
                              </a:cxn>
                              <a:cxn ang="0">
                                <a:pos x="T10" y="T11"/>
                              </a:cxn>
                            </a:cxnLst>
                            <a:rect l="0" t="0" r="r" b="b"/>
                            <a:pathLst>
                              <a:path w="3" h="4">
                                <a:moveTo>
                                  <a:pt x="1" y="0"/>
                                </a:moveTo>
                                <a:cubicBezTo>
                                  <a:pt x="1" y="0"/>
                                  <a:pt x="0" y="0"/>
                                  <a:pt x="0" y="1"/>
                                </a:cubicBezTo>
                                <a:cubicBezTo>
                                  <a:pt x="0" y="1"/>
                                  <a:pt x="0" y="2"/>
                                  <a:pt x="1" y="2"/>
                                </a:cubicBezTo>
                                <a:cubicBezTo>
                                  <a:pt x="1" y="3"/>
                                  <a:pt x="1" y="4"/>
                                  <a:pt x="2" y="3"/>
                                </a:cubicBezTo>
                                <a:cubicBezTo>
                                  <a:pt x="3" y="3"/>
                                  <a:pt x="2" y="2"/>
                                  <a:pt x="1" y="1"/>
                                </a:cubicBezTo>
                                <a:cubicBezTo>
                                  <a:pt x="1" y="1"/>
                                  <a:pt x="1" y="0"/>
                                  <a:pt x="1" y="0"/>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53" name="Freeform 53"/>
                        <wps:cNvSpPr>
                          <a:spLocks/>
                        </wps:cNvSpPr>
                        <wps:spPr bwMode="auto">
                          <a:xfrm>
                            <a:off x="3082925" y="1146175"/>
                            <a:ext cx="12700" cy="31750"/>
                          </a:xfrm>
                          <a:custGeom>
                            <a:avLst/>
                            <a:gdLst>
                              <a:gd name="T0" fmla="*/ 2 w 4"/>
                              <a:gd name="T1" fmla="*/ 0 h 10"/>
                              <a:gd name="T2" fmla="*/ 0 w 4"/>
                              <a:gd name="T3" fmla="*/ 4 h 10"/>
                              <a:gd name="T4" fmla="*/ 0 w 4"/>
                              <a:gd name="T5" fmla="*/ 6 h 10"/>
                              <a:gd name="T6" fmla="*/ 1 w 4"/>
                              <a:gd name="T7" fmla="*/ 10 h 10"/>
                              <a:gd name="T8" fmla="*/ 2 w 4"/>
                              <a:gd name="T9" fmla="*/ 6 h 10"/>
                              <a:gd name="T10" fmla="*/ 3 w 4"/>
                              <a:gd name="T11" fmla="*/ 2 h 10"/>
                              <a:gd name="T12" fmla="*/ 2 w 4"/>
                              <a:gd name="T13" fmla="*/ 0 h 10"/>
                            </a:gdLst>
                            <a:ahLst/>
                            <a:cxnLst>
                              <a:cxn ang="0">
                                <a:pos x="T0" y="T1"/>
                              </a:cxn>
                              <a:cxn ang="0">
                                <a:pos x="T2" y="T3"/>
                              </a:cxn>
                              <a:cxn ang="0">
                                <a:pos x="T4" y="T5"/>
                              </a:cxn>
                              <a:cxn ang="0">
                                <a:pos x="T6" y="T7"/>
                              </a:cxn>
                              <a:cxn ang="0">
                                <a:pos x="T8" y="T9"/>
                              </a:cxn>
                              <a:cxn ang="0">
                                <a:pos x="T10" y="T11"/>
                              </a:cxn>
                              <a:cxn ang="0">
                                <a:pos x="T12" y="T13"/>
                              </a:cxn>
                            </a:cxnLst>
                            <a:rect l="0" t="0" r="r" b="b"/>
                            <a:pathLst>
                              <a:path w="4" h="10">
                                <a:moveTo>
                                  <a:pt x="2" y="0"/>
                                </a:moveTo>
                                <a:cubicBezTo>
                                  <a:pt x="1" y="0"/>
                                  <a:pt x="1" y="2"/>
                                  <a:pt x="0" y="4"/>
                                </a:cubicBezTo>
                                <a:cubicBezTo>
                                  <a:pt x="0" y="4"/>
                                  <a:pt x="0" y="5"/>
                                  <a:pt x="0" y="6"/>
                                </a:cubicBezTo>
                                <a:cubicBezTo>
                                  <a:pt x="0" y="7"/>
                                  <a:pt x="0" y="10"/>
                                  <a:pt x="1" y="10"/>
                                </a:cubicBezTo>
                                <a:cubicBezTo>
                                  <a:pt x="3" y="10"/>
                                  <a:pt x="2" y="6"/>
                                  <a:pt x="2" y="6"/>
                                </a:cubicBezTo>
                                <a:cubicBezTo>
                                  <a:pt x="1" y="4"/>
                                  <a:pt x="1" y="3"/>
                                  <a:pt x="3" y="2"/>
                                </a:cubicBezTo>
                                <a:cubicBezTo>
                                  <a:pt x="3" y="1"/>
                                  <a:pt x="4" y="0"/>
                                  <a:pt x="2" y="0"/>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54" name="Freeform 54"/>
                        <wps:cNvSpPr>
                          <a:spLocks/>
                        </wps:cNvSpPr>
                        <wps:spPr bwMode="auto">
                          <a:xfrm>
                            <a:off x="2994025" y="920750"/>
                            <a:ext cx="25400" cy="41275"/>
                          </a:xfrm>
                          <a:custGeom>
                            <a:avLst/>
                            <a:gdLst>
                              <a:gd name="T0" fmla="*/ 1 w 8"/>
                              <a:gd name="T1" fmla="*/ 10 h 13"/>
                              <a:gd name="T2" fmla="*/ 2 w 8"/>
                              <a:gd name="T3" fmla="*/ 11 h 13"/>
                              <a:gd name="T4" fmla="*/ 4 w 8"/>
                              <a:gd name="T5" fmla="*/ 13 h 13"/>
                              <a:gd name="T6" fmla="*/ 6 w 8"/>
                              <a:gd name="T7" fmla="*/ 9 h 13"/>
                              <a:gd name="T8" fmla="*/ 8 w 8"/>
                              <a:gd name="T9" fmla="*/ 6 h 13"/>
                              <a:gd name="T10" fmla="*/ 6 w 8"/>
                              <a:gd name="T11" fmla="*/ 4 h 13"/>
                              <a:gd name="T12" fmla="*/ 6 w 8"/>
                              <a:gd name="T13" fmla="*/ 2 h 13"/>
                              <a:gd name="T14" fmla="*/ 3 w 8"/>
                              <a:gd name="T15" fmla="*/ 0 h 13"/>
                              <a:gd name="T16" fmla="*/ 1 w 8"/>
                              <a:gd name="T17" fmla="*/ 5 h 13"/>
                              <a:gd name="T18" fmla="*/ 1 w 8"/>
                              <a:gd name="T19" fmla="*/ 10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 h="13">
                                <a:moveTo>
                                  <a:pt x="1" y="10"/>
                                </a:moveTo>
                                <a:cubicBezTo>
                                  <a:pt x="2" y="10"/>
                                  <a:pt x="2" y="11"/>
                                  <a:pt x="2" y="11"/>
                                </a:cubicBezTo>
                                <a:cubicBezTo>
                                  <a:pt x="3" y="12"/>
                                  <a:pt x="3" y="13"/>
                                  <a:pt x="4" y="13"/>
                                </a:cubicBezTo>
                                <a:cubicBezTo>
                                  <a:pt x="6" y="13"/>
                                  <a:pt x="5" y="10"/>
                                  <a:pt x="6" y="9"/>
                                </a:cubicBezTo>
                                <a:cubicBezTo>
                                  <a:pt x="7" y="8"/>
                                  <a:pt x="8" y="8"/>
                                  <a:pt x="8" y="6"/>
                                </a:cubicBezTo>
                                <a:cubicBezTo>
                                  <a:pt x="7" y="5"/>
                                  <a:pt x="6" y="5"/>
                                  <a:pt x="6" y="4"/>
                                </a:cubicBezTo>
                                <a:cubicBezTo>
                                  <a:pt x="6" y="3"/>
                                  <a:pt x="7" y="2"/>
                                  <a:pt x="6" y="2"/>
                                </a:cubicBezTo>
                                <a:cubicBezTo>
                                  <a:pt x="6" y="1"/>
                                  <a:pt x="4" y="0"/>
                                  <a:pt x="3" y="0"/>
                                </a:cubicBezTo>
                                <a:cubicBezTo>
                                  <a:pt x="1" y="1"/>
                                  <a:pt x="1" y="4"/>
                                  <a:pt x="1" y="5"/>
                                </a:cubicBezTo>
                                <a:cubicBezTo>
                                  <a:pt x="1" y="7"/>
                                  <a:pt x="0" y="9"/>
                                  <a:pt x="1" y="10"/>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55" name="Freeform 55"/>
                        <wps:cNvSpPr>
                          <a:spLocks/>
                        </wps:cNvSpPr>
                        <wps:spPr bwMode="auto">
                          <a:xfrm>
                            <a:off x="2827337" y="987425"/>
                            <a:ext cx="12700" cy="12700"/>
                          </a:xfrm>
                          <a:custGeom>
                            <a:avLst/>
                            <a:gdLst>
                              <a:gd name="T0" fmla="*/ 3 w 4"/>
                              <a:gd name="T1" fmla="*/ 1 h 4"/>
                              <a:gd name="T2" fmla="*/ 2 w 4"/>
                              <a:gd name="T3" fmla="*/ 1 h 4"/>
                              <a:gd name="T4" fmla="*/ 1 w 4"/>
                              <a:gd name="T5" fmla="*/ 2 h 4"/>
                              <a:gd name="T6" fmla="*/ 2 w 4"/>
                              <a:gd name="T7" fmla="*/ 4 h 4"/>
                              <a:gd name="T8" fmla="*/ 3 w 4"/>
                              <a:gd name="T9" fmla="*/ 3 h 4"/>
                              <a:gd name="T10" fmla="*/ 3 w 4"/>
                              <a:gd name="T11" fmla="*/ 1 h 4"/>
                            </a:gdLst>
                            <a:ahLst/>
                            <a:cxnLst>
                              <a:cxn ang="0">
                                <a:pos x="T0" y="T1"/>
                              </a:cxn>
                              <a:cxn ang="0">
                                <a:pos x="T2" y="T3"/>
                              </a:cxn>
                              <a:cxn ang="0">
                                <a:pos x="T4" y="T5"/>
                              </a:cxn>
                              <a:cxn ang="0">
                                <a:pos x="T6" y="T7"/>
                              </a:cxn>
                              <a:cxn ang="0">
                                <a:pos x="T8" y="T9"/>
                              </a:cxn>
                              <a:cxn ang="0">
                                <a:pos x="T10" y="T11"/>
                              </a:cxn>
                            </a:cxnLst>
                            <a:rect l="0" t="0" r="r" b="b"/>
                            <a:pathLst>
                              <a:path w="4" h="4">
                                <a:moveTo>
                                  <a:pt x="3" y="1"/>
                                </a:moveTo>
                                <a:cubicBezTo>
                                  <a:pt x="3" y="1"/>
                                  <a:pt x="3" y="1"/>
                                  <a:pt x="2" y="1"/>
                                </a:cubicBezTo>
                                <a:cubicBezTo>
                                  <a:pt x="2" y="0"/>
                                  <a:pt x="0" y="1"/>
                                  <a:pt x="1" y="2"/>
                                </a:cubicBezTo>
                                <a:cubicBezTo>
                                  <a:pt x="1" y="3"/>
                                  <a:pt x="2" y="4"/>
                                  <a:pt x="2" y="4"/>
                                </a:cubicBezTo>
                                <a:cubicBezTo>
                                  <a:pt x="3" y="4"/>
                                  <a:pt x="3" y="4"/>
                                  <a:pt x="3" y="3"/>
                                </a:cubicBezTo>
                                <a:cubicBezTo>
                                  <a:pt x="4" y="3"/>
                                  <a:pt x="4" y="2"/>
                                  <a:pt x="3" y="1"/>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56" name="Freeform 56"/>
                        <wps:cNvSpPr>
                          <a:spLocks/>
                        </wps:cNvSpPr>
                        <wps:spPr bwMode="auto">
                          <a:xfrm>
                            <a:off x="2916237" y="1047750"/>
                            <a:ext cx="6350" cy="12700"/>
                          </a:xfrm>
                          <a:custGeom>
                            <a:avLst/>
                            <a:gdLst>
                              <a:gd name="T0" fmla="*/ 0 w 2"/>
                              <a:gd name="T1" fmla="*/ 0 h 4"/>
                              <a:gd name="T2" fmla="*/ 0 w 2"/>
                              <a:gd name="T3" fmla="*/ 2 h 4"/>
                              <a:gd name="T4" fmla="*/ 0 w 2"/>
                              <a:gd name="T5" fmla="*/ 3 h 4"/>
                              <a:gd name="T6" fmla="*/ 1 w 2"/>
                              <a:gd name="T7" fmla="*/ 4 h 4"/>
                              <a:gd name="T8" fmla="*/ 1 w 2"/>
                              <a:gd name="T9" fmla="*/ 2 h 4"/>
                              <a:gd name="T10" fmla="*/ 0 w 2"/>
                              <a:gd name="T11" fmla="*/ 0 h 4"/>
                            </a:gdLst>
                            <a:ahLst/>
                            <a:cxnLst>
                              <a:cxn ang="0">
                                <a:pos x="T0" y="T1"/>
                              </a:cxn>
                              <a:cxn ang="0">
                                <a:pos x="T2" y="T3"/>
                              </a:cxn>
                              <a:cxn ang="0">
                                <a:pos x="T4" y="T5"/>
                              </a:cxn>
                              <a:cxn ang="0">
                                <a:pos x="T6" y="T7"/>
                              </a:cxn>
                              <a:cxn ang="0">
                                <a:pos x="T8" y="T9"/>
                              </a:cxn>
                              <a:cxn ang="0">
                                <a:pos x="T10" y="T11"/>
                              </a:cxn>
                            </a:cxnLst>
                            <a:rect l="0" t="0" r="r" b="b"/>
                            <a:pathLst>
                              <a:path w="2" h="4">
                                <a:moveTo>
                                  <a:pt x="0" y="0"/>
                                </a:moveTo>
                                <a:cubicBezTo>
                                  <a:pt x="0" y="0"/>
                                  <a:pt x="0" y="1"/>
                                  <a:pt x="0" y="2"/>
                                </a:cubicBezTo>
                                <a:cubicBezTo>
                                  <a:pt x="0" y="2"/>
                                  <a:pt x="0" y="3"/>
                                  <a:pt x="0" y="3"/>
                                </a:cubicBezTo>
                                <a:cubicBezTo>
                                  <a:pt x="1" y="4"/>
                                  <a:pt x="1" y="4"/>
                                  <a:pt x="1" y="4"/>
                                </a:cubicBezTo>
                                <a:cubicBezTo>
                                  <a:pt x="2" y="3"/>
                                  <a:pt x="1" y="3"/>
                                  <a:pt x="1" y="2"/>
                                </a:cubicBezTo>
                                <a:cubicBezTo>
                                  <a:pt x="1" y="2"/>
                                  <a:pt x="1" y="0"/>
                                  <a:pt x="0" y="0"/>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57" name="Freeform 57"/>
                        <wps:cNvSpPr>
                          <a:spLocks/>
                        </wps:cNvSpPr>
                        <wps:spPr bwMode="auto">
                          <a:xfrm>
                            <a:off x="2928937" y="1016000"/>
                            <a:ext cx="6350" cy="6350"/>
                          </a:xfrm>
                          <a:custGeom>
                            <a:avLst/>
                            <a:gdLst>
                              <a:gd name="T0" fmla="*/ 1 w 2"/>
                              <a:gd name="T1" fmla="*/ 2 h 2"/>
                              <a:gd name="T2" fmla="*/ 1 w 2"/>
                              <a:gd name="T3" fmla="*/ 0 h 2"/>
                              <a:gd name="T4" fmla="*/ 1 w 2"/>
                              <a:gd name="T5" fmla="*/ 2 h 2"/>
                            </a:gdLst>
                            <a:ahLst/>
                            <a:cxnLst>
                              <a:cxn ang="0">
                                <a:pos x="T0" y="T1"/>
                              </a:cxn>
                              <a:cxn ang="0">
                                <a:pos x="T2" y="T3"/>
                              </a:cxn>
                              <a:cxn ang="0">
                                <a:pos x="T4" y="T5"/>
                              </a:cxn>
                            </a:cxnLst>
                            <a:rect l="0" t="0" r="r" b="b"/>
                            <a:pathLst>
                              <a:path w="2" h="2">
                                <a:moveTo>
                                  <a:pt x="1" y="2"/>
                                </a:moveTo>
                                <a:cubicBezTo>
                                  <a:pt x="2" y="1"/>
                                  <a:pt x="2" y="0"/>
                                  <a:pt x="1" y="0"/>
                                </a:cubicBezTo>
                                <a:cubicBezTo>
                                  <a:pt x="0" y="1"/>
                                  <a:pt x="0" y="2"/>
                                  <a:pt x="1" y="2"/>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58" name="Freeform 58"/>
                        <wps:cNvSpPr>
                          <a:spLocks/>
                        </wps:cNvSpPr>
                        <wps:spPr bwMode="auto">
                          <a:xfrm>
                            <a:off x="2897187" y="893763"/>
                            <a:ext cx="19050" cy="17463"/>
                          </a:xfrm>
                          <a:custGeom>
                            <a:avLst/>
                            <a:gdLst>
                              <a:gd name="T0" fmla="*/ 2 w 6"/>
                              <a:gd name="T1" fmla="*/ 1 h 6"/>
                              <a:gd name="T2" fmla="*/ 3 w 6"/>
                              <a:gd name="T3" fmla="*/ 5 h 6"/>
                              <a:gd name="T4" fmla="*/ 4 w 6"/>
                              <a:gd name="T5" fmla="*/ 6 h 6"/>
                              <a:gd name="T6" fmla="*/ 6 w 6"/>
                              <a:gd name="T7" fmla="*/ 6 h 6"/>
                              <a:gd name="T8" fmla="*/ 4 w 6"/>
                              <a:gd name="T9" fmla="*/ 3 h 6"/>
                              <a:gd name="T10" fmla="*/ 2 w 6"/>
                              <a:gd name="T11" fmla="*/ 1 h 6"/>
                            </a:gdLst>
                            <a:ahLst/>
                            <a:cxnLst>
                              <a:cxn ang="0">
                                <a:pos x="T0" y="T1"/>
                              </a:cxn>
                              <a:cxn ang="0">
                                <a:pos x="T2" y="T3"/>
                              </a:cxn>
                              <a:cxn ang="0">
                                <a:pos x="T4" y="T5"/>
                              </a:cxn>
                              <a:cxn ang="0">
                                <a:pos x="T6" y="T7"/>
                              </a:cxn>
                              <a:cxn ang="0">
                                <a:pos x="T8" y="T9"/>
                              </a:cxn>
                              <a:cxn ang="0">
                                <a:pos x="T10" y="T11"/>
                              </a:cxn>
                            </a:cxnLst>
                            <a:rect l="0" t="0" r="r" b="b"/>
                            <a:pathLst>
                              <a:path w="6" h="6">
                                <a:moveTo>
                                  <a:pt x="2" y="1"/>
                                </a:moveTo>
                                <a:cubicBezTo>
                                  <a:pt x="0" y="2"/>
                                  <a:pt x="3" y="4"/>
                                  <a:pt x="3" y="5"/>
                                </a:cubicBezTo>
                                <a:cubicBezTo>
                                  <a:pt x="4" y="5"/>
                                  <a:pt x="4" y="6"/>
                                  <a:pt x="4" y="6"/>
                                </a:cubicBezTo>
                                <a:cubicBezTo>
                                  <a:pt x="4" y="6"/>
                                  <a:pt x="6" y="6"/>
                                  <a:pt x="6" y="6"/>
                                </a:cubicBezTo>
                                <a:cubicBezTo>
                                  <a:pt x="6" y="6"/>
                                  <a:pt x="4" y="4"/>
                                  <a:pt x="4" y="3"/>
                                </a:cubicBezTo>
                                <a:cubicBezTo>
                                  <a:pt x="4" y="3"/>
                                  <a:pt x="4" y="0"/>
                                  <a:pt x="2" y="1"/>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59" name="Freeform 59"/>
                        <wps:cNvSpPr>
                          <a:spLocks/>
                        </wps:cNvSpPr>
                        <wps:spPr bwMode="auto">
                          <a:xfrm>
                            <a:off x="2997200" y="862013"/>
                            <a:ext cx="53975" cy="34925"/>
                          </a:xfrm>
                          <a:custGeom>
                            <a:avLst/>
                            <a:gdLst>
                              <a:gd name="T0" fmla="*/ 14 w 17"/>
                              <a:gd name="T1" fmla="*/ 8 h 11"/>
                              <a:gd name="T2" fmla="*/ 16 w 17"/>
                              <a:gd name="T3" fmla="*/ 10 h 11"/>
                              <a:gd name="T4" fmla="*/ 15 w 17"/>
                              <a:gd name="T5" fmla="*/ 6 h 11"/>
                              <a:gd name="T6" fmla="*/ 14 w 17"/>
                              <a:gd name="T7" fmla="*/ 5 h 11"/>
                              <a:gd name="T8" fmla="*/ 12 w 17"/>
                              <a:gd name="T9" fmla="*/ 4 h 11"/>
                              <a:gd name="T10" fmla="*/ 10 w 17"/>
                              <a:gd name="T11" fmla="*/ 0 h 11"/>
                              <a:gd name="T12" fmla="*/ 6 w 17"/>
                              <a:gd name="T13" fmla="*/ 1 h 11"/>
                              <a:gd name="T14" fmla="*/ 4 w 17"/>
                              <a:gd name="T15" fmla="*/ 2 h 11"/>
                              <a:gd name="T16" fmla="*/ 1 w 17"/>
                              <a:gd name="T17" fmla="*/ 2 h 11"/>
                              <a:gd name="T18" fmla="*/ 0 w 17"/>
                              <a:gd name="T19" fmla="*/ 4 h 11"/>
                              <a:gd name="T20" fmla="*/ 2 w 17"/>
                              <a:gd name="T21" fmla="*/ 4 h 11"/>
                              <a:gd name="T22" fmla="*/ 7 w 17"/>
                              <a:gd name="T23" fmla="*/ 6 h 11"/>
                              <a:gd name="T24" fmla="*/ 6 w 17"/>
                              <a:gd name="T25" fmla="*/ 8 h 11"/>
                              <a:gd name="T26" fmla="*/ 7 w 17"/>
                              <a:gd name="T27" fmla="*/ 9 h 11"/>
                              <a:gd name="T28" fmla="*/ 8 w 17"/>
                              <a:gd name="T29" fmla="*/ 10 h 11"/>
                              <a:gd name="T30" fmla="*/ 10 w 17"/>
                              <a:gd name="T31" fmla="*/ 10 h 11"/>
                              <a:gd name="T32" fmla="*/ 11 w 17"/>
                              <a:gd name="T33" fmla="*/ 11 h 11"/>
                              <a:gd name="T34" fmla="*/ 14 w 17"/>
                              <a:gd name="T35" fmla="*/ 11 h 11"/>
                              <a:gd name="T36" fmla="*/ 13 w 17"/>
                              <a:gd name="T37" fmla="*/ 8 h 11"/>
                              <a:gd name="T38" fmla="*/ 14 w 17"/>
                              <a:gd name="T39" fmla="*/ 8 h 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7" h="11">
                                <a:moveTo>
                                  <a:pt x="14" y="8"/>
                                </a:moveTo>
                                <a:cubicBezTo>
                                  <a:pt x="15" y="8"/>
                                  <a:pt x="15" y="10"/>
                                  <a:pt x="16" y="10"/>
                                </a:cubicBezTo>
                                <a:cubicBezTo>
                                  <a:pt x="17" y="9"/>
                                  <a:pt x="16" y="7"/>
                                  <a:pt x="15" y="6"/>
                                </a:cubicBezTo>
                                <a:cubicBezTo>
                                  <a:pt x="14" y="6"/>
                                  <a:pt x="14" y="5"/>
                                  <a:pt x="14" y="5"/>
                                </a:cubicBezTo>
                                <a:cubicBezTo>
                                  <a:pt x="13" y="4"/>
                                  <a:pt x="12" y="4"/>
                                  <a:pt x="12" y="4"/>
                                </a:cubicBezTo>
                                <a:cubicBezTo>
                                  <a:pt x="11" y="3"/>
                                  <a:pt x="12" y="1"/>
                                  <a:pt x="10" y="0"/>
                                </a:cubicBezTo>
                                <a:cubicBezTo>
                                  <a:pt x="8" y="0"/>
                                  <a:pt x="7" y="1"/>
                                  <a:pt x="6" y="1"/>
                                </a:cubicBezTo>
                                <a:cubicBezTo>
                                  <a:pt x="5" y="1"/>
                                  <a:pt x="5" y="2"/>
                                  <a:pt x="4" y="2"/>
                                </a:cubicBezTo>
                                <a:cubicBezTo>
                                  <a:pt x="2" y="3"/>
                                  <a:pt x="2" y="2"/>
                                  <a:pt x="1" y="2"/>
                                </a:cubicBezTo>
                                <a:cubicBezTo>
                                  <a:pt x="0" y="2"/>
                                  <a:pt x="0" y="3"/>
                                  <a:pt x="0" y="4"/>
                                </a:cubicBezTo>
                                <a:cubicBezTo>
                                  <a:pt x="1" y="4"/>
                                  <a:pt x="1" y="4"/>
                                  <a:pt x="2" y="4"/>
                                </a:cubicBezTo>
                                <a:cubicBezTo>
                                  <a:pt x="3" y="4"/>
                                  <a:pt x="6" y="5"/>
                                  <a:pt x="7" y="6"/>
                                </a:cubicBezTo>
                                <a:cubicBezTo>
                                  <a:pt x="9" y="7"/>
                                  <a:pt x="4" y="7"/>
                                  <a:pt x="6" y="8"/>
                                </a:cubicBezTo>
                                <a:cubicBezTo>
                                  <a:pt x="6" y="9"/>
                                  <a:pt x="7" y="9"/>
                                  <a:pt x="7" y="9"/>
                                </a:cubicBezTo>
                                <a:cubicBezTo>
                                  <a:pt x="7" y="9"/>
                                  <a:pt x="7" y="9"/>
                                  <a:pt x="8" y="10"/>
                                </a:cubicBezTo>
                                <a:cubicBezTo>
                                  <a:pt x="8" y="10"/>
                                  <a:pt x="9" y="10"/>
                                  <a:pt x="10" y="10"/>
                                </a:cubicBezTo>
                                <a:cubicBezTo>
                                  <a:pt x="10" y="10"/>
                                  <a:pt x="11" y="11"/>
                                  <a:pt x="11" y="11"/>
                                </a:cubicBezTo>
                                <a:cubicBezTo>
                                  <a:pt x="12" y="11"/>
                                  <a:pt x="13" y="11"/>
                                  <a:pt x="14" y="11"/>
                                </a:cubicBezTo>
                                <a:cubicBezTo>
                                  <a:pt x="16" y="11"/>
                                  <a:pt x="13" y="9"/>
                                  <a:pt x="13" y="8"/>
                                </a:cubicBezTo>
                                <a:cubicBezTo>
                                  <a:pt x="12" y="7"/>
                                  <a:pt x="14" y="8"/>
                                  <a:pt x="14" y="8"/>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60" name="Freeform 60"/>
                        <wps:cNvSpPr>
                          <a:spLocks/>
                        </wps:cNvSpPr>
                        <wps:spPr bwMode="auto">
                          <a:xfrm>
                            <a:off x="2830512" y="1155700"/>
                            <a:ext cx="201613" cy="63500"/>
                          </a:xfrm>
                          <a:custGeom>
                            <a:avLst/>
                            <a:gdLst>
                              <a:gd name="T0" fmla="*/ 7 w 64"/>
                              <a:gd name="T1" fmla="*/ 10 h 20"/>
                              <a:gd name="T2" fmla="*/ 11 w 64"/>
                              <a:gd name="T3" fmla="*/ 12 h 20"/>
                              <a:gd name="T4" fmla="*/ 17 w 64"/>
                              <a:gd name="T5" fmla="*/ 12 h 20"/>
                              <a:gd name="T6" fmla="*/ 21 w 64"/>
                              <a:gd name="T7" fmla="*/ 14 h 20"/>
                              <a:gd name="T8" fmla="*/ 26 w 64"/>
                              <a:gd name="T9" fmla="*/ 15 h 20"/>
                              <a:gd name="T10" fmla="*/ 28 w 64"/>
                              <a:gd name="T11" fmla="*/ 16 h 20"/>
                              <a:gd name="T12" fmla="*/ 30 w 64"/>
                              <a:gd name="T13" fmla="*/ 17 h 20"/>
                              <a:gd name="T14" fmla="*/ 28 w 64"/>
                              <a:gd name="T15" fmla="*/ 19 h 20"/>
                              <a:gd name="T16" fmla="*/ 30 w 64"/>
                              <a:gd name="T17" fmla="*/ 19 h 20"/>
                              <a:gd name="T18" fmla="*/ 36 w 64"/>
                              <a:gd name="T19" fmla="*/ 18 h 20"/>
                              <a:gd name="T20" fmla="*/ 39 w 64"/>
                              <a:gd name="T21" fmla="*/ 19 h 20"/>
                              <a:gd name="T22" fmla="*/ 41 w 64"/>
                              <a:gd name="T23" fmla="*/ 17 h 20"/>
                              <a:gd name="T24" fmla="*/ 47 w 64"/>
                              <a:gd name="T25" fmla="*/ 17 h 20"/>
                              <a:gd name="T26" fmla="*/ 53 w 64"/>
                              <a:gd name="T27" fmla="*/ 17 h 20"/>
                              <a:gd name="T28" fmla="*/ 58 w 64"/>
                              <a:gd name="T29" fmla="*/ 16 h 20"/>
                              <a:gd name="T30" fmla="*/ 61 w 64"/>
                              <a:gd name="T31" fmla="*/ 16 h 20"/>
                              <a:gd name="T32" fmla="*/ 61 w 64"/>
                              <a:gd name="T33" fmla="*/ 14 h 20"/>
                              <a:gd name="T34" fmla="*/ 62 w 64"/>
                              <a:gd name="T35" fmla="*/ 10 h 20"/>
                              <a:gd name="T36" fmla="*/ 62 w 64"/>
                              <a:gd name="T37" fmla="*/ 10 h 20"/>
                              <a:gd name="T38" fmla="*/ 61 w 64"/>
                              <a:gd name="T39" fmla="*/ 11 h 20"/>
                              <a:gd name="T40" fmla="*/ 59 w 64"/>
                              <a:gd name="T41" fmla="*/ 12 h 20"/>
                              <a:gd name="T42" fmla="*/ 56 w 64"/>
                              <a:gd name="T43" fmla="*/ 12 h 20"/>
                              <a:gd name="T44" fmla="*/ 54 w 64"/>
                              <a:gd name="T45" fmla="*/ 14 h 20"/>
                              <a:gd name="T46" fmla="*/ 50 w 64"/>
                              <a:gd name="T47" fmla="*/ 12 h 20"/>
                              <a:gd name="T48" fmla="*/ 51 w 64"/>
                              <a:gd name="T49" fmla="*/ 9 h 20"/>
                              <a:gd name="T50" fmla="*/ 48 w 64"/>
                              <a:gd name="T51" fmla="*/ 9 h 20"/>
                              <a:gd name="T52" fmla="*/ 46 w 64"/>
                              <a:gd name="T53" fmla="*/ 10 h 20"/>
                              <a:gd name="T54" fmla="*/ 44 w 64"/>
                              <a:gd name="T55" fmla="*/ 10 h 20"/>
                              <a:gd name="T56" fmla="*/ 40 w 64"/>
                              <a:gd name="T57" fmla="*/ 9 h 20"/>
                              <a:gd name="T58" fmla="*/ 34 w 64"/>
                              <a:gd name="T59" fmla="*/ 8 h 20"/>
                              <a:gd name="T60" fmla="*/ 25 w 64"/>
                              <a:gd name="T61" fmla="*/ 9 h 20"/>
                              <a:gd name="T62" fmla="*/ 20 w 64"/>
                              <a:gd name="T63" fmla="*/ 8 h 20"/>
                              <a:gd name="T64" fmla="*/ 17 w 64"/>
                              <a:gd name="T65" fmla="*/ 5 h 20"/>
                              <a:gd name="T66" fmla="*/ 15 w 64"/>
                              <a:gd name="T67" fmla="*/ 5 h 20"/>
                              <a:gd name="T68" fmla="*/ 17 w 64"/>
                              <a:gd name="T69" fmla="*/ 4 h 20"/>
                              <a:gd name="T70" fmla="*/ 15 w 64"/>
                              <a:gd name="T71" fmla="*/ 2 h 20"/>
                              <a:gd name="T72" fmla="*/ 11 w 64"/>
                              <a:gd name="T73" fmla="*/ 4 h 20"/>
                              <a:gd name="T74" fmla="*/ 8 w 64"/>
                              <a:gd name="T75" fmla="*/ 3 h 20"/>
                              <a:gd name="T76" fmla="*/ 7 w 64"/>
                              <a:gd name="T77" fmla="*/ 1 h 20"/>
                              <a:gd name="T78" fmla="*/ 6 w 64"/>
                              <a:gd name="T79" fmla="*/ 2 h 20"/>
                              <a:gd name="T80" fmla="*/ 3 w 64"/>
                              <a:gd name="T81" fmla="*/ 6 h 20"/>
                              <a:gd name="T82" fmla="*/ 1 w 64"/>
                              <a:gd name="T83" fmla="*/ 10 h 20"/>
                              <a:gd name="T84" fmla="*/ 7 w 64"/>
                              <a:gd name="T85" fmla="*/ 10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64" h="20">
                                <a:moveTo>
                                  <a:pt x="7" y="10"/>
                                </a:moveTo>
                                <a:cubicBezTo>
                                  <a:pt x="8" y="10"/>
                                  <a:pt x="9" y="12"/>
                                  <a:pt x="11" y="12"/>
                                </a:cubicBezTo>
                                <a:cubicBezTo>
                                  <a:pt x="13" y="12"/>
                                  <a:pt x="15" y="12"/>
                                  <a:pt x="17" y="12"/>
                                </a:cubicBezTo>
                                <a:cubicBezTo>
                                  <a:pt x="19" y="13"/>
                                  <a:pt x="20" y="14"/>
                                  <a:pt x="21" y="14"/>
                                </a:cubicBezTo>
                                <a:cubicBezTo>
                                  <a:pt x="23" y="14"/>
                                  <a:pt x="25" y="14"/>
                                  <a:pt x="26" y="15"/>
                                </a:cubicBezTo>
                                <a:cubicBezTo>
                                  <a:pt x="27" y="16"/>
                                  <a:pt x="27" y="16"/>
                                  <a:pt x="28" y="16"/>
                                </a:cubicBezTo>
                                <a:cubicBezTo>
                                  <a:pt x="29" y="16"/>
                                  <a:pt x="30" y="17"/>
                                  <a:pt x="30" y="17"/>
                                </a:cubicBezTo>
                                <a:cubicBezTo>
                                  <a:pt x="30" y="18"/>
                                  <a:pt x="28" y="19"/>
                                  <a:pt x="28" y="19"/>
                                </a:cubicBezTo>
                                <a:cubicBezTo>
                                  <a:pt x="28" y="20"/>
                                  <a:pt x="29" y="19"/>
                                  <a:pt x="30" y="19"/>
                                </a:cubicBezTo>
                                <a:cubicBezTo>
                                  <a:pt x="32" y="18"/>
                                  <a:pt x="34" y="18"/>
                                  <a:pt x="36" y="18"/>
                                </a:cubicBezTo>
                                <a:cubicBezTo>
                                  <a:pt x="37" y="18"/>
                                  <a:pt x="38" y="19"/>
                                  <a:pt x="39" y="19"/>
                                </a:cubicBezTo>
                                <a:cubicBezTo>
                                  <a:pt x="40" y="18"/>
                                  <a:pt x="41" y="18"/>
                                  <a:pt x="41" y="17"/>
                                </a:cubicBezTo>
                                <a:cubicBezTo>
                                  <a:pt x="43" y="16"/>
                                  <a:pt x="45" y="16"/>
                                  <a:pt x="47" y="17"/>
                                </a:cubicBezTo>
                                <a:cubicBezTo>
                                  <a:pt x="49" y="17"/>
                                  <a:pt x="51" y="17"/>
                                  <a:pt x="53" y="17"/>
                                </a:cubicBezTo>
                                <a:cubicBezTo>
                                  <a:pt x="55" y="17"/>
                                  <a:pt x="57" y="17"/>
                                  <a:pt x="58" y="16"/>
                                </a:cubicBezTo>
                                <a:cubicBezTo>
                                  <a:pt x="59" y="16"/>
                                  <a:pt x="60" y="16"/>
                                  <a:pt x="61" y="16"/>
                                </a:cubicBezTo>
                                <a:cubicBezTo>
                                  <a:pt x="61" y="15"/>
                                  <a:pt x="61" y="14"/>
                                  <a:pt x="61" y="14"/>
                                </a:cubicBezTo>
                                <a:cubicBezTo>
                                  <a:pt x="61" y="13"/>
                                  <a:pt x="64" y="11"/>
                                  <a:pt x="62" y="10"/>
                                </a:cubicBezTo>
                                <a:cubicBezTo>
                                  <a:pt x="62" y="10"/>
                                  <a:pt x="62" y="10"/>
                                  <a:pt x="62" y="10"/>
                                </a:cubicBezTo>
                                <a:cubicBezTo>
                                  <a:pt x="62" y="10"/>
                                  <a:pt x="61" y="11"/>
                                  <a:pt x="61" y="11"/>
                                </a:cubicBezTo>
                                <a:cubicBezTo>
                                  <a:pt x="60" y="11"/>
                                  <a:pt x="59" y="12"/>
                                  <a:pt x="59" y="12"/>
                                </a:cubicBezTo>
                                <a:cubicBezTo>
                                  <a:pt x="58" y="12"/>
                                  <a:pt x="57" y="12"/>
                                  <a:pt x="56" y="12"/>
                                </a:cubicBezTo>
                                <a:cubicBezTo>
                                  <a:pt x="55" y="13"/>
                                  <a:pt x="55" y="13"/>
                                  <a:pt x="54" y="14"/>
                                </a:cubicBezTo>
                                <a:cubicBezTo>
                                  <a:pt x="52" y="14"/>
                                  <a:pt x="50" y="13"/>
                                  <a:pt x="50" y="12"/>
                                </a:cubicBezTo>
                                <a:cubicBezTo>
                                  <a:pt x="50" y="11"/>
                                  <a:pt x="51" y="10"/>
                                  <a:pt x="51" y="9"/>
                                </a:cubicBezTo>
                                <a:cubicBezTo>
                                  <a:pt x="50" y="9"/>
                                  <a:pt x="49" y="9"/>
                                  <a:pt x="48" y="9"/>
                                </a:cubicBezTo>
                                <a:cubicBezTo>
                                  <a:pt x="47" y="9"/>
                                  <a:pt x="47" y="10"/>
                                  <a:pt x="46" y="10"/>
                                </a:cubicBezTo>
                                <a:cubicBezTo>
                                  <a:pt x="45" y="11"/>
                                  <a:pt x="45" y="10"/>
                                  <a:pt x="44" y="10"/>
                                </a:cubicBezTo>
                                <a:cubicBezTo>
                                  <a:pt x="43" y="9"/>
                                  <a:pt x="41" y="10"/>
                                  <a:pt x="40" y="9"/>
                                </a:cubicBezTo>
                                <a:cubicBezTo>
                                  <a:pt x="38" y="8"/>
                                  <a:pt x="36" y="8"/>
                                  <a:pt x="34" y="8"/>
                                </a:cubicBezTo>
                                <a:cubicBezTo>
                                  <a:pt x="31" y="8"/>
                                  <a:pt x="28" y="9"/>
                                  <a:pt x="25" y="9"/>
                                </a:cubicBezTo>
                                <a:cubicBezTo>
                                  <a:pt x="23" y="9"/>
                                  <a:pt x="21" y="9"/>
                                  <a:pt x="20" y="8"/>
                                </a:cubicBezTo>
                                <a:cubicBezTo>
                                  <a:pt x="19" y="8"/>
                                  <a:pt x="19" y="6"/>
                                  <a:pt x="17" y="5"/>
                                </a:cubicBezTo>
                                <a:cubicBezTo>
                                  <a:pt x="16" y="5"/>
                                  <a:pt x="15" y="6"/>
                                  <a:pt x="15" y="5"/>
                                </a:cubicBezTo>
                                <a:cubicBezTo>
                                  <a:pt x="15" y="4"/>
                                  <a:pt x="17" y="4"/>
                                  <a:pt x="17" y="4"/>
                                </a:cubicBezTo>
                                <a:cubicBezTo>
                                  <a:pt x="17" y="3"/>
                                  <a:pt x="15" y="2"/>
                                  <a:pt x="15" y="2"/>
                                </a:cubicBezTo>
                                <a:cubicBezTo>
                                  <a:pt x="13" y="2"/>
                                  <a:pt x="12" y="3"/>
                                  <a:pt x="11" y="4"/>
                                </a:cubicBezTo>
                                <a:cubicBezTo>
                                  <a:pt x="10" y="4"/>
                                  <a:pt x="9" y="4"/>
                                  <a:pt x="8" y="3"/>
                                </a:cubicBezTo>
                                <a:cubicBezTo>
                                  <a:pt x="7" y="3"/>
                                  <a:pt x="8" y="2"/>
                                  <a:pt x="7" y="1"/>
                                </a:cubicBezTo>
                                <a:cubicBezTo>
                                  <a:pt x="7" y="0"/>
                                  <a:pt x="6" y="2"/>
                                  <a:pt x="6" y="2"/>
                                </a:cubicBezTo>
                                <a:cubicBezTo>
                                  <a:pt x="5" y="4"/>
                                  <a:pt x="4" y="5"/>
                                  <a:pt x="3" y="6"/>
                                </a:cubicBezTo>
                                <a:cubicBezTo>
                                  <a:pt x="3" y="7"/>
                                  <a:pt x="0" y="9"/>
                                  <a:pt x="1" y="10"/>
                                </a:cubicBezTo>
                                <a:cubicBezTo>
                                  <a:pt x="1" y="11"/>
                                  <a:pt x="6" y="10"/>
                                  <a:pt x="7" y="10"/>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61" name="Freeform 61"/>
                        <wps:cNvSpPr>
                          <a:spLocks/>
                        </wps:cNvSpPr>
                        <wps:spPr bwMode="auto">
                          <a:xfrm>
                            <a:off x="2611437" y="933450"/>
                            <a:ext cx="38100" cy="38100"/>
                          </a:xfrm>
                          <a:custGeom>
                            <a:avLst/>
                            <a:gdLst>
                              <a:gd name="T0" fmla="*/ 10 w 12"/>
                              <a:gd name="T1" fmla="*/ 7 h 12"/>
                              <a:gd name="T2" fmla="*/ 9 w 12"/>
                              <a:gd name="T3" fmla="*/ 5 h 12"/>
                              <a:gd name="T4" fmla="*/ 8 w 12"/>
                              <a:gd name="T5" fmla="*/ 3 h 12"/>
                              <a:gd name="T6" fmla="*/ 7 w 12"/>
                              <a:gd name="T7" fmla="*/ 1 h 12"/>
                              <a:gd name="T8" fmla="*/ 6 w 12"/>
                              <a:gd name="T9" fmla="*/ 1 h 12"/>
                              <a:gd name="T10" fmla="*/ 5 w 12"/>
                              <a:gd name="T11" fmla="*/ 3 h 12"/>
                              <a:gd name="T12" fmla="*/ 4 w 12"/>
                              <a:gd name="T13" fmla="*/ 5 h 12"/>
                              <a:gd name="T14" fmla="*/ 1 w 12"/>
                              <a:gd name="T15" fmla="*/ 7 h 12"/>
                              <a:gd name="T16" fmla="*/ 5 w 12"/>
                              <a:gd name="T17" fmla="*/ 8 h 12"/>
                              <a:gd name="T18" fmla="*/ 6 w 12"/>
                              <a:gd name="T19" fmla="*/ 9 h 12"/>
                              <a:gd name="T20" fmla="*/ 8 w 12"/>
                              <a:gd name="T21" fmla="*/ 10 h 12"/>
                              <a:gd name="T22" fmla="*/ 9 w 12"/>
                              <a:gd name="T23" fmla="*/ 10 h 12"/>
                              <a:gd name="T24" fmla="*/ 11 w 12"/>
                              <a:gd name="T25" fmla="*/ 11 h 12"/>
                              <a:gd name="T26" fmla="*/ 10 w 12"/>
                              <a:gd name="T27" fmla="*/ 9 h 12"/>
                              <a:gd name="T28" fmla="*/ 10 w 12"/>
                              <a:gd name="T29" fmla="*/ 7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 h="12">
                                <a:moveTo>
                                  <a:pt x="10" y="7"/>
                                </a:moveTo>
                                <a:cubicBezTo>
                                  <a:pt x="10" y="6"/>
                                  <a:pt x="10" y="5"/>
                                  <a:pt x="9" y="5"/>
                                </a:cubicBezTo>
                                <a:cubicBezTo>
                                  <a:pt x="9" y="4"/>
                                  <a:pt x="8" y="4"/>
                                  <a:pt x="8" y="3"/>
                                </a:cubicBezTo>
                                <a:cubicBezTo>
                                  <a:pt x="8" y="2"/>
                                  <a:pt x="8" y="1"/>
                                  <a:pt x="7" y="1"/>
                                </a:cubicBezTo>
                                <a:cubicBezTo>
                                  <a:pt x="7" y="0"/>
                                  <a:pt x="6" y="0"/>
                                  <a:pt x="6" y="1"/>
                                </a:cubicBezTo>
                                <a:cubicBezTo>
                                  <a:pt x="5" y="2"/>
                                  <a:pt x="5" y="3"/>
                                  <a:pt x="5" y="3"/>
                                </a:cubicBezTo>
                                <a:cubicBezTo>
                                  <a:pt x="4" y="4"/>
                                  <a:pt x="4" y="5"/>
                                  <a:pt x="4" y="5"/>
                                </a:cubicBezTo>
                                <a:cubicBezTo>
                                  <a:pt x="3" y="6"/>
                                  <a:pt x="0" y="6"/>
                                  <a:pt x="1" y="7"/>
                                </a:cubicBezTo>
                                <a:cubicBezTo>
                                  <a:pt x="2" y="8"/>
                                  <a:pt x="4" y="6"/>
                                  <a:pt x="5" y="8"/>
                                </a:cubicBezTo>
                                <a:cubicBezTo>
                                  <a:pt x="5" y="9"/>
                                  <a:pt x="5" y="9"/>
                                  <a:pt x="6" y="9"/>
                                </a:cubicBezTo>
                                <a:cubicBezTo>
                                  <a:pt x="6" y="10"/>
                                  <a:pt x="7" y="10"/>
                                  <a:pt x="8" y="10"/>
                                </a:cubicBezTo>
                                <a:cubicBezTo>
                                  <a:pt x="8" y="10"/>
                                  <a:pt x="9" y="10"/>
                                  <a:pt x="9" y="10"/>
                                </a:cubicBezTo>
                                <a:cubicBezTo>
                                  <a:pt x="10" y="11"/>
                                  <a:pt x="11" y="12"/>
                                  <a:pt x="11" y="11"/>
                                </a:cubicBezTo>
                                <a:cubicBezTo>
                                  <a:pt x="12" y="10"/>
                                  <a:pt x="11" y="9"/>
                                  <a:pt x="10" y="9"/>
                                </a:cubicBezTo>
                                <a:cubicBezTo>
                                  <a:pt x="10" y="8"/>
                                  <a:pt x="10" y="8"/>
                                  <a:pt x="10" y="7"/>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62" name="Freeform 62"/>
                        <wps:cNvSpPr>
                          <a:spLocks/>
                        </wps:cNvSpPr>
                        <wps:spPr bwMode="auto">
                          <a:xfrm>
                            <a:off x="2563812" y="827088"/>
                            <a:ext cx="3175" cy="3175"/>
                          </a:xfrm>
                          <a:custGeom>
                            <a:avLst/>
                            <a:gdLst>
                              <a:gd name="T0" fmla="*/ 1 w 1"/>
                              <a:gd name="T1" fmla="*/ 0 h 1"/>
                              <a:gd name="T2" fmla="*/ 0 w 1"/>
                              <a:gd name="T3" fmla="*/ 0 h 1"/>
                              <a:gd name="T4" fmla="*/ 0 w 1"/>
                              <a:gd name="T5" fmla="*/ 0 h 1"/>
                              <a:gd name="T6" fmla="*/ 1 w 1"/>
                              <a:gd name="T7" fmla="*/ 0 h 1"/>
                            </a:gdLst>
                            <a:ahLst/>
                            <a:cxnLst>
                              <a:cxn ang="0">
                                <a:pos x="T0" y="T1"/>
                              </a:cxn>
                              <a:cxn ang="0">
                                <a:pos x="T2" y="T3"/>
                              </a:cxn>
                              <a:cxn ang="0">
                                <a:pos x="T4" y="T5"/>
                              </a:cxn>
                              <a:cxn ang="0">
                                <a:pos x="T6" y="T7"/>
                              </a:cxn>
                            </a:cxnLst>
                            <a:rect l="0" t="0" r="r" b="b"/>
                            <a:pathLst>
                              <a:path w="1" h="1">
                                <a:moveTo>
                                  <a:pt x="1" y="0"/>
                                </a:moveTo>
                                <a:cubicBezTo>
                                  <a:pt x="1" y="0"/>
                                  <a:pt x="1" y="0"/>
                                  <a:pt x="0" y="0"/>
                                </a:cubicBezTo>
                                <a:cubicBezTo>
                                  <a:pt x="0" y="0"/>
                                  <a:pt x="0" y="0"/>
                                  <a:pt x="0" y="0"/>
                                </a:cubicBezTo>
                                <a:cubicBezTo>
                                  <a:pt x="1" y="1"/>
                                  <a:pt x="1" y="1"/>
                                  <a:pt x="1" y="0"/>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63" name="Freeform 63"/>
                        <wps:cNvSpPr>
                          <a:spLocks/>
                        </wps:cNvSpPr>
                        <wps:spPr bwMode="auto">
                          <a:xfrm>
                            <a:off x="2792412" y="1101725"/>
                            <a:ext cx="12700" cy="25400"/>
                          </a:xfrm>
                          <a:custGeom>
                            <a:avLst/>
                            <a:gdLst>
                              <a:gd name="T0" fmla="*/ 2 w 4"/>
                              <a:gd name="T1" fmla="*/ 1 h 8"/>
                              <a:gd name="T2" fmla="*/ 1 w 4"/>
                              <a:gd name="T3" fmla="*/ 5 h 8"/>
                              <a:gd name="T4" fmla="*/ 2 w 4"/>
                              <a:gd name="T5" fmla="*/ 6 h 8"/>
                              <a:gd name="T6" fmla="*/ 4 w 4"/>
                              <a:gd name="T7" fmla="*/ 7 h 8"/>
                              <a:gd name="T8" fmla="*/ 3 w 4"/>
                              <a:gd name="T9" fmla="*/ 6 h 8"/>
                              <a:gd name="T10" fmla="*/ 2 w 4"/>
                              <a:gd name="T11" fmla="*/ 4 h 8"/>
                              <a:gd name="T12" fmla="*/ 2 w 4"/>
                              <a:gd name="T13" fmla="*/ 1 h 8"/>
                            </a:gdLst>
                            <a:ahLst/>
                            <a:cxnLst>
                              <a:cxn ang="0">
                                <a:pos x="T0" y="T1"/>
                              </a:cxn>
                              <a:cxn ang="0">
                                <a:pos x="T2" y="T3"/>
                              </a:cxn>
                              <a:cxn ang="0">
                                <a:pos x="T4" y="T5"/>
                              </a:cxn>
                              <a:cxn ang="0">
                                <a:pos x="T6" y="T7"/>
                              </a:cxn>
                              <a:cxn ang="0">
                                <a:pos x="T8" y="T9"/>
                              </a:cxn>
                              <a:cxn ang="0">
                                <a:pos x="T10" y="T11"/>
                              </a:cxn>
                              <a:cxn ang="0">
                                <a:pos x="T12" y="T13"/>
                              </a:cxn>
                            </a:cxnLst>
                            <a:rect l="0" t="0" r="r" b="b"/>
                            <a:pathLst>
                              <a:path w="4" h="8">
                                <a:moveTo>
                                  <a:pt x="2" y="1"/>
                                </a:moveTo>
                                <a:cubicBezTo>
                                  <a:pt x="1" y="0"/>
                                  <a:pt x="0" y="4"/>
                                  <a:pt x="1" y="5"/>
                                </a:cubicBezTo>
                                <a:cubicBezTo>
                                  <a:pt x="1" y="5"/>
                                  <a:pt x="2" y="6"/>
                                  <a:pt x="2" y="6"/>
                                </a:cubicBezTo>
                                <a:cubicBezTo>
                                  <a:pt x="2" y="7"/>
                                  <a:pt x="3" y="8"/>
                                  <a:pt x="4" y="7"/>
                                </a:cubicBezTo>
                                <a:cubicBezTo>
                                  <a:pt x="4" y="7"/>
                                  <a:pt x="4" y="6"/>
                                  <a:pt x="3" y="6"/>
                                </a:cubicBezTo>
                                <a:cubicBezTo>
                                  <a:pt x="3" y="5"/>
                                  <a:pt x="2" y="5"/>
                                  <a:pt x="2" y="4"/>
                                </a:cubicBezTo>
                                <a:cubicBezTo>
                                  <a:pt x="2" y="3"/>
                                  <a:pt x="3" y="2"/>
                                  <a:pt x="2" y="1"/>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64" name="Freeform 64"/>
                        <wps:cNvSpPr>
                          <a:spLocks/>
                        </wps:cNvSpPr>
                        <wps:spPr bwMode="auto">
                          <a:xfrm>
                            <a:off x="2633662" y="977900"/>
                            <a:ext cx="28575" cy="25400"/>
                          </a:xfrm>
                          <a:custGeom>
                            <a:avLst/>
                            <a:gdLst>
                              <a:gd name="T0" fmla="*/ 2 w 9"/>
                              <a:gd name="T1" fmla="*/ 1 h 8"/>
                              <a:gd name="T2" fmla="*/ 1 w 9"/>
                              <a:gd name="T3" fmla="*/ 0 h 8"/>
                              <a:gd name="T4" fmla="*/ 3 w 9"/>
                              <a:gd name="T5" fmla="*/ 5 h 8"/>
                              <a:gd name="T6" fmla="*/ 4 w 9"/>
                              <a:gd name="T7" fmla="*/ 7 h 8"/>
                              <a:gd name="T8" fmla="*/ 6 w 9"/>
                              <a:gd name="T9" fmla="*/ 7 h 8"/>
                              <a:gd name="T10" fmla="*/ 7 w 9"/>
                              <a:gd name="T11" fmla="*/ 6 h 8"/>
                              <a:gd name="T12" fmla="*/ 8 w 9"/>
                              <a:gd name="T13" fmla="*/ 5 h 8"/>
                              <a:gd name="T14" fmla="*/ 6 w 9"/>
                              <a:gd name="T15" fmla="*/ 4 h 8"/>
                              <a:gd name="T16" fmla="*/ 4 w 9"/>
                              <a:gd name="T17" fmla="*/ 2 h 8"/>
                              <a:gd name="T18" fmla="*/ 2 w 9"/>
                              <a:gd name="T19" fmla="*/ 1 h 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 h="8">
                                <a:moveTo>
                                  <a:pt x="2" y="1"/>
                                </a:moveTo>
                                <a:cubicBezTo>
                                  <a:pt x="2" y="1"/>
                                  <a:pt x="2" y="0"/>
                                  <a:pt x="1" y="0"/>
                                </a:cubicBezTo>
                                <a:cubicBezTo>
                                  <a:pt x="0" y="0"/>
                                  <a:pt x="3" y="5"/>
                                  <a:pt x="3" y="5"/>
                                </a:cubicBezTo>
                                <a:cubicBezTo>
                                  <a:pt x="4" y="6"/>
                                  <a:pt x="4" y="6"/>
                                  <a:pt x="4" y="7"/>
                                </a:cubicBezTo>
                                <a:cubicBezTo>
                                  <a:pt x="5" y="8"/>
                                  <a:pt x="5" y="8"/>
                                  <a:pt x="6" y="7"/>
                                </a:cubicBezTo>
                                <a:cubicBezTo>
                                  <a:pt x="6" y="6"/>
                                  <a:pt x="6" y="6"/>
                                  <a:pt x="7" y="6"/>
                                </a:cubicBezTo>
                                <a:cubicBezTo>
                                  <a:pt x="8" y="6"/>
                                  <a:pt x="9" y="5"/>
                                  <a:pt x="8" y="5"/>
                                </a:cubicBezTo>
                                <a:cubicBezTo>
                                  <a:pt x="7" y="4"/>
                                  <a:pt x="6" y="5"/>
                                  <a:pt x="6" y="4"/>
                                </a:cubicBezTo>
                                <a:cubicBezTo>
                                  <a:pt x="5" y="4"/>
                                  <a:pt x="5" y="3"/>
                                  <a:pt x="4" y="2"/>
                                </a:cubicBezTo>
                                <a:cubicBezTo>
                                  <a:pt x="4" y="2"/>
                                  <a:pt x="3" y="2"/>
                                  <a:pt x="2" y="1"/>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65" name="Freeform 65"/>
                        <wps:cNvSpPr>
                          <a:spLocks/>
                        </wps:cNvSpPr>
                        <wps:spPr bwMode="auto">
                          <a:xfrm>
                            <a:off x="2566987" y="823913"/>
                            <a:ext cx="25400" cy="31750"/>
                          </a:xfrm>
                          <a:custGeom>
                            <a:avLst/>
                            <a:gdLst>
                              <a:gd name="T0" fmla="*/ 5 w 8"/>
                              <a:gd name="T1" fmla="*/ 4 h 10"/>
                              <a:gd name="T2" fmla="*/ 6 w 8"/>
                              <a:gd name="T3" fmla="*/ 3 h 10"/>
                              <a:gd name="T4" fmla="*/ 1 w 8"/>
                              <a:gd name="T5" fmla="*/ 2 h 10"/>
                              <a:gd name="T6" fmla="*/ 1 w 8"/>
                              <a:gd name="T7" fmla="*/ 4 h 10"/>
                              <a:gd name="T8" fmla="*/ 2 w 8"/>
                              <a:gd name="T9" fmla="*/ 5 h 10"/>
                              <a:gd name="T10" fmla="*/ 3 w 8"/>
                              <a:gd name="T11" fmla="*/ 7 h 10"/>
                              <a:gd name="T12" fmla="*/ 5 w 8"/>
                              <a:gd name="T13" fmla="*/ 8 h 10"/>
                              <a:gd name="T14" fmla="*/ 6 w 8"/>
                              <a:gd name="T15" fmla="*/ 9 h 10"/>
                              <a:gd name="T16" fmla="*/ 6 w 8"/>
                              <a:gd name="T17" fmla="*/ 8 h 10"/>
                              <a:gd name="T18" fmla="*/ 5 w 8"/>
                              <a:gd name="T19" fmla="*/ 6 h 10"/>
                              <a:gd name="T20" fmla="*/ 4 w 8"/>
                              <a:gd name="T21" fmla="*/ 5 h 10"/>
                              <a:gd name="T22" fmla="*/ 5 w 8"/>
                              <a:gd name="T23" fmla="*/ 4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8" h="10">
                                <a:moveTo>
                                  <a:pt x="5" y="4"/>
                                </a:moveTo>
                                <a:cubicBezTo>
                                  <a:pt x="6" y="4"/>
                                  <a:pt x="6" y="3"/>
                                  <a:pt x="6" y="3"/>
                                </a:cubicBezTo>
                                <a:cubicBezTo>
                                  <a:pt x="8" y="0"/>
                                  <a:pt x="2" y="2"/>
                                  <a:pt x="1" y="2"/>
                                </a:cubicBezTo>
                                <a:cubicBezTo>
                                  <a:pt x="1" y="2"/>
                                  <a:pt x="0" y="3"/>
                                  <a:pt x="1" y="4"/>
                                </a:cubicBezTo>
                                <a:cubicBezTo>
                                  <a:pt x="1" y="4"/>
                                  <a:pt x="2" y="4"/>
                                  <a:pt x="2" y="5"/>
                                </a:cubicBezTo>
                                <a:cubicBezTo>
                                  <a:pt x="3" y="5"/>
                                  <a:pt x="3" y="6"/>
                                  <a:pt x="3" y="7"/>
                                </a:cubicBezTo>
                                <a:cubicBezTo>
                                  <a:pt x="4" y="7"/>
                                  <a:pt x="4" y="7"/>
                                  <a:pt x="5" y="8"/>
                                </a:cubicBezTo>
                                <a:cubicBezTo>
                                  <a:pt x="5" y="8"/>
                                  <a:pt x="5" y="9"/>
                                  <a:pt x="6" y="9"/>
                                </a:cubicBezTo>
                                <a:cubicBezTo>
                                  <a:pt x="7" y="10"/>
                                  <a:pt x="6" y="9"/>
                                  <a:pt x="6" y="8"/>
                                </a:cubicBezTo>
                                <a:cubicBezTo>
                                  <a:pt x="6" y="8"/>
                                  <a:pt x="6" y="7"/>
                                  <a:pt x="5" y="6"/>
                                </a:cubicBezTo>
                                <a:cubicBezTo>
                                  <a:pt x="5" y="6"/>
                                  <a:pt x="4" y="5"/>
                                  <a:pt x="4" y="5"/>
                                </a:cubicBezTo>
                                <a:cubicBezTo>
                                  <a:pt x="4" y="4"/>
                                  <a:pt x="5" y="4"/>
                                  <a:pt x="5" y="4"/>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66" name="Freeform 66"/>
                        <wps:cNvSpPr>
                          <a:spLocks/>
                        </wps:cNvSpPr>
                        <wps:spPr bwMode="auto">
                          <a:xfrm>
                            <a:off x="4649787" y="4891088"/>
                            <a:ext cx="12700" cy="28575"/>
                          </a:xfrm>
                          <a:custGeom>
                            <a:avLst/>
                            <a:gdLst>
                              <a:gd name="T0" fmla="*/ 1 w 4"/>
                              <a:gd name="T1" fmla="*/ 4 h 9"/>
                              <a:gd name="T2" fmla="*/ 0 w 4"/>
                              <a:gd name="T3" fmla="*/ 9 h 9"/>
                              <a:gd name="T4" fmla="*/ 4 w 4"/>
                              <a:gd name="T5" fmla="*/ 0 h 9"/>
                              <a:gd name="T6" fmla="*/ 1 w 4"/>
                              <a:gd name="T7" fmla="*/ 4 h 9"/>
                            </a:gdLst>
                            <a:ahLst/>
                            <a:cxnLst>
                              <a:cxn ang="0">
                                <a:pos x="T0" y="T1"/>
                              </a:cxn>
                              <a:cxn ang="0">
                                <a:pos x="T2" y="T3"/>
                              </a:cxn>
                              <a:cxn ang="0">
                                <a:pos x="T4" y="T5"/>
                              </a:cxn>
                              <a:cxn ang="0">
                                <a:pos x="T6" y="T7"/>
                              </a:cxn>
                            </a:cxnLst>
                            <a:rect l="0" t="0" r="r" b="b"/>
                            <a:pathLst>
                              <a:path w="4" h="9">
                                <a:moveTo>
                                  <a:pt x="1" y="4"/>
                                </a:moveTo>
                                <a:cubicBezTo>
                                  <a:pt x="1" y="6"/>
                                  <a:pt x="0" y="8"/>
                                  <a:pt x="0" y="9"/>
                                </a:cubicBezTo>
                                <a:cubicBezTo>
                                  <a:pt x="2" y="6"/>
                                  <a:pt x="4" y="3"/>
                                  <a:pt x="4" y="0"/>
                                </a:cubicBezTo>
                                <a:cubicBezTo>
                                  <a:pt x="3" y="1"/>
                                  <a:pt x="2" y="3"/>
                                  <a:pt x="1" y="4"/>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67" name="Freeform 67"/>
                        <wps:cNvSpPr>
                          <a:spLocks/>
                        </wps:cNvSpPr>
                        <wps:spPr bwMode="auto">
                          <a:xfrm>
                            <a:off x="4191000" y="4552950"/>
                            <a:ext cx="509588" cy="990600"/>
                          </a:xfrm>
                          <a:custGeom>
                            <a:avLst/>
                            <a:gdLst>
                              <a:gd name="T0" fmla="*/ 154 w 161"/>
                              <a:gd name="T1" fmla="*/ 59 h 313"/>
                              <a:gd name="T2" fmla="*/ 153 w 161"/>
                              <a:gd name="T3" fmla="*/ 44 h 313"/>
                              <a:gd name="T4" fmla="*/ 151 w 161"/>
                              <a:gd name="T5" fmla="*/ 35 h 313"/>
                              <a:gd name="T6" fmla="*/ 146 w 161"/>
                              <a:gd name="T7" fmla="*/ 21 h 313"/>
                              <a:gd name="T8" fmla="*/ 139 w 161"/>
                              <a:gd name="T9" fmla="*/ 10 h 313"/>
                              <a:gd name="T10" fmla="*/ 133 w 161"/>
                              <a:gd name="T11" fmla="*/ 6 h 313"/>
                              <a:gd name="T12" fmla="*/ 132 w 161"/>
                              <a:gd name="T13" fmla="*/ 2 h 313"/>
                              <a:gd name="T14" fmla="*/ 127 w 161"/>
                              <a:gd name="T15" fmla="*/ 11 h 313"/>
                              <a:gd name="T16" fmla="*/ 123 w 161"/>
                              <a:gd name="T17" fmla="*/ 13 h 313"/>
                              <a:gd name="T18" fmla="*/ 124 w 161"/>
                              <a:gd name="T19" fmla="*/ 27 h 313"/>
                              <a:gd name="T20" fmla="*/ 117 w 161"/>
                              <a:gd name="T21" fmla="*/ 34 h 313"/>
                              <a:gd name="T22" fmla="*/ 114 w 161"/>
                              <a:gd name="T23" fmla="*/ 40 h 313"/>
                              <a:gd name="T24" fmla="*/ 108 w 161"/>
                              <a:gd name="T25" fmla="*/ 38 h 313"/>
                              <a:gd name="T26" fmla="*/ 105 w 161"/>
                              <a:gd name="T27" fmla="*/ 38 h 313"/>
                              <a:gd name="T28" fmla="*/ 105 w 161"/>
                              <a:gd name="T29" fmla="*/ 46 h 313"/>
                              <a:gd name="T30" fmla="*/ 106 w 161"/>
                              <a:gd name="T31" fmla="*/ 55 h 313"/>
                              <a:gd name="T32" fmla="*/ 105 w 161"/>
                              <a:gd name="T33" fmla="*/ 52 h 313"/>
                              <a:gd name="T34" fmla="*/ 100 w 161"/>
                              <a:gd name="T35" fmla="*/ 60 h 313"/>
                              <a:gd name="T36" fmla="*/ 104 w 161"/>
                              <a:gd name="T37" fmla="*/ 61 h 313"/>
                              <a:gd name="T38" fmla="*/ 103 w 161"/>
                              <a:gd name="T39" fmla="*/ 63 h 313"/>
                              <a:gd name="T40" fmla="*/ 96 w 161"/>
                              <a:gd name="T41" fmla="*/ 68 h 313"/>
                              <a:gd name="T42" fmla="*/ 94 w 161"/>
                              <a:gd name="T43" fmla="*/ 62 h 313"/>
                              <a:gd name="T44" fmla="*/ 86 w 161"/>
                              <a:gd name="T45" fmla="*/ 74 h 313"/>
                              <a:gd name="T46" fmla="*/ 86 w 161"/>
                              <a:gd name="T47" fmla="*/ 81 h 313"/>
                              <a:gd name="T48" fmla="*/ 79 w 161"/>
                              <a:gd name="T49" fmla="*/ 75 h 313"/>
                              <a:gd name="T50" fmla="*/ 72 w 161"/>
                              <a:gd name="T51" fmla="*/ 90 h 313"/>
                              <a:gd name="T52" fmla="*/ 69 w 161"/>
                              <a:gd name="T53" fmla="*/ 91 h 313"/>
                              <a:gd name="T54" fmla="*/ 62 w 161"/>
                              <a:gd name="T55" fmla="*/ 87 h 313"/>
                              <a:gd name="T56" fmla="*/ 55 w 161"/>
                              <a:gd name="T57" fmla="*/ 87 h 313"/>
                              <a:gd name="T58" fmla="*/ 48 w 161"/>
                              <a:gd name="T59" fmla="*/ 92 h 313"/>
                              <a:gd name="T60" fmla="*/ 38 w 161"/>
                              <a:gd name="T61" fmla="*/ 96 h 313"/>
                              <a:gd name="T62" fmla="*/ 27 w 161"/>
                              <a:gd name="T63" fmla="*/ 107 h 313"/>
                              <a:gd name="T64" fmla="*/ 17 w 161"/>
                              <a:gd name="T65" fmla="*/ 130 h 313"/>
                              <a:gd name="T66" fmla="*/ 19 w 161"/>
                              <a:gd name="T67" fmla="*/ 148 h 313"/>
                              <a:gd name="T68" fmla="*/ 24 w 161"/>
                              <a:gd name="T69" fmla="*/ 160 h 313"/>
                              <a:gd name="T70" fmla="*/ 27 w 161"/>
                              <a:gd name="T71" fmla="*/ 177 h 313"/>
                              <a:gd name="T72" fmla="*/ 23 w 161"/>
                              <a:gd name="T73" fmla="*/ 193 h 313"/>
                              <a:gd name="T74" fmla="*/ 18 w 161"/>
                              <a:gd name="T75" fmla="*/ 200 h 313"/>
                              <a:gd name="T76" fmla="*/ 13 w 161"/>
                              <a:gd name="T77" fmla="*/ 211 h 313"/>
                              <a:gd name="T78" fmla="*/ 6 w 161"/>
                              <a:gd name="T79" fmla="*/ 222 h 313"/>
                              <a:gd name="T80" fmla="*/ 2 w 161"/>
                              <a:gd name="T81" fmla="*/ 233 h 313"/>
                              <a:gd name="T82" fmla="*/ 1 w 161"/>
                              <a:gd name="T83" fmla="*/ 242 h 313"/>
                              <a:gd name="T84" fmla="*/ 8 w 161"/>
                              <a:gd name="T85" fmla="*/ 262 h 313"/>
                              <a:gd name="T86" fmla="*/ 9 w 161"/>
                              <a:gd name="T87" fmla="*/ 284 h 313"/>
                              <a:gd name="T88" fmla="*/ 16 w 161"/>
                              <a:gd name="T89" fmla="*/ 300 h 313"/>
                              <a:gd name="T90" fmla="*/ 31 w 161"/>
                              <a:gd name="T91" fmla="*/ 306 h 313"/>
                              <a:gd name="T92" fmla="*/ 44 w 161"/>
                              <a:gd name="T93" fmla="*/ 312 h 313"/>
                              <a:gd name="T94" fmla="*/ 73 w 161"/>
                              <a:gd name="T95" fmla="*/ 302 h 313"/>
                              <a:gd name="T96" fmla="*/ 79 w 161"/>
                              <a:gd name="T97" fmla="*/ 299 h 313"/>
                              <a:gd name="T98" fmla="*/ 85 w 161"/>
                              <a:gd name="T99" fmla="*/ 290 h 313"/>
                              <a:gd name="T100" fmla="*/ 90 w 161"/>
                              <a:gd name="T101" fmla="*/ 276 h 313"/>
                              <a:gd name="T102" fmla="*/ 95 w 161"/>
                              <a:gd name="T103" fmla="*/ 265 h 313"/>
                              <a:gd name="T104" fmla="*/ 101 w 161"/>
                              <a:gd name="T105" fmla="*/ 245 h 313"/>
                              <a:gd name="T106" fmla="*/ 113 w 161"/>
                              <a:gd name="T107" fmla="*/ 209 h 313"/>
                              <a:gd name="T108" fmla="*/ 118 w 161"/>
                              <a:gd name="T109" fmla="*/ 191 h 313"/>
                              <a:gd name="T110" fmla="*/ 121 w 161"/>
                              <a:gd name="T111" fmla="*/ 180 h 313"/>
                              <a:gd name="T112" fmla="*/ 132 w 161"/>
                              <a:gd name="T113" fmla="*/ 151 h 313"/>
                              <a:gd name="T114" fmla="*/ 137 w 161"/>
                              <a:gd name="T115" fmla="*/ 133 h 313"/>
                              <a:gd name="T116" fmla="*/ 143 w 161"/>
                              <a:gd name="T117" fmla="*/ 112 h 313"/>
                              <a:gd name="T118" fmla="*/ 145 w 161"/>
                              <a:gd name="T119" fmla="*/ 101 h 313"/>
                              <a:gd name="T120" fmla="*/ 146 w 161"/>
                              <a:gd name="T121" fmla="*/ 79 h 313"/>
                              <a:gd name="T122" fmla="*/ 152 w 161"/>
                              <a:gd name="T123" fmla="*/ 90 h 313"/>
                              <a:gd name="T124" fmla="*/ 160 w 161"/>
                              <a:gd name="T125" fmla="*/ 74 h 3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61" h="313">
                                <a:moveTo>
                                  <a:pt x="157" y="67"/>
                                </a:moveTo>
                                <a:cubicBezTo>
                                  <a:pt x="157" y="66"/>
                                  <a:pt x="156" y="65"/>
                                  <a:pt x="156" y="63"/>
                                </a:cubicBezTo>
                                <a:cubicBezTo>
                                  <a:pt x="156" y="63"/>
                                  <a:pt x="156" y="63"/>
                                  <a:pt x="156" y="62"/>
                                </a:cubicBezTo>
                                <a:cubicBezTo>
                                  <a:pt x="155" y="61"/>
                                  <a:pt x="155" y="60"/>
                                  <a:pt x="154" y="59"/>
                                </a:cubicBezTo>
                                <a:cubicBezTo>
                                  <a:pt x="154" y="58"/>
                                  <a:pt x="154" y="57"/>
                                  <a:pt x="154" y="56"/>
                                </a:cubicBezTo>
                                <a:cubicBezTo>
                                  <a:pt x="154" y="55"/>
                                  <a:pt x="154" y="54"/>
                                  <a:pt x="154" y="54"/>
                                </a:cubicBezTo>
                                <a:cubicBezTo>
                                  <a:pt x="153" y="52"/>
                                  <a:pt x="153" y="51"/>
                                  <a:pt x="153" y="49"/>
                                </a:cubicBezTo>
                                <a:cubicBezTo>
                                  <a:pt x="154" y="48"/>
                                  <a:pt x="153" y="46"/>
                                  <a:pt x="153" y="44"/>
                                </a:cubicBezTo>
                                <a:cubicBezTo>
                                  <a:pt x="153" y="43"/>
                                  <a:pt x="153" y="41"/>
                                  <a:pt x="152" y="40"/>
                                </a:cubicBezTo>
                                <a:cubicBezTo>
                                  <a:pt x="152" y="39"/>
                                  <a:pt x="152" y="39"/>
                                  <a:pt x="151" y="39"/>
                                </a:cubicBezTo>
                                <a:cubicBezTo>
                                  <a:pt x="151" y="38"/>
                                  <a:pt x="151" y="38"/>
                                  <a:pt x="151" y="37"/>
                                </a:cubicBezTo>
                                <a:cubicBezTo>
                                  <a:pt x="151" y="36"/>
                                  <a:pt x="151" y="36"/>
                                  <a:pt x="151" y="35"/>
                                </a:cubicBezTo>
                                <a:cubicBezTo>
                                  <a:pt x="150" y="34"/>
                                  <a:pt x="150" y="33"/>
                                  <a:pt x="149" y="33"/>
                                </a:cubicBezTo>
                                <a:cubicBezTo>
                                  <a:pt x="148" y="31"/>
                                  <a:pt x="149" y="29"/>
                                  <a:pt x="148" y="27"/>
                                </a:cubicBezTo>
                                <a:cubicBezTo>
                                  <a:pt x="148" y="26"/>
                                  <a:pt x="146" y="25"/>
                                  <a:pt x="146" y="24"/>
                                </a:cubicBezTo>
                                <a:cubicBezTo>
                                  <a:pt x="145" y="23"/>
                                  <a:pt x="147" y="22"/>
                                  <a:pt x="146" y="21"/>
                                </a:cubicBezTo>
                                <a:cubicBezTo>
                                  <a:pt x="146" y="19"/>
                                  <a:pt x="144" y="20"/>
                                  <a:pt x="143" y="19"/>
                                </a:cubicBezTo>
                                <a:cubicBezTo>
                                  <a:pt x="142" y="19"/>
                                  <a:pt x="142" y="18"/>
                                  <a:pt x="141" y="17"/>
                                </a:cubicBezTo>
                                <a:cubicBezTo>
                                  <a:pt x="140" y="16"/>
                                  <a:pt x="139" y="15"/>
                                  <a:pt x="139" y="14"/>
                                </a:cubicBezTo>
                                <a:cubicBezTo>
                                  <a:pt x="139" y="13"/>
                                  <a:pt x="140" y="12"/>
                                  <a:pt x="139" y="10"/>
                                </a:cubicBezTo>
                                <a:cubicBezTo>
                                  <a:pt x="139" y="9"/>
                                  <a:pt x="137" y="10"/>
                                  <a:pt x="136" y="10"/>
                                </a:cubicBezTo>
                                <a:cubicBezTo>
                                  <a:pt x="136" y="9"/>
                                  <a:pt x="136" y="9"/>
                                  <a:pt x="135" y="8"/>
                                </a:cubicBezTo>
                                <a:cubicBezTo>
                                  <a:pt x="134" y="8"/>
                                  <a:pt x="134" y="9"/>
                                  <a:pt x="133" y="8"/>
                                </a:cubicBezTo>
                                <a:cubicBezTo>
                                  <a:pt x="133" y="8"/>
                                  <a:pt x="132" y="6"/>
                                  <a:pt x="133" y="6"/>
                                </a:cubicBezTo>
                                <a:cubicBezTo>
                                  <a:pt x="134" y="6"/>
                                  <a:pt x="134" y="7"/>
                                  <a:pt x="135" y="6"/>
                                </a:cubicBezTo>
                                <a:cubicBezTo>
                                  <a:pt x="136" y="6"/>
                                  <a:pt x="136" y="3"/>
                                  <a:pt x="135" y="2"/>
                                </a:cubicBezTo>
                                <a:cubicBezTo>
                                  <a:pt x="135" y="2"/>
                                  <a:pt x="133" y="0"/>
                                  <a:pt x="132" y="1"/>
                                </a:cubicBezTo>
                                <a:cubicBezTo>
                                  <a:pt x="132" y="1"/>
                                  <a:pt x="132" y="2"/>
                                  <a:pt x="132" y="2"/>
                                </a:cubicBezTo>
                                <a:cubicBezTo>
                                  <a:pt x="132" y="3"/>
                                  <a:pt x="131" y="3"/>
                                  <a:pt x="131" y="3"/>
                                </a:cubicBezTo>
                                <a:cubicBezTo>
                                  <a:pt x="130" y="3"/>
                                  <a:pt x="130" y="4"/>
                                  <a:pt x="131" y="4"/>
                                </a:cubicBezTo>
                                <a:cubicBezTo>
                                  <a:pt x="133" y="5"/>
                                  <a:pt x="130" y="7"/>
                                  <a:pt x="130" y="8"/>
                                </a:cubicBezTo>
                                <a:cubicBezTo>
                                  <a:pt x="128" y="8"/>
                                  <a:pt x="127" y="10"/>
                                  <a:pt x="127" y="11"/>
                                </a:cubicBezTo>
                                <a:cubicBezTo>
                                  <a:pt x="127" y="12"/>
                                  <a:pt x="127" y="14"/>
                                  <a:pt x="125" y="13"/>
                                </a:cubicBezTo>
                                <a:cubicBezTo>
                                  <a:pt x="125" y="13"/>
                                  <a:pt x="125" y="12"/>
                                  <a:pt x="124" y="12"/>
                                </a:cubicBezTo>
                                <a:cubicBezTo>
                                  <a:pt x="124" y="12"/>
                                  <a:pt x="123" y="12"/>
                                  <a:pt x="122" y="12"/>
                                </a:cubicBezTo>
                                <a:cubicBezTo>
                                  <a:pt x="122" y="12"/>
                                  <a:pt x="123" y="13"/>
                                  <a:pt x="123" y="13"/>
                                </a:cubicBezTo>
                                <a:cubicBezTo>
                                  <a:pt x="124" y="14"/>
                                  <a:pt x="124" y="14"/>
                                  <a:pt x="125" y="15"/>
                                </a:cubicBezTo>
                                <a:cubicBezTo>
                                  <a:pt x="125" y="15"/>
                                  <a:pt x="125" y="16"/>
                                  <a:pt x="125" y="17"/>
                                </a:cubicBezTo>
                                <a:cubicBezTo>
                                  <a:pt x="125" y="17"/>
                                  <a:pt x="125" y="18"/>
                                  <a:pt x="126" y="18"/>
                                </a:cubicBezTo>
                                <a:cubicBezTo>
                                  <a:pt x="128" y="22"/>
                                  <a:pt x="126" y="24"/>
                                  <a:pt x="124" y="27"/>
                                </a:cubicBezTo>
                                <a:cubicBezTo>
                                  <a:pt x="124" y="28"/>
                                  <a:pt x="124" y="29"/>
                                  <a:pt x="124" y="29"/>
                                </a:cubicBezTo>
                                <a:cubicBezTo>
                                  <a:pt x="124" y="31"/>
                                  <a:pt x="124" y="33"/>
                                  <a:pt x="123" y="34"/>
                                </a:cubicBezTo>
                                <a:cubicBezTo>
                                  <a:pt x="121" y="35"/>
                                  <a:pt x="120" y="35"/>
                                  <a:pt x="118" y="35"/>
                                </a:cubicBezTo>
                                <a:cubicBezTo>
                                  <a:pt x="118" y="35"/>
                                  <a:pt x="117" y="34"/>
                                  <a:pt x="117" y="34"/>
                                </a:cubicBezTo>
                                <a:cubicBezTo>
                                  <a:pt x="116" y="34"/>
                                  <a:pt x="117" y="36"/>
                                  <a:pt x="117" y="36"/>
                                </a:cubicBezTo>
                                <a:cubicBezTo>
                                  <a:pt x="117" y="37"/>
                                  <a:pt x="116" y="38"/>
                                  <a:pt x="115" y="38"/>
                                </a:cubicBezTo>
                                <a:cubicBezTo>
                                  <a:pt x="115" y="38"/>
                                  <a:pt x="114" y="38"/>
                                  <a:pt x="114" y="38"/>
                                </a:cubicBezTo>
                                <a:cubicBezTo>
                                  <a:pt x="113" y="39"/>
                                  <a:pt x="114" y="40"/>
                                  <a:pt x="114" y="40"/>
                                </a:cubicBezTo>
                                <a:cubicBezTo>
                                  <a:pt x="113" y="41"/>
                                  <a:pt x="113" y="43"/>
                                  <a:pt x="113" y="43"/>
                                </a:cubicBezTo>
                                <a:cubicBezTo>
                                  <a:pt x="111" y="44"/>
                                  <a:pt x="110" y="42"/>
                                  <a:pt x="110" y="42"/>
                                </a:cubicBezTo>
                                <a:cubicBezTo>
                                  <a:pt x="110" y="41"/>
                                  <a:pt x="110" y="40"/>
                                  <a:pt x="109" y="39"/>
                                </a:cubicBezTo>
                                <a:cubicBezTo>
                                  <a:pt x="109" y="39"/>
                                  <a:pt x="108" y="39"/>
                                  <a:pt x="108" y="38"/>
                                </a:cubicBezTo>
                                <a:cubicBezTo>
                                  <a:pt x="108" y="38"/>
                                  <a:pt x="108" y="37"/>
                                  <a:pt x="108" y="37"/>
                                </a:cubicBezTo>
                                <a:cubicBezTo>
                                  <a:pt x="107" y="37"/>
                                  <a:pt x="107" y="37"/>
                                  <a:pt x="106" y="37"/>
                                </a:cubicBezTo>
                                <a:cubicBezTo>
                                  <a:pt x="106" y="37"/>
                                  <a:pt x="106" y="36"/>
                                  <a:pt x="106" y="36"/>
                                </a:cubicBezTo>
                                <a:cubicBezTo>
                                  <a:pt x="105" y="36"/>
                                  <a:pt x="104" y="37"/>
                                  <a:pt x="105" y="38"/>
                                </a:cubicBezTo>
                                <a:cubicBezTo>
                                  <a:pt x="105" y="39"/>
                                  <a:pt x="104" y="39"/>
                                  <a:pt x="104" y="40"/>
                                </a:cubicBezTo>
                                <a:cubicBezTo>
                                  <a:pt x="104" y="40"/>
                                  <a:pt x="103" y="41"/>
                                  <a:pt x="104" y="41"/>
                                </a:cubicBezTo>
                                <a:cubicBezTo>
                                  <a:pt x="104" y="41"/>
                                  <a:pt x="104" y="42"/>
                                  <a:pt x="104" y="42"/>
                                </a:cubicBezTo>
                                <a:cubicBezTo>
                                  <a:pt x="102" y="42"/>
                                  <a:pt x="103" y="45"/>
                                  <a:pt x="105" y="46"/>
                                </a:cubicBezTo>
                                <a:cubicBezTo>
                                  <a:pt x="107" y="48"/>
                                  <a:pt x="106" y="47"/>
                                  <a:pt x="105" y="48"/>
                                </a:cubicBezTo>
                                <a:cubicBezTo>
                                  <a:pt x="104" y="49"/>
                                  <a:pt x="106" y="50"/>
                                  <a:pt x="106" y="50"/>
                                </a:cubicBezTo>
                                <a:cubicBezTo>
                                  <a:pt x="107" y="50"/>
                                  <a:pt x="107" y="51"/>
                                  <a:pt x="107" y="52"/>
                                </a:cubicBezTo>
                                <a:cubicBezTo>
                                  <a:pt x="107" y="52"/>
                                  <a:pt x="107" y="55"/>
                                  <a:pt x="106" y="55"/>
                                </a:cubicBezTo>
                                <a:cubicBezTo>
                                  <a:pt x="105" y="55"/>
                                  <a:pt x="106" y="53"/>
                                  <a:pt x="106" y="52"/>
                                </a:cubicBezTo>
                                <a:cubicBezTo>
                                  <a:pt x="106" y="52"/>
                                  <a:pt x="106" y="51"/>
                                  <a:pt x="105" y="51"/>
                                </a:cubicBezTo>
                                <a:cubicBezTo>
                                  <a:pt x="105" y="51"/>
                                  <a:pt x="105" y="50"/>
                                  <a:pt x="104" y="50"/>
                                </a:cubicBezTo>
                                <a:cubicBezTo>
                                  <a:pt x="104" y="51"/>
                                  <a:pt x="105" y="52"/>
                                  <a:pt x="105" y="52"/>
                                </a:cubicBezTo>
                                <a:cubicBezTo>
                                  <a:pt x="105" y="53"/>
                                  <a:pt x="105" y="53"/>
                                  <a:pt x="104" y="54"/>
                                </a:cubicBezTo>
                                <a:cubicBezTo>
                                  <a:pt x="103" y="54"/>
                                  <a:pt x="103" y="54"/>
                                  <a:pt x="102" y="54"/>
                                </a:cubicBezTo>
                                <a:cubicBezTo>
                                  <a:pt x="101" y="53"/>
                                  <a:pt x="101" y="56"/>
                                  <a:pt x="100" y="56"/>
                                </a:cubicBezTo>
                                <a:cubicBezTo>
                                  <a:pt x="99" y="58"/>
                                  <a:pt x="100" y="59"/>
                                  <a:pt x="100" y="60"/>
                                </a:cubicBezTo>
                                <a:cubicBezTo>
                                  <a:pt x="100" y="60"/>
                                  <a:pt x="100" y="62"/>
                                  <a:pt x="101" y="62"/>
                                </a:cubicBezTo>
                                <a:cubicBezTo>
                                  <a:pt x="101" y="62"/>
                                  <a:pt x="101" y="61"/>
                                  <a:pt x="101" y="61"/>
                                </a:cubicBezTo>
                                <a:cubicBezTo>
                                  <a:pt x="102" y="61"/>
                                  <a:pt x="102" y="62"/>
                                  <a:pt x="102" y="62"/>
                                </a:cubicBezTo>
                                <a:cubicBezTo>
                                  <a:pt x="103" y="62"/>
                                  <a:pt x="103" y="61"/>
                                  <a:pt x="104" y="61"/>
                                </a:cubicBezTo>
                                <a:cubicBezTo>
                                  <a:pt x="106" y="61"/>
                                  <a:pt x="107" y="65"/>
                                  <a:pt x="106" y="65"/>
                                </a:cubicBezTo>
                                <a:cubicBezTo>
                                  <a:pt x="106" y="65"/>
                                  <a:pt x="106" y="63"/>
                                  <a:pt x="105" y="62"/>
                                </a:cubicBezTo>
                                <a:cubicBezTo>
                                  <a:pt x="104" y="62"/>
                                  <a:pt x="105" y="63"/>
                                  <a:pt x="104" y="63"/>
                                </a:cubicBezTo>
                                <a:cubicBezTo>
                                  <a:pt x="104" y="64"/>
                                  <a:pt x="103" y="63"/>
                                  <a:pt x="103" y="63"/>
                                </a:cubicBezTo>
                                <a:cubicBezTo>
                                  <a:pt x="102" y="63"/>
                                  <a:pt x="101" y="63"/>
                                  <a:pt x="100" y="63"/>
                                </a:cubicBezTo>
                                <a:cubicBezTo>
                                  <a:pt x="100" y="63"/>
                                  <a:pt x="99" y="63"/>
                                  <a:pt x="99" y="63"/>
                                </a:cubicBezTo>
                                <a:cubicBezTo>
                                  <a:pt x="98" y="63"/>
                                  <a:pt x="97" y="64"/>
                                  <a:pt x="97" y="65"/>
                                </a:cubicBezTo>
                                <a:cubicBezTo>
                                  <a:pt x="96" y="66"/>
                                  <a:pt x="96" y="67"/>
                                  <a:pt x="96" y="68"/>
                                </a:cubicBezTo>
                                <a:cubicBezTo>
                                  <a:pt x="96" y="68"/>
                                  <a:pt x="95" y="69"/>
                                  <a:pt x="95" y="69"/>
                                </a:cubicBezTo>
                                <a:cubicBezTo>
                                  <a:pt x="94" y="68"/>
                                  <a:pt x="95" y="68"/>
                                  <a:pt x="95" y="67"/>
                                </a:cubicBezTo>
                                <a:cubicBezTo>
                                  <a:pt x="95" y="67"/>
                                  <a:pt x="95" y="66"/>
                                  <a:pt x="95" y="65"/>
                                </a:cubicBezTo>
                                <a:cubicBezTo>
                                  <a:pt x="95" y="64"/>
                                  <a:pt x="95" y="63"/>
                                  <a:pt x="94" y="62"/>
                                </a:cubicBezTo>
                                <a:cubicBezTo>
                                  <a:pt x="93" y="62"/>
                                  <a:pt x="92" y="63"/>
                                  <a:pt x="91" y="64"/>
                                </a:cubicBezTo>
                                <a:cubicBezTo>
                                  <a:pt x="91" y="65"/>
                                  <a:pt x="91" y="66"/>
                                  <a:pt x="91" y="67"/>
                                </a:cubicBezTo>
                                <a:cubicBezTo>
                                  <a:pt x="90" y="68"/>
                                  <a:pt x="89" y="70"/>
                                  <a:pt x="88" y="70"/>
                                </a:cubicBezTo>
                                <a:cubicBezTo>
                                  <a:pt x="87" y="71"/>
                                  <a:pt x="87" y="73"/>
                                  <a:pt x="86" y="74"/>
                                </a:cubicBezTo>
                                <a:cubicBezTo>
                                  <a:pt x="86" y="75"/>
                                  <a:pt x="85" y="76"/>
                                  <a:pt x="86" y="77"/>
                                </a:cubicBezTo>
                                <a:cubicBezTo>
                                  <a:pt x="86" y="78"/>
                                  <a:pt x="87" y="78"/>
                                  <a:pt x="88" y="79"/>
                                </a:cubicBezTo>
                                <a:cubicBezTo>
                                  <a:pt x="88" y="79"/>
                                  <a:pt x="89" y="80"/>
                                  <a:pt x="88" y="80"/>
                                </a:cubicBezTo>
                                <a:cubicBezTo>
                                  <a:pt x="87" y="80"/>
                                  <a:pt x="87" y="81"/>
                                  <a:pt x="86" y="81"/>
                                </a:cubicBezTo>
                                <a:cubicBezTo>
                                  <a:pt x="85" y="82"/>
                                  <a:pt x="85" y="81"/>
                                  <a:pt x="85" y="80"/>
                                </a:cubicBezTo>
                                <a:cubicBezTo>
                                  <a:pt x="85" y="79"/>
                                  <a:pt x="84" y="78"/>
                                  <a:pt x="83" y="77"/>
                                </a:cubicBezTo>
                                <a:cubicBezTo>
                                  <a:pt x="83" y="76"/>
                                  <a:pt x="84" y="75"/>
                                  <a:pt x="82" y="75"/>
                                </a:cubicBezTo>
                                <a:cubicBezTo>
                                  <a:pt x="81" y="74"/>
                                  <a:pt x="80" y="75"/>
                                  <a:pt x="79" y="75"/>
                                </a:cubicBezTo>
                                <a:cubicBezTo>
                                  <a:pt x="77" y="77"/>
                                  <a:pt x="75" y="80"/>
                                  <a:pt x="73" y="82"/>
                                </a:cubicBezTo>
                                <a:cubicBezTo>
                                  <a:pt x="71" y="83"/>
                                  <a:pt x="70" y="83"/>
                                  <a:pt x="70" y="84"/>
                                </a:cubicBezTo>
                                <a:cubicBezTo>
                                  <a:pt x="69" y="85"/>
                                  <a:pt x="69" y="87"/>
                                  <a:pt x="70" y="89"/>
                                </a:cubicBezTo>
                                <a:cubicBezTo>
                                  <a:pt x="70" y="90"/>
                                  <a:pt x="71" y="90"/>
                                  <a:pt x="72" y="90"/>
                                </a:cubicBezTo>
                                <a:cubicBezTo>
                                  <a:pt x="73" y="90"/>
                                  <a:pt x="73" y="91"/>
                                  <a:pt x="73" y="91"/>
                                </a:cubicBezTo>
                                <a:cubicBezTo>
                                  <a:pt x="73" y="92"/>
                                  <a:pt x="72" y="92"/>
                                  <a:pt x="71" y="92"/>
                                </a:cubicBezTo>
                                <a:cubicBezTo>
                                  <a:pt x="71" y="91"/>
                                  <a:pt x="71" y="91"/>
                                  <a:pt x="70" y="91"/>
                                </a:cubicBezTo>
                                <a:cubicBezTo>
                                  <a:pt x="70" y="91"/>
                                  <a:pt x="69" y="91"/>
                                  <a:pt x="69" y="91"/>
                                </a:cubicBezTo>
                                <a:cubicBezTo>
                                  <a:pt x="67" y="92"/>
                                  <a:pt x="67" y="91"/>
                                  <a:pt x="66" y="90"/>
                                </a:cubicBezTo>
                                <a:cubicBezTo>
                                  <a:pt x="66" y="89"/>
                                  <a:pt x="67" y="86"/>
                                  <a:pt x="66" y="86"/>
                                </a:cubicBezTo>
                                <a:cubicBezTo>
                                  <a:pt x="65" y="85"/>
                                  <a:pt x="64" y="86"/>
                                  <a:pt x="64" y="86"/>
                                </a:cubicBezTo>
                                <a:cubicBezTo>
                                  <a:pt x="63" y="87"/>
                                  <a:pt x="62" y="87"/>
                                  <a:pt x="62" y="87"/>
                                </a:cubicBezTo>
                                <a:cubicBezTo>
                                  <a:pt x="61" y="88"/>
                                  <a:pt x="61" y="87"/>
                                  <a:pt x="60" y="87"/>
                                </a:cubicBezTo>
                                <a:cubicBezTo>
                                  <a:pt x="60" y="87"/>
                                  <a:pt x="60" y="87"/>
                                  <a:pt x="59" y="88"/>
                                </a:cubicBezTo>
                                <a:cubicBezTo>
                                  <a:pt x="59" y="88"/>
                                  <a:pt x="58" y="88"/>
                                  <a:pt x="58" y="88"/>
                                </a:cubicBezTo>
                                <a:cubicBezTo>
                                  <a:pt x="56" y="88"/>
                                  <a:pt x="56" y="86"/>
                                  <a:pt x="55" y="87"/>
                                </a:cubicBezTo>
                                <a:cubicBezTo>
                                  <a:pt x="54" y="87"/>
                                  <a:pt x="53" y="88"/>
                                  <a:pt x="53" y="89"/>
                                </a:cubicBezTo>
                                <a:cubicBezTo>
                                  <a:pt x="52" y="90"/>
                                  <a:pt x="52" y="91"/>
                                  <a:pt x="51" y="91"/>
                                </a:cubicBezTo>
                                <a:cubicBezTo>
                                  <a:pt x="50" y="91"/>
                                  <a:pt x="50" y="90"/>
                                  <a:pt x="49" y="91"/>
                                </a:cubicBezTo>
                                <a:cubicBezTo>
                                  <a:pt x="49" y="91"/>
                                  <a:pt x="49" y="92"/>
                                  <a:pt x="48" y="92"/>
                                </a:cubicBezTo>
                                <a:cubicBezTo>
                                  <a:pt x="48" y="93"/>
                                  <a:pt x="46" y="92"/>
                                  <a:pt x="46" y="91"/>
                                </a:cubicBezTo>
                                <a:cubicBezTo>
                                  <a:pt x="45" y="90"/>
                                  <a:pt x="44" y="90"/>
                                  <a:pt x="43" y="91"/>
                                </a:cubicBezTo>
                                <a:cubicBezTo>
                                  <a:pt x="42" y="92"/>
                                  <a:pt x="42" y="93"/>
                                  <a:pt x="41" y="94"/>
                                </a:cubicBezTo>
                                <a:cubicBezTo>
                                  <a:pt x="40" y="95"/>
                                  <a:pt x="39" y="96"/>
                                  <a:pt x="38" y="96"/>
                                </a:cubicBezTo>
                                <a:cubicBezTo>
                                  <a:pt x="37" y="97"/>
                                  <a:pt x="36" y="97"/>
                                  <a:pt x="35" y="96"/>
                                </a:cubicBezTo>
                                <a:cubicBezTo>
                                  <a:pt x="34" y="95"/>
                                  <a:pt x="33" y="95"/>
                                  <a:pt x="32" y="95"/>
                                </a:cubicBezTo>
                                <a:cubicBezTo>
                                  <a:pt x="29" y="95"/>
                                  <a:pt x="28" y="99"/>
                                  <a:pt x="27" y="101"/>
                                </a:cubicBezTo>
                                <a:cubicBezTo>
                                  <a:pt x="27" y="103"/>
                                  <a:pt x="27" y="105"/>
                                  <a:pt x="27" y="107"/>
                                </a:cubicBezTo>
                                <a:cubicBezTo>
                                  <a:pt x="27" y="108"/>
                                  <a:pt x="27" y="109"/>
                                  <a:pt x="27" y="110"/>
                                </a:cubicBezTo>
                                <a:cubicBezTo>
                                  <a:pt x="26" y="110"/>
                                  <a:pt x="26" y="111"/>
                                  <a:pt x="26" y="111"/>
                                </a:cubicBezTo>
                                <a:cubicBezTo>
                                  <a:pt x="23" y="115"/>
                                  <a:pt x="19" y="118"/>
                                  <a:pt x="17" y="123"/>
                                </a:cubicBezTo>
                                <a:cubicBezTo>
                                  <a:pt x="16" y="125"/>
                                  <a:pt x="17" y="128"/>
                                  <a:pt x="17" y="130"/>
                                </a:cubicBezTo>
                                <a:cubicBezTo>
                                  <a:pt x="17" y="131"/>
                                  <a:pt x="18" y="133"/>
                                  <a:pt x="18" y="134"/>
                                </a:cubicBezTo>
                                <a:cubicBezTo>
                                  <a:pt x="18" y="135"/>
                                  <a:pt x="19" y="135"/>
                                  <a:pt x="19" y="136"/>
                                </a:cubicBezTo>
                                <a:cubicBezTo>
                                  <a:pt x="19" y="137"/>
                                  <a:pt x="19" y="139"/>
                                  <a:pt x="18" y="140"/>
                                </a:cubicBezTo>
                                <a:cubicBezTo>
                                  <a:pt x="18" y="143"/>
                                  <a:pt x="19" y="146"/>
                                  <a:pt x="19" y="148"/>
                                </a:cubicBezTo>
                                <a:cubicBezTo>
                                  <a:pt x="19" y="149"/>
                                  <a:pt x="19" y="150"/>
                                  <a:pt x="19" y="151"/>
                                </a:cubicBezTo>
                                <a:cubicBezTo>
                                  <a:pt x="20" y="153"/>
                                  <a:pt x="21" y="155"/>
                                  <a:pt x="22" y="156"/>
                                </a:cubicBezTo>
                                <a:cubicBezTo>
                                  <a:pt x="23" y="157"/>
                                  <a:pt x="23" y="157"/>
                                  <a:pt x="23" y="158"/>
                                </a:cubicBezTo>
                                <a:cubicBezTo>
                                  <a:pt x="24" y="159"/>
                                  <a:pt x="24" y="160"/>
                                  <a:pt x="24" y="160"/>
                                </a:cubicBezTo>
                                <a:cubicBezTo>
                                  <a:pt x="24" y="163"/>
                                  <a:pt x="23" y="165"/>
                                  <a:pt x="26" y="167"/>
                                </a:cubicBezTo>
                                <a:cubicBezTo>
                                  <a:pt x="27" y="168"/>
                                  <a:pt x="28" y="169"/>
                                  <a:pt x="28" y="170"/>
                                </a:cubicBezTo>
                                <a:cubicBezTo>
                                  <a:pt x="28" y="172"/>
                                  <a:pt x="28" y="173"/>
                                  <a:pt x="28" y="174"/>
                                </a:cubicBezTo>
                                <a:cubicBezTo>
                                  <a:pt x="28" y="175"/>
                                  <a:pt x="28" y="176"/>
                                  <a:pt x="27" y="177"/>
                                </a:cubicBezTo>
                                <a:cubicBezTo>
                                  <a:pt x="26" y="178"/>
                                  <a:pt x="26" y="180"/>
                                  <a:pt x="26" y="182"/>
                                </a:cubicBezTo>
                                <a:cubicBezTo>
                                  <a:pt x="26" y="183"/>
                                  <a:pt x="27" y="185"/>
                                  <a:pt x="27" y="186"/>
                                </a:cubicBezTo>
                                <a:cubicBezTo>
                                  <a:pt x="27" y="187"/>
                                  <a:pt x="27" y="188"/>
                                  <a:pt x="26" y="188"/>
                                </a:cubicBezTo>
                                <a:cubicBezTo>
                                  <a:pt x="25" y="190"/>
                                  <a:pt x="24" y="191"/>
                                  <a:pt x="23" y="193"/>
                                </a:cubicBezTo>
                                <a:cubicBezTo>
                                  <a:pt x="23" y="193"/>
                                  <a:pt x="23" y="194"/>
                                  <a:pt x="23" y="194"/>
                                </a:cubicBezTo>
                                <a:cubicBezTo>
                                  <a:pt x="23" y="195"/>
                                  <a:pt x="22" y="196"/>
                                  <a:pt x="22" y="196"/>
                                </a:cubicBezTo>
                                <a:cubicBezTo>
                                  <a:pt x="21" y="197"/>
                                  <a:pt x="21" y="198"/>
                                  <a:pt x="20" y="198"/>
                                </a:cubicBezTo>
                                <a:cubicBezTo>
                                  <a:pt x="19" y="199"/>
                                  <a:pt x="19" y="200"/>
                                  <a:pt x="18" y="200"/>
                                </a:cubicBezTo>
                                <a:cubicBezTo>
                                  <a:pt x="17" y="201"/>
                                  <a:pt x="16" y="202"/>
                                  <a:pt x="16" y="204"/>
                                </a:cubicBezTo>
                                <a:cubicBezTo>
                                  <a:pt x="15" y="205"/>
                                  <a:pt x="15" y="206"/>
                                  <a:pt x="15" y="207"/>
                                </a:cubicBezTo>
                                <a:cubicBezTo>
                                  <a:pt x="15" y="208"/>
                                  <a:pt x="15" y="209"/>
                                  <a:pt x="15" y="210"/>
                                </a:cubicBezTo>
                                <a:cubicBezTo>
                                  <a:pt x="14" y="210"/>
                                  <a:pt x="14" y="210"/>
                                  <a:pt x="13" y="211"/>
                                </a:cubicBezTo>
                                <a:cubicBezTo>
                                  <a:pt x="12" y="211"/>
                                  <a:pt x="11" y="211"/>
                                  <a:pt x="10" y="211"/>
                                </a:cubicBezTo>
                                <a:cubicBezTo>
                                  <a:pt x="9" y="212"/>
                                  <a:pt x="8" y="213"/>
                                  <a:pt x="7" y="214"/>
                                </a:cubicBezTo>
                                <a:cubicBezTo>
                                  <a:pt x="7" y="215"/>
                                  <a:pt x="7" y="216"/>
                                  <a:pt x="6" y="216"/>
                                </a:cubicBezTo>
                                <a:cubicBezTo>
                                  <a:pt x="6" y="218"/>
                                  <a:pt x="6" y="220"/>
                                  <a:pt x="6" y="222"/>
                                </a:cubicBezTo>
                                <a:cubicBezTo>
                                  <a:pt x="6" y="223"/>
                                  <a:pt x="6" y="224"/>
                                  <a:pt x="6" y="225"/>
                                </a:cubicBezTo>
                                <a:cubicBezTo>
                                  <a:pt x="5" y="225"/>
                                  <a:pt x="4" y="226"/>
                                  <a:pt x="4" y="226"/>
                                </a:cubicBezTo>
                                <a:cubicBezTo>
                                  <a:pt x="3" y="227"/>
                                  <a:pt x="3" y="228"/>
                                  <a:pt x="2" y="229"/>
                                </a:cubicBezTo>
                                <a:cubicBezTo>
                                  <a:pt x="2" y="231"/>
                                  <a:pt x="2" y="232"/>
                                  <a:pt x="2" y="233"/>
                                </a:cubicBezTo>
                                <a:cubicBezTo>
                                  <a:pt x="3" y="234"/>
                                  <a:pt x="2" y="235"/>
                                  <a:pt x="1" y="236"/>
                                </a:cubicBezTo>
                                <a:cubicBezTo>
                                  <a:pt x="1" y="237"/>
                                  <a:pt x="0" y="237"/>
                                  <a:pt x="0" y="237"/>
                                </a:cubicBezTo>
                                <a:cubicBezTo>
                                  <a:pt x="0" y="237"/>
                                  <a:pt x="0" y="238"/>
                                  <a:pt x="0" y="239"/>
                                </a:cubicBezTo>
                                <a:cubicBezTo>
                                  <a:pt x="0" y="240"/>
                                  <a:pt x="1" y="241"/>
                                  <a:pt x="1" y="242"/>
                                </a:cubicBezTo>
                                <a:cubicBezTo>
                                  <a:pt x="1" y="244"/>
                                  <a:pt x="2" y="245"/>
                                  <a:pt x="2" y="246"/>
                                </a:cubicBezTo>
                                <a:cubicBezTo>
                                  <a:pt x="2" y="248"/>
                                  <a:pt x="2" y="251"/>
                                  <a:pt x="3" y="252"/>
                                </a:cubicBezTo>
                                <a:cubicBezTo>
                                  <a:pt x="4" y="254"/>
                                  <a:pt x="6" y="255"/>
                                  <a:pt x="7" y="256"/>
                                </a:cubicBezTo>
                                <a:cubicBezTo>
                                  <a:pt x="9" y="258"/>
                                  <a:pt x="8" y="260"/>
                                  <a:pt x="8" y="262"/>
                                </a:cubicBezTo>
                                <a:cubicBezTo>
                                  <a:pt x="9" y="263"/>
                                  <a:pt x="11" y="264"/>
                                  <a:pt x="11" y="266"/>
                                </a:cubicBezTo>
                                <a:cubicBezTo>
                                  <a:pt x="11" y="267"/>
                                  <a:pt x="11" y="268"/>
                                  <a:pt x="9" y="269"/>
                                </a:cubicBezTo>
                                <a:cubicBezTo>
                                  <a:pt x="8" y="270"/>
                                  <a:pt x="8" y="271"/>
                                  <a:pt x="9" y="272"/>
                                </a:cubicBezTo>
                                <a:cubicBezTo>
                                  <a:pt x="9" y="276"/>
                                  <a:pt x="9" y="280"/>
                                  <a:pt x="9" y="284"/>
                                </a:cubicBezTo>
                                <a:cubicBezTo>
                                  <a:pt x="9" y="288"/>
                                  <a:pt x="14" y="289"/>
                                  <a:pt x="14" y="292"/>
                                </a:cubicBezTo>
                                <a:cubicBezTo>
                                  <a:pt x="15" y="293"/>
                                  <a:pt x="14" y="294"/>
                                  <a:pt x="14" y="295"/>
                                </a:cubicBezTo>
                                <a:cubicBezTo>
                                  <a:pt x="15" y="296"/>
                                  <a:pt x="16" y="297"/>
                                  <a:pt x="16" y="297"/>
                                </a:cubicBezTo>
                                <a:cubicBezTo>
                                  <a:pt x="16" y="298"/>
                                  <a:pt x="16" y="299"/>
                                  <a:pt x="16" y="300"/>
                                </a:cubicBezTo>
                                <a:cubicBezTo>
                                  <a:pt x="17" y="301"/>
                                  <a:pt x="18" y="301"/>
                                  <a:pt x="19" y="301"/>
                                </a:cubicBezTo>
                                <a:cubicBezTo>
                                  <a:pt x="20" y="301"/>
                                  <a:pt x="20" y="302"/>
                                  <a:pt x="21" y="303"/>
                                </a:cubicBezTo>
                                <a:cubicBezTo>
                                  <a:pt x="23" y="303"/>
                                  <a:pt x="25" y="304"/>
                                  <a:pt x="27" y="305"/>
                                </a:cubicBezTo>
                                <a:cubicBezTo>
                                  <a:pt x="28" y="305"/>
                                  <a:pt x="29" y="306"/>
                                  <a:pt x="31" y="306"/>
                                </a:cubicBezTo>
                                <a:cubicBezTo>
                                  <a:pt x="32" y="307"/>
                                  <a:pt x="33" y="307"/>
                                  <a:pt x="34" y="308"/>
                                </a:cubicBezTo>
                                <a:cubicBezTo>
                                  <a:pt x="36" y="309"/>
                                  <a:pt x="37" y="310"/>
                                  <a:pt x="38" y="310"/>
                                </a:cubicBezTo>
                                <a:cubicBezTo>
                                  <a:pt x="39" y="311"/>
                                  <a:pt x="39" y="312"/>
                                  <a:pt x="40" y="312"/>
                                </a:cubicBezTo>
                                <a:cubicBezTo>
                                  <a:pt x="42" y="313"/>
                                  <a:pt x="43" y="312"/>
                                  <a:pt x="44" y="312"/>
                                </a:cubicBezTo>
                                <a:cubicBezTo>
                                  <a:pt x="48" y="311"/>
                                  <a:pt x="50" y="310"/>
                                  <a:pt x="53" y="308"/>
                                </a:cubicBezTo>
                                <a:cubicBezTo>
                                  <a:pt x="56" y="306"/>
                                  <a:pt x="60" y="304"/>
                                  <a:pt x="63" y="303"/>
                                </a:cubicBezTo>
                                <a:cubicBezTo>
                                  <a:pt x="65" y="302"/>
                                  <a:pt x="67" y="301"/>
                                  <a:pt x="69" y="301"/>
                                </a:cubicBezTo>
                                <a:cubicBezTo>
                                  <a:pt x="70" y="301"/>
                                  <a:pt x="72" y="302"/>
                                  <a:pt x="73" y="302"/>
                                </a:cubicBezTo>
                                <a:cubicBezTo>
                                  <a:pt x="74" y="301"/>
                                  <a:pt x="75" y="301"/>
                                  <a:pt x="75" y="301"/>
                                </a:cubicBezTo>
                                <a:cubicBezTo>
                                  <a:pt x="76" y="300"/>
                                  <a:pt x="76" y="300"/>
                                  <a:pt x="76" y="300"/>
                                </a:cubicBezTo>
                                <a:cubicBezTo>
                                  <a:pt x="77" y="300"/>
                                  <a:pt x="77" y="300"/>
                                  <a:pt x="78" y="300"/>
                                </a:cubicBezTo>
                                <a:cubicBezTo>
                                  <a:pt x="78" y="299"/>
                                  <a:pt x="79" y="300"/>
                                  <a:pt x="79" y="299"/>
                                </a:cubicBezTo>
                                <a:cubicBezTo>
                                  <a:pt x="80" y="299"/>
                                  <a:pt x="80" y="298"/>
                                  <a:pt x="80" y="298"/>
                                </a:cubicBezTo>
                                <a:cubicBezTo>
                                  <a:pt x="80" y="296"/>
                                  <a:pt x="82" y="297"/>
                                  <a:pt x="83" y="296"/>
                                </a:cubicBezTo>
                                <a:cubicBezTo>
                                  <a:pt x="83" y="296"/>
                                  <a:pt x="83" y="294"/>
                                  <a:pt x="84" y="293"/>
                                </a:cubicBezTo>
                                <a:cubicBezTo>
                                  <a:pt x="84" y="292"/>
                                  <a:pt x="84" y="291"/>
                                  <a:pt x="85" y="290"/>
                                </a:cubicBezTo>
                                <a:cubicBezTo>
                                  <a:pt x="86" y="289"/>
                                  <a:pt x="86" y="287"/>
                                  <a:pt x="87" y="286"/>
                                </a:cubicBezTo>
                                <a:cubicBezTo>
                                  <a:pt x="87" y="284"/>
                                  <a:pt x="87" y="282"/>
                                  <a:pt x="88" y="281"/>
                                </a:cubicBezTo>
                                <a:cubicBezTo>
                                  <a:pt x="88" y="280"/>
                                  <a:pt x="89" y="280"/>
                                  <a:pt x="89" y="279"/>
                                </a:cubicBezTo>
                                <a:cubicBezTo>
                                  <a:pt x="90" y="278"/>
                                  <a:pt x="91" y="277"/>
                                  <a:pt x="90" y="276"/>
                                </a:cubicBezTo>
                                <a:cubicBezTo>
                                  <a:pt x="90" y="275"/>
                                  <a:pt x="92" y="273"/>
                                  <a:pt x="92" y="272"/>
                                </a:cubicBezTo>
                                <a:cubicBezTo>
                                  <a:pt x="93" y="271"/>
                                  <a:pt x="93" y="270"/>
                                  <a:pt x="93" y="269"/>
                                </a:cubicBezTo>
                                <a:cubicBezTo>
                                  <a:pt x="94" y="268"/>
                                  <a:pt x="94" y="267"/>
                                  <a:pt x="94" y="267"/>
                                </a:cubicBezTo>
                                <a:cubicBezTo>
                                  <a:pt x="94" y="266"/>
                                  <a:pt x="95" y="266"/>
                                  <a:pt x="95" y="265"/>
                                </a:cubicBezTo>
                                <a:cubicBezTo>
                                  <a:pt x="96" y="265"/>
                                  <a:pt x="96" y="263"/>
                                  <a:pt x="96" y="262"/>
                                </a:cubicBezTo>
                                <a:cubicBezTo>
                                  <a:pt x="96" y="259"/>
                                  <a:pt x="98" y="257"/>
                                  <a:pt x="99" y="254"/>
                                </a:cubicBezTo>
                                <a:cubicBezTo>
                                  <a:pt x="100" y="252"/>
                                  <a:pt x="100" y="251"/>
                                  <a:pt x="100" y="249"/>
                                </a:cubicBezTo>
                                <a:cubicBezTo>
                                  <a:pt x="100" y="248"/>
                                  <a:pt x="100" y="246"/>
                                  <a:pt x="101" y="245"/>
                                </a:cubicBezTo>
                                <a:cubicBezTo>
                                  <a:pt x="101" y="244"/>
                                  <a:pt x="101" y="243"/>
                                  <a:pt x="102" y="241"/>
                                </a:cubicBezTo>
                                <a:cubicBezTo>
                                  <a:pt x="103" y="236"/>
                                  <a:pt x="104" y="231"/>
                                  <a:pt x="106" y="227"/>
                                </a:cubicBezTo>
                                <a:cubicBezTo>
                                  <a:pt x="108" y="222"/>
                                  <a:pt x="110" y="218"/>
                                  <a:pt x="111" y="213"/>
                                </a:cubicBezTo>
                                <a:cubicBezTo>
                                  <a:pt x="112" y="212"/>
                                  <a:pt x="112" y="211"/>
                                  <a:pt x="113" y="209"/>
                                </a:cubicBezTo>
                                <a:cubicBezTo>
                                  <a:pt x="113" y="208"/>
                                  <a:pt x="113" y="207"/>
                                  <a:pt x="113" y="206"/>
                                </a:cubicBezTo>
                                <a:cubicBezTo>
                                  <a:pt x="113" y="205"/>
                                  <a:pt x="114" y="204"/>
                                  <a:pt x="114" y="202"/>
                                </a:cubicBezTo>
                                <a:cubicBezTo>
                                  <a:pt x="115" y="201"/>
                                  <a:pt x="115" y="199"/>
                                  <a:pt x="115" y="198"/>
                                </a:cubicBezTo>
                                <a:cubicBezTo>
                                  <a:pt x="116" y="196"/>
                                  <a:pt x="117" y="193"/>
                                  <a:pt x="118" y="191"/>
                                </a:cubicBezTo>
                                <a:cubicBezTo>
                                  <a:pt x="118" y="189"/>
                                  <a:pt x="119" y="188"/>
                                  <a:pt x="120" y="187"/>
                                </a:cubicBezTo>
                                <a:cubicBezTo>
                                  <a:pt x="120" y="186"/>
                                  <a:pt x="120" y="185"/>
                                  <a:pt x="120" y="184"/>
                                </a:cubicBezTo>
                                <a:cubicBezTo>
                                  <a:pt x="121" y="184"/>
                                  <a:pt x="121" y="183"/>
                                  <a:pt x="121" y="182"/>
                                </a:cubicBezTo>
                                <a:cubicBezTo>
                                  <a:pt x="121" y="181"/>
                                  <a:pt x="121" y="181"/>
                                  <a:pt x="121" y="180"/>
                                </a:cubicBezTo>
                                <a:cubicBezTo>
                                  <a:pt x="122" y="179"/>
                                  <a:pt x="122" y="178"/>
                                  <a:pt x="122" y="178"/>
                                </a:cubicBezTo>
                                <a:cubicBezTo>
                                  <a:pt x="123" y="176"/>
                                  <a:pt x="123" y="174"/>
                                  <a:pt x="124" y="173"/>
                                </a:cubicBezTo>
                                <a:cubicBezTo>
                                  <a:pt x="125" y="169"/>
                                  <a:pt x="126" y="166"/>
                                  <a:pt x="128" y="163"/>
                                </a:cubicBezTo>
                                <a:cubicBezTo>
                                  <a:pt x="129" y="159"/>
                                  <a:pt x="131" y="155"/>
                                  <a:pt x="132" y="151"/>
                                </a:cubicBezTo>
                                <a:cubicBezTo>
                                  <a:pt x="133" y="150"/>
                                  <a:pt x="134" y="148"/>
                                  <a:pt x="134" y="146"/>
                                </a:cubicBezTo>
                                <a:cubicBezTo>
                                  <a:pt x="135" y="145"/>
                                  <a:pt x="134" y="143"/>
                                  <a:pt x="135" y="142"/>
                                </a:cubicBezTo>
                                <a:cubicBezTo>
                                  <a:pt x="137" y="140"/>
                                  <a:pt x="135" y="139"/>
                                  <a:pt x="136" y="138"/>
                                </a:cubicBezTo>
                                <a:cubicBezTo>
                                  <a:pt x="136" y="136"/>
                                  <a:pt x="137" y="134"/>
                                  <a:pt x="137" y="133"/>
                                </a:cubicBezTo>
                                <a:cubicBezTo>
                                  <a:pt x="138" y="130"/>
                                  <a:pt x="138" y="126"/>
                                  <a:pt x="136" y="123"/>
                                </a:cubicBezTo>
                                <a:cubicBezTo>
                                  <a:pt x="135" y="121"/>
                                  <a:pt x="138" y="118"/>
                                  <a:pt x="139" y="115"/>
                                </a:cubicBezTo>
                                <a:cubicBezTo>
                                  <a:pt x="140" y="114"/>
                                  <a:pt x="140" y="114"/>
                                  <a:pt x="141" y="113"/>
                                </a:cubicBezTo>
                                <a:cubicBezTo>
                                  <a:pt x="141" y="112"/>
                                  <a:pt x="142" y="112"/>
                                  <a:pt x="143" y="112"/>
                                </a:cubicBezTo>
                                <a:cubicBezTo>
                                  <a:pt x="143" y="111"/>
                                  <a:pt x="144" y="112"/>
                                  <a:pt x="144" y="111"/>
                                </a:cubicBezTo>
                                <a:cubicBezTo>
                                  <a:pt x="145" y="110"/>
                                  <a:pt x="144" y="110"/>
                                  <a:pt x="144" y="110"/>
                                </a:cubicBezTo>
                                <a:cubicBezTo>
                                  <a:pt x="141" y="109"/>
                                  <a:pt x="145" y="106"/>
                                  <a:pt x="145" y="105"/>
                                </a:cubicBezTo>
                                <a:cubicBezTo>
                                  <a:pt x="146" y="103"/>
                                  <a:pt x="146" y="102"/>
                                  <a:pt x="145" y="101"/>
                                </a:cubicBezTo>
                                <a:cubicBezTo>
                                  <a:pt x="145" y="99"/>
                                  <a:pt x="147" y="96"/>
                                  <a:pt x="145" y="95"/>
                                </a:cubicBezTo>
                                <a:cubicBezTo>
                                  <a:pt x="141" y="94"/>
                                  <a:pt x="143" y="93"/>
                                  <a:pt x="143" y="90"/>
                                </a:cubicBezTo>
                                <a:cubicBezTo>
                                  <a:pt x="144" y="87"/>
                                  <a:pt x="140" y="84"/>
                                  <a:pt x="142" y="81"/>
                                </a:cubicBezTo>
                                <a:cubicBezTo>
                                  <a:pt x="143" y="79"/>
                                  <a:pt x="144" y="79"/>
                                  <a:pt x="146" y="79"/>
                                </a:cubicBezTo>
                                <a:cubicBezTo>
                                  <a:pt x="147" y="78"/>
                                  <a:pt x="147" y="80"/>
                                  <a:pt x="147" y="81"/>
                                </a:cubicBezTo>
                                <a:cubicBezTo>
                                  <a:pt x="147" y="82"/>
                                  <a:pt x="149" y="83"/>
                                  <a:pt x="149" y="84"/>
                                </a:cubicBezTo>
                                <a:cubicBezTo>
                                  <a:pt x="148" y="85"/>
                                  <a:pt x="150" y="86"/>
                                  <a:pt x="150" y="87"/>
                                </a:cubicBezTo>
                                <a:cubicBezTo>
                                  <a:pt x="150" y="89"/>
                                  <a:pt x="152" y="89"/>
                                  <a:pt x="152" y="90"/>
                                </a:cubicBezTo>
                                <a:cubicBezTo>
                                  <a:pt x="153" y="91"/>
                                  <a:pt x="154" y="91"/>
                                  <a:pt x="155" y="90"/>
                                </a:cubicBezTo>
                                <a:cubicBezTo>
                                  <a:pt x="155" y="89"/>
                                  <a:pt x="156" y="88"/>
                                  <a:pt x="157" y="86"/>
                                </a:cubicBezTo>
                                <a:cubicBezTo>
                                  <a:pt x="157" y="85"/>
                                  <a:pt x="158" y="83"/>
                                  <a:pt x="159" y="82"/>
                                </a:cubicBezTo>
                                <a:cubicBezTo>
                                  <a:pt x="160" y="79"/>
                                  <a:pt x="161" y="76"/>
                                  <a:pt x="160" y="74"/>
                                </a:cubicBezTo>
                                <a:cubicBezTo>
                                  <a:pt x="159" y="71"/>
                                  <a:pt x="158" y="69"/>
                                  <a:pt x="157" y="67"/>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68" name="Freeform 68"/>
                        <wps:cNvSpPr>
                          <a:spLocks/>
                        </wps:cNvSpPr>
                        <wps:spPr bwMode="auto">
                          <a:xfrm>
                            <a:off x="5164137" y="5119688"/>
                            <a:ext cx="33338" cy="44450"/>
                          </a:xfrm>
                          <a:custGeom>
                            <a:avLst/>
                            <a:gdLst>
                              <a:gd name="T0" fmla="*/ 7 w 11"/>
                              <a:gd name="T1" fmla="*/ 2 h 14"/>
                              <a:gd name="T2" fmla="*/ 4 w 11"/>
                              <a:gd name="T3" fmla="*/ 6 h 14"/>
                              <a:gd name="T4" fmla="*/ 1 w 11"/>
                              <a:gd name="T5" fmla="*/ 10 h 14"/>
                              <a:gd name="T6" fmla="*/ 1 w 11"/>
                              <a:gd name="T7" fmla="*/ 12 h 14"/>
                              <a:gd name="T8" fmla="*/ 0 w 11"/>
                              <a:gd name="T9" fmla="*/ 13 h 14"/>
                              <a:gd name="T10" fmla="*/ 4 w 11"/>
                              <a:gd name="T11" fmla="*/ 14 h 14"/>
                              <a:gd name="T12" fmla="*/ 9 w 11"/>
                              <a:gd name="T13" fmla="*/ 13 h 14"/>
                              <a:gd name="T14" fmla="*/ 9 w 11"/>
                              <a:gd name="T15" fmla="*/ 10 h 14"/>
                              <a:gd name="T16" fmla="*/ 11 w 11"/>
                              <a:gd name="T17" fmla="*/ 8 h 14"/>
                              <a:gd name="T18" fmla="*/ 7 w 11"/>
                              <a:gd name="T19" fmla="*/ 2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 h="14">
                                <a:moveTo>
                                  <a:pt x="7" y="2"/>
                                </a:moveTo>
                                <a:cubicBezTo>
                                  <a:pt x="5" y="2"/>
                                  <a:pt x="5" y="5"/>
                                  <a:pt x="4" y="6"/>
                                </a:cubicBezTo>
                                <a:cubicBezTo>
                                  <a:pt x="3" y="7"/>
                                  <a:pt x="1" y="8"/>
                                  <a:pt x="1" y="10"/>
                                </a:cubicBezTo>
                                <a:cubicBezTo>
                                  <a:pt x="1" y="11"/>
                                  <a:pt x="2" y="12"/>
                                  <a:pt x="1" y="12"/>
                                </a:cubicBezTo>
                                <a:cubicBezTo>
                                  <a:pt x="0" y="12"/>
                                  <a:pt x="0" y="12"/>
                                  <a:pt x="0" y="13"/>
                                </a:cubicBezTo>
                                <a:cubicBezTo>
                                  <a:pt x="1" y="14"/>
                                  <a:pt x="3" y="14"/>
                                  <a:pt x="4" y="14"/>
                                </a:cubicBezTo>
                                <a:cubicBezTo>
                                  <a:pt x="5" y="14"/>
                                  <a:pt x="8" y="14"/>
                                  <a:pt x="9" y="13"/>
                                </a:cubicBezTo>
                                <a:cubicBezTo>
                                  <a:pt x="9" y="12"/>
                                  <a:pt x="9" y="11"/>
                                  <a:pt x="9" y="10"/>
                                </a:cubicBezTo>
                                <a:cubicBezTo>
                                  <a:pt x="10" y="10"/>
                                  <a:pt x="11" y="9"/>
                                  <a:pt x="11" y="8"/>
                                </a:cubicBezTo>
                                <a:cubicBezTo>
                                  <a:pt x="11" y="7"/>
                                  <a:pt x="8" y="0"/>
                                  <a:pt x="7" y="2"/>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69" name="Freeform 69"/>
                        <wps:cNvSpPr>
                          <a:spLocks/>
                        </wps:cNvSpPr>
                        <wps:spPr bwMode="auto">
                          <a:xfrm>
                            <a:off x="4891087" y="2843213"/>
                            <a:ext cx="85725" cy="34925"/>
                          </a:xfrm>
                          <a:custGeom>
                            <a:avLst/>
                            <a:gdLst>
                              <a:gd name="T0" fmla="*/ 26 w 27"/>
                              <a:gd name="T1" fmla="*/ 4 h 11"/>
                              <a:gd name="T2" fmla="*/ 23 w 27"/>
                              <a:gd name="T3" fmla="*/ 4 h 11"/>
                              <a:gd name="T4" fmla="*/ 20 w 27"/>
                              <a:gd name="T5" fmla="*/ 2 h 11"/>
                              <a:gd name="T6" fmla="*/ 16 w 27"/>
                              <a:gd name="T7" fmla="*/ 1 h 11"/>
                              <a:gd name="T8" fmla="*/ 12 w 27"/>
                              <a:gd name="T9" fmla="*/ 2 h 11"/>
                              <a:gd name="T10" fmla="*/ 4 w 27"/>
                              <a:gd name="T11" fmla="*/ 1 h 11"/>
                              <a:gd name="T12" fmla="*/ 3 w 27"/>
                              <a:gd name="T13" fmla="*/ 3 h 11"/>
                              <a:gd name="T14" fmla="*/ 1 w 27"/>
                              <a:gd name="T15" fmla="*/ 5 h 11"/>
                              <a:gd name="T16" fmla="*/ 5 w 27"/>
                              <a:gd name="T17" fmla="*/ 8 h 11"/>
                              <a:gd name="T18" fmla="*/ 7 w 27"/>
                              <a:gd name="T19" fmla="*/ 9 h 11"/>
                              <a:gd name="T20" fmla="*/ 10 w 27"/>
                              <a:gd name="T21" fmla="*/ 10 h 11"/>
                              <a:gd name="T22" fmla="*/ 15 w 27"/>
                              <a:gd name="T23" fmla="*/ 9 h 11"/>
                              <a:gd name="T24" fmla="*/ 18 w 27"/>
                              <a:gd name="T25" fmla="*/ 10 h 11"/>
                              <a:gd name="T26" fmla="*/ 20 w 27"/>
                              <a:gd name="T27" fmla="*/ 8 h 11"/>
                              <a:gd name="T28" fmla="*/ 22 w 27"/>
                              <a:gd name="T29" fmla="*/ 7 h 11"/>
                              <a:gd name="T30" fmla="*/ 25 w 27"/>
                              <a:gd name="T31" fmla="*/ 6 h 11"/>
                              <a:gd name="T32" fmla="*/ 27 w 27"/>
                              <a:gd name="T33" fmla="*/ 5 h 11"/>
                              <a:gd name="T34" fmla="*/ 26 w 27"/>
                              <a:gd name="T35" fmla="*/ 4 h 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7" h="11">
                                <a:moveTo>
                                  <a:pt x="26" y="4"/>
                                </a:moveTo>
                                <a:cubicBezTo>
                                  <a:pt x="25" y="3"/>
                                  <a:pt x="24" y="4"/>
                                  <a:pt x="23" y="4"/>
                                </a:cubicBezTo>
                                <a:cubicBezTo>
                                  <a:pt x="22" y="3"/>
                                  <a:pt x="21" y="3"/>
                                  <a:pt x="20" y="2"/>
                                </a:cubicBezTo>
                                <a:cubicBezTo>
                                  <a:pt x="19" y="2"/>
                                  <a:pt x="17" y="1"/>
                                  <a:pt x="16" y="1"/>
                                </a:cubicBezTo>
                                <a:cubicBezTo>
                                  <a:pt x="15" y="1"/>
                                  <a:pt x="13" y="2"/>
                                  <a:pt x="12" y="2"/>
                                </a:cubicBezTo>
                                <a:cubicBezTo>
                                  <a:pt x="9" y="2"/>
                                  <a:pt x="7" y="0"/>
                                  <a:pt x="4" y="1"/>
                                </a:cubicBezTo>
                                <a:cubicBezTo>
                                  <a:pt x="3" y="1"/>
                                  <a:pt x="3" y="2"/>
                                  <a:pt x="3" y="3"/>
                                </a:cubicBezTo>
                                <a:cubicBezTo>
                                  <a:pt x="3" y="4"/>
                                  <a:pt x="2" y="4"/>
                                  <a:pt x="1" y="5"/>
                                </a:cubicBezTo>
                                <a:cubicBezTo>
                                  <a:pt x="0" y="7"/>
                                  <a:pt x="4" y="7"/>
                                  <a:pt x="5" y="8"/>
                                </a:cubicBezTo>
                                <a:cubicBezTo>
                                  <a:pt x="6" y="8"/>
                                  <a:pt x="6" y="9"/>
                                  <a:pt x="7" y="9"/>
                                </a:cubicBezTo>
                                <a:cubicBezTo>
                                  <a:pt x="8" y="10"/>
                                  <a:pt x="9" y="10"/>
                                  <a:pt x="10" y="10"/>
                                </a:cubicBezTo>
                                <a:cubicBezTo>
                                  <a:pt x="12" y="11"/>
                                  <a:pt x="13" y="9"/>
                                  <a:pt x="15" y="9"/>
                                </a:cubicBezTo>
                                <a:cubicBezTo>
                                  <a:pt x="16" y="10"/>
                                  <a:pt x="17" y="10"/>
                                  <a:pt x="18" y="10"/>
                                </a:cubicBezTo>
                                <a:cubicBezTo>
                                  <a:pt x="19" y="10"/>
                                  <a:pt x="19" y="9"/>
                                  <a:pt x="20" y="8"/>
                                </a:cubicBezTo>
                                <a:cubicBezTo>
                                  <a:pt x="21" y="8"/>
                                  <a:pt x="21" y="8"/>
                                  <a:pt x="22" y="7"/>
                                </a:cubicBezTo>
                                <a:cubicBezTo>
                                  <a:pt x="23" y="7"/>
                                  <a:pt x="24" y="6"/>
                                  <a:pt x="25" y="6"/>
                                </a:cubicBezTo>
                                <a:cubicBezTo>
                                  <a:pt x="25" y="6"/>
                                  <a:pt x="26" y="6"/>
                                  <a:pt x="27" y="5"/>
                                </a:cubicBezTo>
                                <a:cubicBezTo>
                                  <a:pt x="27" y="4"/>
                                  <a:pt x="26" y="4"/>
                                  <a:pt x="26" y="4"/>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70" name="Freeform 70"/>
                        <wps:cNvSpPr>
                          <a:spLocks/>
                        </wps:cNvSpPr>
                        <wps:spPr bwMode="auto">
                          <a:xfrm>
                            <a:off x="5021262" y="5195888"/>
                            <a:ext cx="47625" cy="41275"/>
                          </a:xfrm>
                          <a:custGeom>
                            <a:avLst/>
                            <a:gdLst>
                              <a:gd name="T0" fmla="*/ 14 w 15"/>
                              <a:gd name="T1" fmla="*/ 6 h 13"/>
                              <a:gd name="T2" fmla="*/ 11 w 15"/>
                              <a:gd name="T3" fmla="*/ 2 h 13"/>
                              <a:gd name="T4" fmla="*/ 7 w 15"/>
                              <a:gd name="T5" fmla="*/ 0 h 13"/>
                              <a:gd name="T6" fmla="*/ 3 w 15"/>
                              <a:gd name="T7" fmla="*/ 2 h 13"/>
                              <a:gd name="T8" fmla="*/ 2 w 15"/>
                              <a:gd name="T9" fmla="*/ 5 h 13"/>
                              <a:gd name="T10" fmla="*/ 4 w 15"/>
                              <a:gd name="T11" fmla="*/ 9 h 13"/>
                              <a:gd name="T12" fmla="*/ 14 w 15"/>
                              <a:gd name="T13" fmla="*/ 10 h 13"/>
                              <a:gd name="T14" fmla="*/ 14 w 15"/>
                              <a:gd name="T15" fmla="*/ 6 h 1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5" h="13">
                                <a:moveTo>
                                  <a:pt x="14" y="6"/>
                                </a:moveTo>
                                <a:cubicBezTo>
                                  <a:pt x="13" y="5"/>
                                  <a:pt x="12" y="3"/>
                                  <a:pt x="11" y="2"/>
                                </a:cubicBezTo>
                                <a:cubicBezTo>
                                  <a:pt x="11" y="0"/>
                                  <a:pt x="9" y="0"/>
                                  <a:pt x="7" y="0"/>
                                </a:cubicBezTo>
                                <a:cubicBezTo>
                                  <a:pt x="6" y="0"/>
                                  <a:pt x="2" y="0"/>
                                  <a:pt x="3" y="2"/>
                                </a:cubicBezTo>
                                <a:cubicBezTo>
                                  <a:pt x="3" y="3"/>
                                  <a:pt x="0" y="3"/>
                                  <a:pt x="2" y="5"/>
                                </a:cubicBezTo>
                                <a:cubicBezTo>
                                  <a:pt x="3" y="6"/>
                                  <a:pt x="2" y="8"/>
                                  <a:pt x="4" y="9"/>
                                </a:cubicBezTo>
                                <a:cubicBezTo>
                                  <a:pt x="5" y="10"/>
                                  <a:pt x="13" y="13"/>
                                  <a:pt x="14" y="10"/>
                                </a:cubicBezTo>
                                <a:cubicBezTo>
                                  <a:pt x="14" y="9"/>
                                  <a:pt x="15" y="6"/>
                                  <a:pt x="14" y="6"/>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71" name="Freeform 71"/>
                        <wps:cNvSpPr>
                          <a:spLocks/>
                        </wps:cNvSpPr>
                        <wps:spPr bwMode="auto">
                          <a:xfrm>
                            <a:off x="4540250" y="4645025"/>
                            <a:ext cx="12700" cy="19050"/>
                          </a:xfrm>
                          <a:custGeom>
                            <a:avLst/>
                            <a:gdLst>
                              <a:gd name="T0" fmla="*/ 3 w 4"/>
                              <a:gd name="T1" fmla="*/ 1 h 6"/>
                              <a:gd name="T2" fmla="*/ 2 w 4"/>
                              <a:gd name="T3" fmla="*/ 2 h 6"/>
                              <a:gd name="T4" fmla="*/ 0 w 4"/>
                              <a:gd name="T5" fmla="*/ 2 h 6"/>
                              <a:gd name="T6" fmla="*/ 0 w 4"/>
                              <a:gd name="T7" fmla="*/ 5 h 6"/>
                              <a:gd name="T8" fmla="*/ 3 w 4"/>
                              <a:gd name="T9" fmla="*/ 6 h 6"/>
                              <a:gd name="T10" fmla="*/ 3 w 4"/>
                              <a:gd name="T11" fmla="*/ 5 h 6"/>
                              <a:gd name="T12" fmla="*/ 4 w 4"/>
                              <a:gd name="T13" fmla="*/ 4 h 6"/>
                              <a:gd name="T14" fmla="*/ 3 w 4"/>
                              <a:gd name="T15" fmla="*/ 2 h 6"/>
                              <a:gd name="T16" fmla="*/ 3 w 4"/>
                              <a:gd name="T17" fmla="*/ 1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 h="6">
                                <a:moveTo>
                                  <a:pt x="3" y="1"/>
                                </a:moveTo>
                                <a:cubicBezTo>
                                  <a:pt x="2" y="0"/>
                                  <a:pt x="2" y="2"/>
                                  <a:pt x="2" y="2"/>
                                </a:cubicBezTo>
                                <a:cubicBezTo>
                                  <a:pt x="2" y="3"/>
                                  <a:pt x="0" y="2"/>
                                  <a:pt x="0" y="2"/>
                                </a:cubicBezTo>
                                <a:cubicBezTo>
                                  <a:pt x="0" y="3"/>
                                  <a:pt x="0" y="5"/>
                                  <a:pt x="0" y="5"/>
                                </a:cubicBezTo>
                                <a:cubicBezTo>
                                  <a:pt x="1" y="6"/>
                                  <a:pt x="2" y="5"/>
                                  <a:pt x="3" y="6"/>
                                </a:cubicBezTo>
                                <a:cubicBezTo>
                                  <a:pt x="4" y="6"/>
                                  <a:pt x="4" y="5"/>
                                  <a:pt x="3" y="5"/>
                                </a:cubicBezTo>
                                <a:cubicBezTo>
                                  <a:pt x="3" y="4"/>
                                  <a:pt x="4" y="4"/>
                                  <a:pt x="4" y="4"/>
                                </a:cubicBezTo>
                                <a:cubicBezTo>
                                  <a:pt x="4" y="3"/>
                                  <a:pt x="3" y="3"/>
                                  <a:pt x="3" y="2"/>
                                </a:cubicBezTo>
                                <a:cubicBezTo>
                                  <a:pt x="3" y="2"/>
                                  <a:pt x="3" y="2"/>
                                  <a:pt x="3" y="1"/>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72" name="Freeform 72"/>
                        <wps:cNvSpPr>
                          <a:spLocks/>
                        </wps:cNvSpPr>
                        <wps:spPr bwMode="auto">
                          <a:xfrm>
                            <a:off x="5967412" y="2155825"/>
                            <a:ext cx="28575" cy="34925"/>
                          </a:xfrm>
                          <a:custGeom>
                            <a:avLst/>
                            <a:gdLst>
                              <a:gd name="T0" fmla="*/ 7 w 9"/>
                              <a:gd name="T1" fmla="*/ 3 h 11"/>
                              <a:gd name="T2" fmla="*/ 7 w 9"/>
                              <a:gd name="T3" fmla="*/ 0 h 11"/>
                              <a:gd name="T4" fmla="*/ 4 w 9"/>
                              <a:gd name="T5" fmla="*/ 0 h 11"/>
                              <a:gd name="T6" fmla="*/ 2 w 9"/>
                              <a:gd name="T7" fmla="*/ 3 h 11"/>
                              <a:gd name="T8" fmla="*/ 3 w 9"/>
                              <a:gd name="T9" fmla="*/ 5 h 11"/>
                              <a:gd name="T10" fmla="*/ 4 w 9"/>
                              <a:gd name="T11" fmla="*/ 7 h 11"/>
                              <a:gd name="T12" fmla="*/ 8 w 9"/>
                              <a:gd name="T13" fmla="*/ 10 h 11"/>
                              <a:gd name="T14" fmla="*/ 9 w 9"/>
                              <a:gd name="T15" fmla="*/ 11 h 11"/>
                              <a:gd name="T16" fmla="*/ 9 w 9"/>
                              <a:gd name="T17" fmla="*/ 3 h 11"/>
                              <a:gd name="T18" fmla="*/ 7 w 9"/>
                              <a:gd name="T19" fmla="*/ 3 h 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 h="11">
                                <a:moveTo>
                                  <a:pt x="7" y="3"/>
                                </a:moveTo>
                                <a:cubicBezTo>
                                  <a:pt x="6" y="2"/>
                                  <a:pt x="8" y="1"/>
                                  <a:pt x="7" y="0"/>
                                </a:cubicBezTo>
                                <a:cubicBezTo>
                                  <a:pt x="6" y="0"/>
                                  <a:pt x="4" y="0"/>
                                  <a:pt x="4" y="0"/>
                                </a:cubicBezTo>
                                <a:cubicBezTo>
                                  <a:pt x="2" y="0"/>
                                  <a:pt x="0" y="1"/>
                                  <a:pt x="2" y="3"/>
                                </a:cubicBezTo>
                                <a:cubicBezTo>
                                  <a:pt x="2" y="4"/>
                                  <a:pt x="3" y="4"/>
                                  <a:pt x="3" y="5"/>
                                </a:cubicBezTo>
                                <a:cubicBezTo>
                                  <a:pt x="4" y="5"/>
                                  <a:pt x="4" y="6"/>
                                  <a:pt x="4" y="7"/>
                                </a:cubicBezTo>
                                <a:cubicBezTo>
                                  <a:pt x="5" y="9"/>
                                  <a:pt x="7" y="9"/>
                                  <a:pt x="8" y="10"/>
                                </a:cubicBezTo>
                                <a:cubicBezTo>
                                  <a:pt x="8" y="11"/>
                                  <a:pt x="9" y="11"/>
                                  <a:pt x="9" y="11"/>
                                </a:cubicBezTo>
                                <a:cubicBezTo>
                                  <a:pt x="9" y="3"/>
                                  <a:pt x="9" y="3"/>
                                  <a:pt x="9" y="3"/>
                                </a:cubicBezTo>
                                <a:cubicBezTo>
                                  <a:pt x="8" y="3"/>
                                  <a:pt x="8" y="3"/>
                                  <a:pt x="7" y="3"/>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73" name="Freeform 73"/>
                        <wps:cNvSpPr>
                          <a:spLocks noEditPoints="1"/>
                        </wps:cNvSpPr>
                        <wps:spPr bwMode="auto">
                          <a:xfrm>
                            <a:off x="0" y="15875"/>
                            <a:ext cx="5995988" cy="6218238"/>
                          </a:xfrm>
                          <a:custGeom>
                            <a:avLst/>
                            <a:gdLst>
                              <a:gd name="T0" fmla="*/ 313 w 1894"/>
                              <a:gd name="T1" fmla="*/ 51 h 1964"/>
                              <a:gd name="T2" fmla="*/ 291 w 1894"/>
                              <a:gd name="T3" fmla="*/ 162 h 1964"/>
                              <a:gd name="T4" fmla="*/ 193 w 1894"/>
                              <a:gd name="T5" fmla="*/ 225 h 1964"/>
                              <a:gd name="T6" fmla="*/ 241 w 1894"/>
                              <a:gd name="T7" fmla="*/ 331 h 1964"/>
                              <a:gd name="T8" fmla="*/ 409 w 1894"/>
                              <a:gd name="T9" fmla="*/ 223 h 1964"/>
                              <a:gd name="T10" fmla="*/ 580 w 1894"/>
                              <a:gd name="T11" fmla="*/ 138 h 1964"/>
                              <a:gd name="T12" fmla="*/ 702 w 1894"/>
                              <a:gd name="T13" fmla="*/ 236 h 1964"/>
                              <a:gd name="T14" fmla="*/ 783 w 1894"/>
                              <a:gd name="T15" fmla="*/ 257 h 1964"/>
                              <a:gd name="T16" fmla="*/ 654 w 1894"/>
                              <a:gd name="T17" fmla="*/ 105 h 1964"/>
                              <a:gd name="T18" fmla="*/ 742 w 1894"/>
                              <a:gd name="T19" fmla="*/ 159 h 1964"/>
                              <a:gd name="T20" fmla="*/ 818 w 1894"/>
                              <a:gd name="T21" fmla="*/ 256 h 1964"/>
                              <a:gd name="T22" fmla="*/ 878 w 1894"/>
                              <a:gd name="T23" fmla="*/ 302 h 1964"/>
                              <a:gd name="T24" fmla="*/ 890 w 1894"/>
                              <a:gd name="T25" fmla="*/ 303 h 1964"/>
                              <a:gd name="T26" fmla="*/ 878 w 1894"/>
                              <a:gd name="T27" fmla="*/ 281 h 1964"/>
                              <a:gd name="T28" fmla="*/ 907 w 1894"/>
                              <a:gd name="T29" fmla="*/ 244 h 1964"/>
                              <a:gd name="T30" fmla="*/ 1016 w 1894"/>
                              <a:gd name="T31" fmla="*/ 239 h 1964"/>
                              <a:gd name="T32" fmla="*/ 955 w 1894"/>
                              <a:gd name="T33" fmla="*/ 295 h 1964"/>
                              <a:gd name="T34" fmla="*/ 1027 w 1894"/>
                              <a:gd name="T35" fmla="*/ 347 h 1964"/>
                              <a:gd name="T36" fmla="*/ 1159 w 1894"/>
                              <a:gd name="T37" fmla="*/ 403 h 1964"/>
                              <a:gd name="T38" fmla="*/ 886 w 1894"/>
                              <a:gd name="T39" fmla="*/ 434 h 1964"/>
                              <a:gd name="T40" fmla="*/ 578 w 1894"/>
                              <a:gd name="T41" fmla="*/ 325 h 1964"/>
                              <a:gd name="T42" fmla="*/ 179 w 1894"/>
                              <a:gd name="T43" fmla="*/ 440 h 1964"/>
                              <a:gd name="T44" fmla="*/ 27 w 1894"/>
                              <a:gd name="T45" fmla="*/ 734 h 1964"/>
                              <a:gd name="T46" fmla="*/ 28 w 1894"/>
                              <a:gd name="T47" fmla="*/ 910 h 1964"/>
                              <a:gd name="T48" fmla="*/ 93 w 1894"/>
                              <a:gd name="T49" fmla="*/ 987 h 1964"/>
                              <a:gd name="T50" fmla="*/ 380 w 1894"/>
                              <a:gd name="T51" fmla="*/ 1051 h 1964"/>
                              <a:gd name="T52" fmla="*/ 532 w 1894"/>
                              <a:gd name="T53" fmla="*/ 1076 h 1964"/>
                              <a:gd name="T54" fmla="*/ 589 w 1894"/>
                              <a:gd name="T55" fmla="*/ 1169 h 1964"/>
                              <a:gd name="T56" fmla="*/ 676 w 1894"/>
                              <a:gd name="T57" fmla="*/ 1396 h 1964"/>
                              <a:gd name="T58" fmla="*/ 758 w 1894"/>
                              <a:gd name="T59" fmla="*/ 1848 h 1964"/>
                              <a:gd name="T60" fmla="*/ 932 w 1894"/>
                              <a:gd name="T61" fmla="*/ 1943 h 1964"/>
                              <a:gd name="T62" fmla="*/ 1144 w 1894"/>
                              <a:gd name="T63" fmla="*/ 1723 h 1964"/>
                              <a:gd name="T64" fmla="*/ 1214 w 1894"/>
                              <a:gd name="T65" fmla="*/ 1554 h 1964"/>
                              <a:gd name="T66" fmla="*/ 1243 w 1894"/>
                              <a:gd name="T67" fmla="*/ 1345 h 1964"/>
                              <a:gd name="T68" fmla="*/ 1346 w 1894"/>
                              <a:gd name="T69" fmla="*/ 1148 h 1964"/>
                              <a:gd name="T70" fmla="*/ 1416 w 1894"/>
                              <a:gd name="T71" fmla="*/ 928 h 1964"/>
                              <a:gd name="T72" fmla="*/ 1206 w 1894"/>
                              <a:gd name="T73" fmla="*/ 763 h 1964"/>
                              <a:gd name="T74" fmla="*/ 1110 w 1894"/>
                              <a:gd name="T75" fmla="*/ 536 h 1964"/>
                              <a:gd name="T76" fmla="*/ 1262 w 1894"/>
                              <a:gd name="T77" fmla="*/ 729 h 1964"/>
                              <a:gd name="T78" fmla="*/ 1469 w 1894"/>
                              <a:gd name="T79" fmla="*/ 848 h 1964"/>
                              <a:gd name="T80" fmla="*/ 1686 w 1894"/>
                              <a:gd name="T81" fmla="*/ 681 h 1964"/>
                              <a:gd name="T82" fmla="*/ 1548 w 1894"/>
                              <a:gd name="T83" fmla="*/ 637 h 1964"/>
                              <a:gd name="T84" fmla="*/ 1468 w 1894"/>
                              <a:gd name="T85" fmla="*/ 572 h 1964"/>
                              <a:gd name="T86" fmla="*/ 1472 w 1894"/>
                              <a:gd name="T87" fmla="*/ 496 h 1964"/>
                              <a:gd name="T88" fmla="*/ 1598 w 1894"/>
                              <a:gd name="T89" fmla="*/ 574 h 1964"/>
                              <a:gd name="T90" fmla="*/ 1827 w 1894"/>
                              <a:gd name="T91" fmla="*/ 608 h 1964"/>
                              <a:gd name="T92" fmla="*/ 55 w 1894"/>
                              <a:gd name="T93" fmla="*/ 911 h 1964"/>
                              <a:gd name="T94" fmla="*/ 1033 w 1894"/>
                              <a:gd name="T95" fmla="*/ 1287 h 1964"/>
                              <a:gd name="T96" fmla="*/ 1128 w 1894"/>
                              <a:gd name="T97" fmla="*/ 1396 h 1964"/>
                              <a:gd name="T98" fmla="*/ 1116 w 1894"/>
                              <a:gd name="T99" fmla="*/ 1211 h 1964"/>
                              <a:gd name="T100" fmla="*/ 1127 w 1894"/>
                              <a:gd name="T101" fmla="*/ 85 h 1964"/>
                              <a:gd name="T102" fmla="*/ 1148 w 1894"/>
                              <a:gd name="T103" fmla="*/ 199 h 1964"/>
                              <a:gd name="T104" fmla="*/ 1017 w 1894"/>
                              <a:gd name="T105" fmla="*/ 121 h 1964"/>
                              <a:gd name="T106" fmla="*/ 1105 w 1894"/>
                              <a:gd name="T107" fmla="*/ 87 h 1964"/>
                              <a:gd name="T108" fmla="*/ 1152 w 1894"/>
                              <a:gd name="T109" fmla="*/ 83 h 1964"/>
                              <a:gd name="T110" fmla="*/ 1198 w 1894"/>
                              <a:gd name="T111" fmla="*/ 111 h 1964"/>
                              <a:gd name="T112" fmla="*/ 1563 w 1894"/>
                              <a:gd name="T113" fmla="*/ 233 h 1964"/>
                              <a:gd name="T114" fmla="*/ 1537 w 1894"/>
                              <a:gd name="T115" fmla="*/ 333 h 1964"/>
                              <a:gd name="T116" fmla="*/ 1420 w 1894"/>
                              <a:gd name="T117" fmla="*/ 168 h 1964"/>
                              <a:gd name="T118" fmla="*/ 1503 w 1894"/>
                              <a:gd name="T119" fmla="*/ 63 h 1964"/>
                              <a:gd name="T120" fmla="*/ 1501 w 1894"/>
                              <a:gd name="T121" fmla="*/ 132 h 1964"/>
                              <a:gd name="T122" fmla="*/ 1718 w 1894"/>
                              <a:gd name="T123" fmla="*/ 83 h 1964"/>
                              <a:gd name="T124" fmla="*/ 1676 w 1894"/>
                              <a:gd name="T125" fmla="*/ 102 h 19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894" h="1964">
                                <a:moveTo>
                                  <a:pt x="383" y="0"/>
                                </a:moveTo>
                                <a:cubicBezTo>
                                  <a:pt x="380" y="1"/>
                                  <a:pt x="377" y="3"/>
                                  <a:pt x="374" y="2"/>
                                </a:cubicBezTo>
                                <a:cubicBezTo>
                                  <a:pt x="372" y="1"/>
                                  <a:pt x="371" y="1"/>
                                  <a:pt x="369" y="1"/>
                                </a:cubicBezTo>
                                <a:cubicBezTo>
                                  <a:pt x="368" y="1"/>
                                  <a:pt x="366" y="1"/>
                                  <a:pt x="364" y="0"/>
                                </a:cubicBezTo>
                                <a:cubicBezTo>
                                  <a:pt x="364" y="0"/>
                                  <a:pt x="363" y="0"/>
                                  <a:pt x="362" y="0"/>
                                </a:cubicBezTo>
                                <a:cubicBezTo>
                                  <a:pt x="346" y="0"/>
                                  <a:pt x="346" y="0"/>
                                  <a:pt x="346" y="0"/>
                                </a:cubicBezTo>
                                <a:cubicBezTo>
                                  <a:pt x="346" y="0"/>
                                  <a:pt x="346" y="0"/>
                                  <a:pt x="346" y="1"/>
                                </a:cubicBezTo>
                                <a:cubicBezTo>
                                  <a:pt x="347" y="2"/>
                                  <a:pt x="347" y="3"/>
                                  <a:pt x="348" y="4"/>
                                </a:cubicBezTo>
                                <a:cubicBezTo>
                                  <a:pt x="349" y="5"/>
                                  <a:pt x="349" y="6"/>
                                  <a:pt x="350" y="8"/>
                                </a:cubicBezTo>
                                <a:cubicBezTo>
                                  <a:pt x="350" y="10"/>
                                  <a:pt x="350" y="11"/>
                                  <a:pt x="350" y="13"/>
                                </a:cubicBezTo>
                                <a:cubicBezTo>
                                  <a:pt x="350" y="14"/>
                                  <a:pt x="349" y="15"/>
                                  <a:pt x="350" y="15"/>
                                </a:cubicBezTo>
                                <a:cubicBezTo>
                                  <a:pt x="350" y="16"/>
                                  <a:pt x="350" y="16"/>
                                  <a:pt x="351" y="17"/>
                                </a:cubicBezTo>
                                <a:cubicBezTo>
                                  <a:pt x="352" y="18"/>
                                  <a:pt x="352" y="20"/>
                                  <a:pt x="350" y="19"/>
                                </a:cubicBezTo>
                                <a:cubicBezTo>
                                  <a:pt x="350" y="19"/>
                                  <a:pt x="349" y="19"/>
                                  <a:pt x="348" y="19"/>
                                </a:cubicBezTo>
                                <a:cubicBezTo>
                                  <a:pt x="347" y="19"/>
                                  <a:pt x="347" y="19"/>
                                  <a:pt x="346" y="19"/>
                                </a:cubicBezTo>
                                <a:cubicBezTo>
                                  <a:pt x="345" y="18"/>
                                  <a:pt x="342" y="16"/>
                                  <a:pt x="340" y="18"/>
                                </a:cubicBezTo>
                                <a:cubicBezTo>
                                  <a:pt x="340" y="19"/>
                                  <a:pt x="340" y="20"/>
                                  <a:pt x="340" y="20"/>
                                </a:cubicBezTo>
                                <a:cubicBezTo>
                                  <a:pt x="338" y="21"/>
                                  <a:pt x="337" y="20"/>
                                  <a:pt x="335" y="20"/>
                                </a:cubicBezTo>
                                <a:cubicBezTo>
                                  <a:pt x="335" y="20"/>
                                  <a:pt x="334" y="20"/>
                                  <a:pt x="333" y="21"/>
                                </a:cubicBezTo>
                                <a:cubicBezTo>
                                  <a:pt x="333" y="21"/>
                                  <a:pt x="332" y="21"/>
                                  <a:pt x="331" y="21"/>
                                </a:cubicBezTo>
                                <a:cubicBezTo>
                                  <a:pt x="330" y="21"/>
                                  <a:pt x="330" y="22"/>
                                  <a:pt x="329" y="22"/>
                                </a:cubicBezTo>
                                <a:cubicBezTo>
                                  <a:pt x="329" y="23"/>
                                  <a:pt x="328" y="22"/>
                                  <a:pt x="327" y="22"/>
                                </a:cubicBezTo>
                                <a:cubicBezTo>
                                  <a:pt x="325" y="22"/>
                                  <a:pt x="324" y="24"/>
                                  <a:pt x="323" y="22"/>
                                </a:cubicBezTo>
                                <a:cubicBezTo>
                                  <a:pt x="322" y="21"/>
                                  <a:pt x="322" y="19"/>
                                  <a:pt x="321" y="18"/>
                                </a:cubicBezTo>
                                <a:cubicBezTo>
                                  <a:pt x="320" y="17"/>
                                  <a:pt x="318" y="17"/>
                                  <a:pt x="317" y="16"/>
                                </a:cubicBezTo>
                                <a:cubicBezTo>
                                  <a:pt x="316" y="15"/>
                                  <a:pt x="316" y="13"/>
                                  <a:pt x="314" y="13"/>
                                </a:cubicBezTo>
                                <a:cubicBezTo>
                                  <a:pt x="313" y="13"/>
                                  <a:pt x="312" y="15"/>
                                  <a:pt x="311" y="16"/>
                                </a:cubicBezTo>
                                <a:cubicBezTo>
                                  <a:pt x="310" y="16"/>
                                  <a:pt x="309" y="16"/>
                                  <a:pt x="308" y="16"/>
                                </a:cubicBezTo>
                                <a:cubicBezTo>
                                  <a:pt x="308" y="16"/>
                                  <a:pt x="307" y="16"/>
                                  <a:pt x="306" y="17"/>
                                </a:cubicBezTo>
                                <a:cubicBezTo>
                                  <a:pt x="306" y="17"/>
                                  <a:pt x="305" y="17"/>
                                  <a:pt x="304" y="18"/>
                                </a:cubicBezTo>
                                <a:cubicBezTo>
                                  <a:pt x="303" y="18"/>
                                  <a:pt x="303" y="19"/>
                                  <a:pt x="302" y="19"/>
                                </a:cubicBezTo>
                                <a:cubicBezTo>
                                  <a:pt x="301" y="19"/>
                                  <a:pt x="299" y="20"/>
                                  <a:pt x="297" y="19"/>
                                </a:cubicBezTo>
                                <a:cubicBezTo>
                                  <a:pt x="294" y="19"/>
                                  <a:pt x="291" y="20"/>
                                  <a:pt x="289" y="22"/>
                                </a:cubicBezTo>
                                <a:cubicBezTo>
                                  <a:pt x="287" y="22"/>
                                  <a:pt x="286" y="22"/>
                                  <a:pt x="284" y="22"/>
                                </a:cubicBezTo>
                                <a:cubicBezTo>
                                  <a:pt x="283" y="23"/>
                                  <a:pt x="281" y="23"/>
                                  <a:pt x="279" y="24"/>
                                </a:cubicBezTo>
                                <a:cubicBezTo>
                                  <a:pt x="277" y="24"/>
                                  <a:pt x="279" y="25"/>
                                  <a:pt x="279" y="27"/>
                                </a:cubicBezTo>
                                <a:cubicBezTo>
                                  <a:pt x="279" y="27"/>
                                  <a:pt x="278" y="28"/>
                                  <a:pt x="279" y="28"/>
                                </a:cubicBezTo>
                                <a:cubicBezTo>
                                  <a:pt x="280" y="29"/>
                                  <a:pt x="281" y="28"/>
                                  <a:pt x="282" y="28"/>
                                </a:cubicBezTo>
                                <a:cubicBezTo>
                                  <a:pt x="283" y="28"/>
                                  <a:pt x="283" y="29"/>
                                  <a:pt x="284" y="28"/>
                                </a:cubicBezTo>
                                <a:cubicBezTo>
                                  <a:pt x="285" y="28"/>
                                  <a:pt x="285" y="27"/>
                                  <a:pt x="286" y="27"/>
                                </a:cubicBezTo>
                                <a:cubicBezTo>
                                  <a:pt x="286" y="27"/>
                                  <a:pt x="287" y="28"/>
                                  <a:pt x="287" y="28"/>
                                </a:cubicBezTo>
                                <a:cubicBezTo>
                                  <a:pt x="287" y="29"/>
                                  <a:pt x="288" y="29"/>
                                  <a:pt x="288" y="29"/>
                                </a:cubicBezTo>
                                <a:cubicBezTo>
                                  <a:pt x="287" y="30"/>
                                  <a:pt x="286" y="30"/>
                                  <a:pt x="286" y="30"/>
                                </a:cubicBezTo>
                                <a:cubicBezTo>
                                  <a:pt x="285" y="30"/>
                                  <a:pt x="285" y="29"/>
                                  <a:pt x="284" y="29"/>
                                </a:cubicBezTo>
                                <a:cubicBezTo>
                                  <a:pt x="283" y="29"/>
                                  <a:pt x="282" y="30"/>
                                  <a:pt x="282" y="30"/>
                                </a:cubicBezTo>
                                <a:cubicBezTo>
                                  <a:pt x="282" y="31"/>
                                  <a:pt x="283" y="31"/>
                                  <a:pt x="283" y="31"/>
                                </a:cubicBezTo>
                                <a:cubicBezTo>
                                  <a:pt x="283" y="32"/>
                                  <a:pt x="283" y="32"/>
                                  <a:pt x="283" y="33"/>
                                </a:cubicBezTo>
                                <a:cubicBezTo>
                                  <a:pt x="283" y="34"/>
                                  <a:pt x="283" y="34"/>
                                  <a:pt x="284" y="33"/>
                                </a:cubicBezTo>
                                <a:cubicBezTo>
                                  <a:pt x="285" y="32"/>
                                  <a:pt x="286" y="30"/>
                                  <a:pt x="287" y="32"/>
                                </a:cubicBezTo>
                                <a:cubicBezTo>
                                  <a:pt x="288" y="33"/>
                                  <a:pt x="288" y="35"/>
                                  <a:pt x="286" y="35"/>
                                </a:cubicBezTo>
                                <a:cubicBezTo>
                                  <a:pt x="285" y="35"/>
                                  <a:pt x="285" y="34"/>
                                  <a:pt x="284" y="35"/>
                                </a:cubicBezTo>
                                <a:cubicBezTo>
                                  <a:pt x="283" y="35"/>
                                  <a:pt x="283" y="35"/>
                                  <a:pt x="282" y="35"/>
                                </a:cubicBezTo>
                                <a:cubicBezTo>
                                  <a:pt x="281" y="35"/>
                                  <a:pt x="280" y="35"/>
                                  <a:pt x="279" y="36"/>
                                </a:cubicBezTo>
                                <a:cubicBezTo>
                                  <a:pt x="279" y="37"/>
                                  <a:pt x="280" y="37"/>
                                  <a:pt x="281" y="37"/>
                                </a:cubicBezTo>
                                <a:cubicBezTo>
                                  <a:pt x="282" y="38"/>
                                  <a:pt x="283" y="39"/>
                                  <a:pt x="284" y="40"/>
                                </a:cubicBezTo>
                                <a:cubicBezTo>
                                  <a:pt x="285" y="40"/>
                                  <a:pt x="286" y="41"/>
                                  <a:pt x="287" y="42"/>
                                </a:cubicBezTo>
                                <a:cubicBezTo>
                                  <a:pt x="288" y="43"/>
                                  <a:pt x="288" y="43"/>
                                  <a:pt x="289" y="43"/>
                                </a:cubicBezTo>
                                <a:cubicBezTo>
                                  <a:pt x="289" y="43"/>
                                  <a:pt x="290" y="42"/>
                                  <a:pt x="290" y="42"/>
                                </a:cubicBezTo>
                                <a:cubicBezTo>
                                  <a:pt x="291" y="40"/>
                                  <a:pt x="292" y="40"/>
                                  <a:pt x="294" y="41"/>
                                </a:cubicBezTo>
                                <a:cubicBezTo>
                                  <a:pt x="296" y="41"/>
                                  <a:pt x="297" y="41"/>
                                  <a:pt x="299" y="41"/>
                                </a:cubicBezTo>
                                <a:cubicBezTo>
                                  <a:pt x="300" y="41"/>
                                  <a:pt x="300" y="41"/>
                                  <a:pt x="301" y="42"/>
                                </a:cubicBezTo>
                                <a:cubicBezTo>
                                  <a:pt x="301" y="42"/>
                                  <a:pt x="302" y="42"/>
                                  <a:pt x="303" y="42"/>
                                </a:cubicBezTo>
                                <a:cubicBezTo>
                                  <a:pt x="305" y="43"/>
                                  <a:pt x="305" y="44"/>
                                  <a:pt x="307" y="45"/>
                                </a:cubicBezTo>
                                <a:cubicBezTo>
                                  <a:pt x="308" y="46"/>
                                  <a:pt x="310" y="46"/>
                                  <a:pt x="311" y="47"/>
                                </a:cubicBezTo>
                                <a:cubicBezTo>
                                  <a:pt x="312" y="48"/>
                                  <a:pt x="313" y="49"/>
                                  <a:pt x="313" y="51"/>
                                </a:cubicBezTo>
                                <a:cubicBezTo>
                                  <a:pt x="314" y="53"/>
                                  <a:pt x="315" y="50"/>
                                  <a:pt x="316" y="49"/>
                                </a:cubicBezTo>
                                <a:cubicBezTo>
                                  <a:pt x="317" y="49"/>
                                  <a:pt x="318" y="49"/>
                                  <a:pt x="318" y="49"/>
                                </a:cubicBezTo>
                                <a:cubicBezTo>
                                  <a:pt x="319" y="48"/>
                                  <a:pt x="320" y="48"/>
                                  <a:pt x="320" y="49"/>
                                </a:cubicBezTo>
                                <a:cubicBezTo>
                                  <a:pt x="322" y="49"/>
                                  <a:pt x="322" y="50"/>
                                  <a:pt x="324" y="50"/>
                                </a:cubicBezTo>
                                <a:cubicBezTo>
                                  <a:pt x="325" y="51"/>
                                  <a:pt x="326" y="51"/>
                                  <a:pt x="328" y="52"/>
                                </a:cubicBezTo>
                                <a:cubicBezTo>
                                  <a:pt x="329" y="53"/>
                                  <a:pt x="327" y="55"/>
                                  <a:pt x="328" y="56"/>
                                </a:cubicBezTo>
                                <a:cubicBezTo>
                                  <a:pt x="328" y="56"/>
                                  <a:pt x="329" y="57"/>
                                  <a:pt x="329" y="57"/>
                                </a:cubicBezTo>
                                <a:cubicBezTo>
                                  <a:pt x="331" y="59"/>
                                  <a:pt x="333" y="57"/>
                                  <a:pt x="335" y="58"/>
                                </a:cubicBezTo>
                                <a:cubicBezTo>
                                  <a:pt x="337" y="60"/>
                                  <a:pt x="333" y="60"/>
                                  <a:pt x="334" y="62"/>
                                </a:cubicBezTo>
                                <a:cubicBezTo>
                                  <a:pt x="334" y="62"/>
                                  <a:pt x="335" y="62"/>
                                  <a:pt x="335" y="62"/>
                                </a:cubicBezTo>
                                <a:cubicBezTo>
                                  <a:pt x="335" y="62"/>
                                  <a:pt x="335" y="63"/>
                                  <a:pt x="336" y="63"/>
                                </a:cubicBezTo>
                                <a:cubicBezTo>
                                  <a:pt x="336" y="63"/>
                                  <a:pt x="337" y="63"/>
                                  <a:pt x="338" y="63"/>
                                </a:cubicBezTo>
                                <a:cubicBezTo>
                                  <a:pt x="339" y="64"/>
                                  <a:pt x="339" y="64"/>
                                  <a:pt x="339" y="65"/>
                                </a:cubicBezTo>
                                <a:cubicBezTo>
                                  <a:pt x="338" y="65"/>
                                  <a:pt x="338" y="66"/>
                                  <a:pt x="338" y="66"/>
                                </a:cubicBezTo>
                                <a:cubicBezTo>
                                  <a:pt x="338" y="66"/>
                                  <a:pt x="338" y="67"/>
                                  <a:pt x="338" y="67"/>
                                </a:cubicBezTo>
                                <a:cubicBezTo>
                                  <a:pt x="337" y="68"/>
                                  <a:pt x="335" y="68"/>
                                  <a:pt x="336" y="70"/>
                                </a:cubicBezTo>
                                <a:cubicBezTo>
                                  <a:pt x="337" y="70"/>
                                  <a:pt x="337" y="71"/>
                                  <a:pt x="338" y="71"/>
                                </a:cubicBezTo>
                                <a:cubicBezTo>
                                  <a:pt x="338" y="72"/>
                                  <a:pt x="338" y="73"/>
                                  <a:pt x="339" y="73"/>
                                </a:cubicBezTo>
                                <a:cubicBezTo>
                                  <a:pt x="340" y="74"/>
                                  <a:pt x="341" y="74"/>
                                  <a:pt x="342" y="76"/>
                                </a:cubicBezTo>
                                <a:cubicBezTo>
                                  <a:pt x="342" y="77"/>
                                  <a:pt x="342" y="79"/>
                                  <a:pt x="344" y="80"/>
                                </a:cubicBezTo>
                                <a:cubicBezTo>
                                  <a:pt x="345" y="80"/>
                                  <a:pt x="346" y="80"/>
                                  <a:pt x="346" y="81"/>
                                </a:cubicBezTo>
                                <a:cubicBezTo>
                                  <a:pt x="347" y="81"/>
                                  <a:pt x="348" y="82"/>
                                  <a:pt x="349" y="82"/>
                                </a:cubicBezTo>
                                <a:cubicBezTo>
                                  <a:pt x="349" y="82"/>
                                  <a:pt x="350" y="82"/>
                                  <a:pt x="351" y="82"/>
                                </a:cubicBezTo>
                                <a:cubicBezTo>
                                  <a:pt x="352" y="82"/>
                                  <a:pt x="352" y="83"/>
                                  <a:pt x="353" y="83"/>
                                </a:cubicBezTo>
                                <a:cubicBezTo>
                                  <a:pt x="354" y="84"/>
                                  <a:pt x="356" y="83"/>
                                  <a:pt x="357" y="84"/>
                                </a:cubicBezTo>
                                <a:cubicBezTo>
                                  <a:pt x="358" y="85"/>
                                  <a:pt x="358" y="85"/>
                                  <a:pt x="357" y="86"/>
                                </a:cubicBezTo>
                                <a:cubicBezTo>
                                  <a:pt x="357" y="87"/>
                                  <a:pt x="357" y="87"/>
                                  <a:pt x="357" y="88"/>
                                </a:cubicBezTo>
                                <a:cubicBezTo>
                                  <a:pt x="357" y="89"/>
                                  <a:pt x="357" y="89"/>
                                  <a:pt x="357" y="90"/>
                                </a:cubicBezTo>
                                <a:cubicBezTo>
                                  <a:pt x="357" y="91"/>
                                  <a:pt x="357" y="91"/>
                                  <a:pt x="358" y="92"/>
                                </a:cubicBezTo>
                                <a:cubicBezTo>
                                  <a:pt x="358" y="93"/>
                                  <a:pt x="358" y="97"/>
                                  <a:pt x="358" y="98"/>
                                </a:cubicBezTo>
                                <a:cubicBezTo>
                                  <a:pt x="356" y="97"/>
                                  <a:pt x="358" y="95"/>
                                  <a:pt x="357" y="94"/>
                                </a:cubicBezTo>
                                <a:cubicBezTo>
                                  <a:pt x="356" y="93"/>
                                  <a:pt x="355" y="93"/>
                                  <a:pt x="355" y="93"/>
                                </a:cubicBezTo>
                                <a:cubicBezTo>
                                  <a:pt x="354" y="93"/>
                                  <a:pt x="354" y="92"/>
                                  <a:pt x="353" y="92"/>
                                </a:cubicBezTo>
                                <a:cubicBezTo>
                                  <a:pt x="353" y="91"/>
                                  <a:pt x="352" y="91"/>
                                  <a:pt x="352" y="92"/>
                                </a:cubicBezTo>
                                <a:cubicBezTo>
                                  <a:pt x="352" y="93"/>
                                  <a:pt x="353" y="93"/>
                                  <a:pt x="354" y="93"/>
                                </a:cubicBezTo>
                                <a:cubicBezTo>
                                  <a:pt x="355" y="94"/>
                                  <a:pt x="355" y="96"/>
                                  <a:pt x="355" y="97"/>
                                </a:cubicBezTo>
                                <a:cubicBezTo>
                                  <a:pt x="356" y="98"/>
                                  <a:pt x="355" y="99"/>
                                  <a:pt x="356" y="101"/>
                                </a:cubicBezTo>
                                <a:cubicBezTo>
                                  <a:pt x="356" y="102"/>
                                  <a:pt x="357" y="103"/>
                                  <a:pt x="358" y="103"/>
                                </a:cubicBezTo>
                                <a:cubicBezTo>
                                  <a:pt x="359" y="105"/>
                                  <a:pt x="358" y="106"/>
                                  <a:pt x="357" y="108"/>
                                </a:cubicBezTo>
                                <a:cubicBezTo>
                                  <a:pt x="357" y="109"/>
                                  <a:pt x="357" y="111"/>
                                  <a:pt x="357" y="112"/>
                                </a:cubicBezTo>
                                <a:cubicBezTo>
                                  <a:pt x="358" y="114"/>
                                  <a:pt x="357" y="116"/>
                                  <a:pt x="358" y="117"/>
                                </a:cubicBezTo>
                                <a:cubicBezTo>
                                  <a:pt x="358" y="119"/>
                                  <a:pt x="358" y="120"/>
                                  <a:pt x="358" y="122"/>
                                </a:cubicBezTo>
                                <a:cubicBezTo>
                                  <a:pt x="358" y="124"/>
                                  <a:pt x="357" y="125"/>
                                  <a:pt x="358" y="126"/>
                                </a:cubicBezTo>
                                <a:cubicBezTo>
                                  <a:pt x="359" y="126"/>
                                  <a:pt x="359" y="126"/>
                                  <a:pt x="359" y="127"/>
                                </a:cubicBezTo>
                                <a:cubicBezTo>
                                  <a:pt x="359" y="128"/>
                                  <a:pt x="360" y="129"/>
                                  <a:pt x="359" y="129"/>
                                </a:cubicBezTo>
                                <a:cubicBezTo>
                                  <a:pt x="359" y="130"/>
                                  <a:pt x="358" y="130"/>
                                  <a:pt x="358" y="131"/>
                                </a:cubicBezTo>
                                <a:cubicBezTo>
                                  <a:pt x="355" y="133"/>
                                  <a:pt x="354" y="137"/>
                                  <a:pt x="354" y="140"/>
                                </a:cubicBezTo>
                                <a:cubicBezTo>
                                  <a:pt x="354" y="141"/>
                                  <a:pt x="353" y="142"/>
                                  <a:pt x="353" y="144"/>
                                </a:cubicBezTo>
                                <a:cubicBezTo>
                                  <a:pt x="353" y="145"/>
                                  <a:pt x="353" y="146"/>
                                  <a:pt x="353" y="147"/>
                                </a:cubicBezTo>
                                <a:cubicBezTo>
                                  <a:pt x="353" y="148"/>
                                  <a:pt x="352" y="148"/>
                                  <a:pt x="352" y="149"/>
                                </a:cubicBezTo>
                                <a:cubicBezTo>
                                  <a:pt x="351" y="150"/>
                                  <a:pt x="352" y="150"/>
                                  <a:pt x="352" y="151"/>
                                </a:cubicBezTo>
                                <a:cubicBezTo>
                                  <a:pt x="352" y="152"/>
                                  <a:pt x="352" y="154"/>
                                  <a:pt x="351" y="156"/>
                                </a:cubicBezTo>
                                <a:cubicBezTo>
                                  <a:pt x="350" y="157"/>
                                  <a:pt x="349" y="158"/>
                                  <a:pt x="348" y="160"/>
                                </a:cubicBezTo>
                                <a:cubicBezTo>
                                  <a:pt x="347" y="161"/>
                                  <a:pt x="346" y="162"/>
                                  <a:pt x="345" y="163"/>
                                </a:cubicBezTo>
                                <a:cubicBezTo>
                                  <a:pt x="342" y="165"/>
                                  <a:pt x="338" y="163"/>
                                  <a:pt x="335" y="164"/>
                                </a:cubicBezTo>
                                <a:cubicBezTo>
                                  <a:pt x="334" y="165"/>
                                  <a:pt x="332" y="165"/>
                                  <a:pt x="330" y="165"/>
                                </a:cubicBezTo>
                                <a:cubicBezTo>
                                  <a:pt x="329" y="165"/>
                                  <a:pt x="327" y="164"/>
                                  <a:pt x="326" y="163"/>
                                </a:cubicBezTo>
                                <a:cubicBezTo>
                                  <a:pt x="325" y="162"/>
                                  <a:pt x="323" y="162"/>
                                  <a:pt x="322" y="162"/>
                                </a:cubicBezTo>
                                <a:cubicBezTo>
                                  <a:pt x="320" y="162"/>
                                  <a:pt x="319" y="162"/>
                                  <a:pt x="317" y="162"/>
                                </a:cubicBezTo>
                                <a:cubicBezTo>
                                  <a:pt x="316" y="163"/>
                                  <a:pt x="315" y="164"/>
                                  <a:pt x="313" y="163"/>
                                </a:cubicBezTo>
                                <a:cubicBezTo>
                                  <a:pt x="312" y="163"/>
                                  <a:pt x="312" y="163"/>
                                  <a:pt x="311" y="162"/>
                                </a:cubicBezTo>
                                <a:cubicBezTo>
                                  <a:pt x="311" y="162"/>
                                  <a:pt x="310" y="162"/>
                                  <a:pt x="309" y="161"/>
                                </a:cubicBezTo>
                                <a:cubicBezTo>
                                  <a:pt x="308" y="161"/>
                                  <a:pt x="307" y="160"/>
                                  <a:pt x="305" y="160"/>
                                </a:cubicBezTo>
                                <a:cubicBezTo>
                                  <a:pt x="302" y="159"/>
                                  <a:pt x="299" y="159"/>
                                  <a:pt x="296" y="160"/>
                                </a:cubicBezTo>
                                <a:cubicBezTo>
                                  <a:pt x="294" y="161"/>
                                  <a:pt x="293" y="161"/>
                                  <a:pt x="291" y="162"/>
                                </a:cubicBezTo>
                                <a:cubicBezTo>
                                  <a:pt x="289" y="162"/>
                                  <a:pt x="288" y="162"/>
                                  <a:pt x="286" y="162"/>
                                </a:cubicBezTo>
                                <a:cubicBezTo>
                                  <a:pt x="283" y="162"/>
                                  <a:pt x="280" y="162"/>
                                  <a:pt x="277" y="161"/>
                                </a:cubicBezTo>
                                <a:cubicBezTo>
                                  <a:pt x="275" y="161"/>
                                  <a:pt x="273" y="160"/>
                                  <a:pt x="271" y="160"/>
                                </a:cubicBezTo>
                                <a:cubicBezTo>
                                  <a:pt x="269" y="159"/>
                                  <a:pt x="267" y="159"/>
                                  <a:pt x="265" y="159"/>
                                </a:cubicBezTo>
                                <a:cubicBezTo>
                                  <a:pt x="264" y="159"/>
                                  <a:pt x="263" y="158"/>
                                  <a:pt x="261" y="158"/>
                                </a:cubicBezTo>
                                <a:cubicBezTo>
                                  <a:pt x="260" y="158"/>
                                  <a:pt x="259" y="158"/>
                                  <a:pt x="259" y="158"/>
                                </a:cubicBezTo>
                                <a:cubicBezTo>
                                  <a:pt x="258" y="158"/>
                                  <a:pt x="257" y="157"/>
                                  <a:pt x="257" y="157"/>
                                </a:cubicBezTo>
                                <a:cubicBezTo>
                                  <a:pt x="255" y="156"/>
                                  <a:pt x="254" y="156"/>
                                  <a:pt x="252" y="156"/>
                                </a:cubicBezTo>
                                <a:cubicBezTo>
                                  <a:pt x="250" y="156"/>
                                  <a:pt x="249" y="156"/>
                                  <a:pt x="247" y="156"/>
                                </a:cubicBezTo>
                                <a:cubicBezTo>
                                  <a:pt x="245" y="156"/>
                                  <a:pt x="244" y="157"/>
                                  <a:pt x="242" y="158"/>
                                </a:cubicBezTo>
                                <a:cubicBezTo>
                                  <a:pt x="241" y="159"/>
                                  <a:pt x="240" y="158"/>
                                  <a:pt x="238" y="158"/>
                                </a:cubicBezTo>
                                <a:cubicBezTo>
                                  <a:pt x="236" y="159"/>
                                  <a:pt x="235" y="159"/>
                                  <a:pt x="233" y="160"/>
                                </a:cubicBezTo>
                                <a:cubicBezTo>
                                  <a:pt x="232" y="160"/>
                                  <a:pt x="230" y="161"/>
                                  <a:pt x="229" y="160"/>
                                </a:cubicBezTo>
                                <a:cubicBezTo>
                                  <a:pt x="228" y="160"/>
                                  <a:pt x="227" y="160"/>
                                  <a:pt x="227" y="160"/>
                                </a:cubicBezTo>
                                <a:cubicBezTo>
                                  <a:pt x="226" y="159"/>
                                  <a:pt x="226" y="158"/>
                                  <a:pt x="226" y="158"/>
                                </a:cubicBezTo>
                                <a:cubicBezTo>
                                  <a:pt x="224" y="157"/>
                                  <a:pt x="223" y="158"/>
                                  <a:pt x="222" y="156"/>
                                </a:cubicBezTo>
                                <a:cubicBezTo>
                                  <a:pt x="221" y="155"/>
                                  <a:pt x="220" y="155"/>
                                  <a:pt x="219" y="154"/>
                                </a:cubicBezTo>
                                <a:cubicBezTo>
                                  <a:pt x="217" y="154"/>
                                  <a:pt x="216" y="153"/>
                                  <a:pt x="214" y="154"/>
                                </a:cubicBezTo>
                                <a:cubicBezTo>
                                  <a:pt x="214" y="154"/>
                                  <a:pt x="211" y="156"/>
                                  <a:pt x="211" y="155"/>
                                </a:cubicBezTo>
                                <a:cubicBezTo>
                                  <a:pt x="210" y="155"/>
                                  <a:pt x="212" y="151"/>
                                  <a:pt x="210" y="153"/>
                                </a:cubicBezTo>
                                <a:cubicBezTo>
                                  <a:pt x="209" y="153"/>
                                  <a:pt x="209" y="154"/>
                                  <a:pt x="208" y="154"/>
                                </a:cubicBezTo>
                                <a:cubicBezTo>
                                  <a:pt x="207" y="155"/>
                                  <a:pt x="207" y="155"/>
                                  <a:pt x="206" y="155"/>
                                </a:cubicBezTo>
                                <a:cubicBezTo>
                                  <a:pt x="205" y="156"/>
                                  <a:pt x="205" y="157"/>
                                  <a:pt x="204" y="157"/>
                                </a:cubicBezTo>
                                <a:cubicBezTo>
                                  <a:pt x="203" y="158"/>
                                  <a:pt x="201" y="158"/>
                                  <a:pt x="201" y="159"/>
                                </a:cubicBezTo>
                                <a:cubicBezTo>
                                  <a:pt x="201" y="159"/>
                                  <a:pt x="202" y="160"/>
                                  <a:pt x="203" y="160"/>
                                </a:cubicBezTo>
                                <a:cubicBezTo>
                                  <a:pt x="203" y="161"/>
                                  <a:pt x="204" y="160"/>
                                  <a:pt x="204" y="161"/>
                                </a:cubicBezTo>
                                <a:cubicBezTo>
                                  <a:pt x="204" y="163"/>
                                  <a:pt x="203" y="163"/>
                                  <a:pt x="202" y="163"/>
                                </a:cubicBezTo>
                                <a:cubicBezTo>
                                  <a:pt x="201" y="162"/>
                                  <a:pt x="200" y="162"/>
                                  <a:pt x="198" y="163"/>
                                </a:cubicBezTo>
                                <a:cubicBezTo>
                                  <a:pt x="198" y="164"/>
                                  <a:pt x="197" y="164"/>
                                  <a:pt x="196" y="164"/>
                                </a:cubicBezTo>
                                <a:cubicBezTo>
                                  <a:pt x="196" y="164"/>
                                  <a:pt x="195" y="165"/>
                                  <a:pt x="194" y="165"/>
                                </a:cubicBezTo>
                                <a:cubicBezTo>
                                  <a:pt x="192" y="166"/>
                                  <a:pt x="189" y="164"/>
                                  <a:pt x="186" y="166"/>
                                </a:cubicBezTo>
                                <a:cubicBezTo>
                                  <a:pt x="186" y="166"/>
                                  <a:pt x="186" y="167"/>
                                  <a:pt x="185" y="168"/>
                                </a:cubicBezTo>
                                <a:cubicBezTo>
                                  <a:pt x="184" y="169"/>
                                  <a:pt x="183" y="168"/>
                                  <a:pt x="182" y="170"/>
                                </a:cubicBezTo>
                                <a:cubicBezTo>
                                  <a:pt x="181" y="170"/>
                                  <a:pt x="181" y="171"/>
                                  <a:pt x="181" y="172"/>
                                </a:cubicBezTo>
                                <a:cubicBezTo>
                                  <a:pt x="181" y="172"/>
                                  <a:pt x="180" y="173"/>
                                  <a:pt x="180" y="174"/>
                                </a:cubicBezTo>
                                <a:cubicBezTo>
                                  <a:pt x="180" y="175"/>
                                  <a:pt x="180" y="177"/>
                                  <a:pt x="181" y="178"/>
                                </a:cubicBezTo>
                                <a:cubicBezTo>
                                  <a:pt x="183" y="178"/>
                                  <a:pt x="183" y="178"/>
                                  <a:pt x="184" y="180"/>
                                </a:cubicBezTo>
                                <a:cubicBezTo>
                                  <a:pt x="185" y="180"/>
                                  <a:pt x="185" y="182"/>
                                  <a:pt x="185" y="183"/>
                                </a:cubicBezTo>
                                <a:cubicBezTo>
                                  <a:pt x="185" y="184"/>
                                  <a:pt x="184" y="185"/>
                                  <a:pt x="186" y="185"/>
                                </a:cubicBezTo>
                                <a:cubicBezTo>
                                  <a:pt x="187" y="185"/>
                                  <a:pt x="188" y="184"/>
                                  <a:pt x="189" y="183"/>
                                </a:cubicBezTo>
                                <a:cubicBezTo>
                                  <a:pt x="190" y="183"/>
                                  <a:pt x="190" y="182"/>
                                  <a:pt x="191" y="183"/>
                                </a:cubicBezTo>
                                <a:cubicBezTo>
                                  <a:pt x="192" y="184"/>
                                  <a:pt x="191" y="184"/>
                                  <a:pt x="190" y="185"/>
                                </a:cubicBezTo>
                                <a:cubicBezTo>
                                  <a:pt x="190" y="185"/>
                                  <a:pt x="190" y="186"/>
                                  <a:pt x="189" y="186"/>
                                </a:cubicBezTo>
                                <a:cubicBezTo>
                                  <a:pt x="189" y="187"/>
                                  <a:pt x="188" y="186"/>
                                  <a:pt x="188" y="187"/>
                                </a:cubicBezTo>
                                <a:cubicBezTo>
                                  <a:pt x="188" y="188"/>
                                  <a:pt x="188" y="188"/>
                                  <a:pt x="189" y="188"/>
                                </a:cubicBezTo>
                                <a:cubicBezTo>
                                  <a:pt x="189" y="188"/>
                                  <a:pt x="188" y="189"/>
                                  <a:pt x="189" y="189"/>
                                </a:cubicBezTo>
                                <a:cubicBezTo>
                                  <a:pt x="189" y="190"/>
                                  <a:pt x="190" y="189"/>
                                  <a:pt x="191" y="189"/>
                                </a:cubicBezTo>
                                <a:cubicBezTo>
                                  <a:pt x="194" y="190"/>
                                  <a:pt x="190" y="191"/>
                                  <a:pt x="189" y="191"/>
                                </a:cubicBezTo>
                                <a:cubicBezTo>
                                  <a:pt x="189" y="192"/>
                                  <a:pt x="190" y="193"/>
                                  <a:pt x="190" y="193"/>
                                </a:cubicBezTo>
                                <a:cubicBezTo>
                                  <a:pt x="191" y="194"/>
                                  <a:pt x="191" y="194"/>
                                  <a:pt x="190" y="195"/>
                                </a:cubicBezTo>
                                <a:cubicBezTo>
                                  <a:pt x="190" y="195"/>
                                  <a:pt x="190" y="196"/>
                                  <a:pt x="189" y="197"/>
                                </a:cubicBezTo>
                                <a:cubicBezTo>
                                  <a:pt x="189" y="197"/>
                                  <a:pt x="189" y="198"/>
                                  <a:pt x="189" y="198"/>
                                </a:cubicBezTo>
                                <a:cubicBezTo>
                                  <a:pt x="189" y="199"/>
                                  <a:pt x="189" y="200"/>
                                  <a:pt x="189" y="201"/>
                                </a:cubicBezTo>
                                <a:cubicBezTo>
                                  <a:pt x="189" y="203"/>
                                  <a:pt x="190" y="201"/>
                                  <a:pt x="191" y="201"/>
                                </a:cubicBezTo>
                                <a:cubicBezTo>
                                  <a:pt x="191" y="201"/>
                                  <a:pt x="191" y="202"/>
                                  <a:pt x="191" y="202"/>
                                </a:cubicBezTo>
                                <a:cubicBezTo>
                                  <a:pt x="191" y="202"/>
                                  <a:pt x="190" y="202"/>
                                  <a:pt x="190" y="203"/>
                                </a:cubicBezTo>
                                <a:cubicBezTo>
                                  <a:pt x="189" y="204"/>
                                  <a:pt x="190" y="204"/>
                                  <a:pt x="190" y="205"/>
                                </a:cubicBezTo>
                                <a:cubicBezTo>
                                  <a:pt x="190" y="206"/>
                                  <a:pt x="189" y="207"/>
                                  <a:pt x="190" y="207"/>
                                </a:cubicBezTo>
                                <a:cubicBezTo>
                                  <a:pt x="190" y="208"/>
                                  <a:pt x="190" y="209"/>
                                  <a:pt x="190" y="210"/>
                                </a:cubicBezTo>
                                <a:cubicBezTo>
                                  <a:pt x="190" y="210"/>
                                  <a:pt x="190" y="211"/>
                                  <a:pt x="190" y="212"/>
                                </a:cubicBezTo>
                                <a:cubicBezTo>
                                  <a:pt x="190" y="213"/>
                                  <a:pt x="191" y="213"/>
                                  <a:pt x="191" y="214"/>
                                </a:cubicBezTo>
                                <a:cubicBezTo>
                                  <a:pt x="192" y="215"/>
                                  <a:pt x="191" y="216"/>
                                  <a:pt x="192" y="218"/>
                                </a:cubicBezTo>
                                <a:cubicBezTo>
                                  <a:pt x="192" y="219"/>
                                  <a:pt x="192" y="220"/>
                                  <a:pt x="193" y="221"/>
                                </a:cubicBezTo>
                                <a:cubicBezTo>
                                  <a:pt x="193" y="222"/>
                                  <a:pt x="194" y="222"/>
                                  <a:pt x="194" y="222"/>
                                </a:cubicBezTo>
                                <a:cubicBezTo>
                                  <a:pt x="195" y="224"/>
                                  <a:pt x="194" y="224"/>
                                  <a:pt x="193" y="225"/>
                                </a:cubicBezTo>
                                <a:cubicBezTo>
                                  <a:pt x="193" y="227"/>
                                  <a:pt x="193" y="228"/>
                                  <a:pt x="193" y="229"/>
                                </a:cubicBezTo>
                                <a:cubicBezTo>
                                  <a:pt x="192" y="230"/>
                                  <a:pt x="192" y="231"/>
                                  <a:pt x="192" y="233"/>
                                </a:cubicBezTo>
                                <a:cubicBezTo>
                                  <a:pt x="193" y="233"/>
                                  <a:pt x="193" y="232"/>
                                  <a:pt x="194" y="232"/>
                                </a:cubicBezTo>
                                <a:cubicBezTo>
                                  <a:pt x="194" y="232"/>
                                  <a:pt x="194" y="233"/>
                                  <a:pt x="194" y="233"/>
                                </a:cubicBezTo>
                                <a:cubicBezTo>
                                  <a:pt x="193" y="234"/>
                                  <a:pt x="193" y="234"/>
                                  <a:pt x="192" y="235"/>
                                </a:cubicBezTo>
                                <a:cubicBezTo>
                                  <a:pt x="192" y="235"/>
                                  <a:pt x="192" y="236"/>
                                  <a:pt x="191" y="236"/>
                                </a:cubicBezTo>
                                <a:cubicBezTo>
                                  <a:pt x="191" y="237"/>
                                  <a:pt x="190" y="239"/>
                                  <a:pt x="190" y="240"/>
                                </a:cubicBezTo>
                                <a:cubicBezTo>
                                  <a:pt x="189" y="243"/>
                                  <a:pt x="190" y="245"/>
                                  <a:pt x="189" y="248"/>
                                </a:cubicBezTo>
                                <a:cubicBezTo>
                                  <a:pt x="188" y="250"/>
                                  <a:pt x="188" y="251"/>
                                  <a:pt x="187" y="253"/>
                                </a:cubicBezTo>
                                <a:cubicBezTo>
                                  <a:pt x="187" y="255"/>
                                  <a:pt x="186" y="256"/>
                                  <a:pt x="185" y="258"/>
                                </a:cubicBezTo>
                                <a:cubicBezTo>
                                  <a:pt x="185" y="259"/>
                                  <a:pt x="185" y="260"/>
                                  <a:pt x="184" y="262"/>
                                </a:cubicBezTo>
                                <a:cubicBezTo>
                                  <a:pt x="184" y="264"/>
                                  <a:pt x="183" y="265"/>
                                  <a:pt x="182" y="267"/>
                                </a:cubicBezTo>
                                <a:cubicBezTo>
                                  <a:pt x="181" y="268"/>
                                  <a:pt x="179" y="268"/>
                                  <a:pt x="179" y="270"/>
                                </a:cubicBezTo>
                                <a:cubicBezTo>
                                  <a:pt x="178" y="271"/>
                                  <a:pt x="179" y="273"/>
                                  <a:pt x="178" y="275"/>
                                </a:cubicBezTo>
                                <a:cubicBezTo>
                                  <a:pt x="178" y="276"/>
                                  <a:pt x="177" y="277"/>
                                  <a:pt x="177" y="279"/>
                                </a:cubicBezTo>
                                <a:cubicBezTo>
                                  <a:pt x="177" y="280"/>
                                  <a:pt x="176" y="282"/>
                                  <a:pt x="177" y="284"/>
                                </a:cubicBezTo>
                                <a:cubicBezTo>
                                  <a:pt x="177" y="284"/>
                                  <a:pt x="178" y="284"/>
                                  <a:pt x="179" y="284"/>
                                </a:cubicBezTo>
                                <a:cubicBezTo>
                                  <a:pt x="180" y="285"/>
                                  <a:pt x="180" y="285"/>
                                  <a:pt x="180" y="286"/>
                                </a:cubicBezTo>
                                <a:cubicBezTo>
                                  <a:pt x="181" y="286"/>
                                  <a:pt x="181" y="287"/>
                                  <a:pt x="182" y="287"/>
                                </a:cubicBezTo>
                                <a:cubicBezTo>
                                  <a:pt x="182" y="286"/>
                                  <a:pt x="182" y="285"/>
                                  <a:pt x="182" y="284"/>
                                </a:cubicBezTo>
                                <a:cubicBezTo>
                                  <a:pt x="182" y="284"/>
                                  <a:pt x="183" y="284"/>
                                  <a:pt x="183" y="283"/>
                                </a:cubicBezTo>
                                <a:cubicBezTo>
                                  <a:pt x="184" y="283"/>
                                  <a:pt x="184" y="282"/>
                                  <a:pt x="185" y="282"/>
                                </a:cubicBezTo>
                                <a:cubicBezTo>
                                  <a:pt x="185" y="280"/>
                                  <a:pt x="186" y="279"/>
                                  <a:pt x="187" y="281"/>
                                </a:cubicBezTo>
                                <a:cubicBezTo>
                                  <a:pt x="187" y="282"/>
                                  <a:pt x="187" y="283"/>
                                  <a:pt x="187" y="283"/>
                                </a:cubicBezTo>
                                <a:cubicBezTo>
                                  <a:pt x="187" y="284"/>
                                  <a:pt x="186" y="284"/>
                                  <a:pt x="186" y="285"/>
                                </a:cubicBezTo>
                                <a:cubicBezTo>
                                  <a:pt x="185" y="287"/>
                                  <a:pt x="184" y="286"/>
                                  <a:pt x="182" y="287"/>
                                </a:cubicBezTo>
                                <a:cubicBezTo>
                                  <a:pt x="181" y="288"/>
                                  <a:pt x="182" y="289"/>
                                  <a:pt x="182" y="290"/>
                                </a:cubicBezTo>
                                <a:cubicBezTo>
                                  <a:pt x="182" y="291"/>
                                  <a:pt x="182" y="292"/>
                                  <a:pt x="182" y="292"/>
                                </a:cubicBezTo>
                                <a:cubicBezTo>
                                  <a:pt x="183" y="293"/>
                                  <a:pt x="183" y="292"/>
                                  <a:pt x="184" y="292"/>
                                </a:cubicBezTo>
                                <a:cubicBezTo>
                                  <a:pt x="185" y="291"/>
                                  <a:pt x="185" y="290"/>
                                  <a:pt x="187" y="290"/>
                                </a:cubicBezTo>
                                <a:cubicBezTo>
                                  <a:pt x="187" y="290"/>
                                  <a:pt x="188" y="290"/>
                                  <a:pt x="188" y="290"/>
                                </a:cubicBezTo>
                                <a:cubicBezTo>
                                  <a:pt x="190" y="290"/>
                                  <a:pt x="190" y="289"/>
                                  <a:pt x="191" y="289"/>
                                </a:cubicBezTo>
                                <a:cubicBezTo>
                                  <a:pt x="192" y="289"/>
                                  <a:pt x="193" y="290"/>
                                  <a:pt x="193" y="291"/>
                                </a:cubicBezTo>
                                <a:cubicBezTo>
                                  <a:pt x="194" y="293"/>
                                  <a:pt x="192" y="292"/>
                                  <a:pt x="190" y="291"/>
                                </a:cubicBezTo>
                                <a:cubicBezTo>
                                  <a:pt x="190" y="291"/>
                                  <a:pt x="189" y="291"/>
                                  <a:pt x="189" y="291"/>
                                </a:cubicBezTo>
                                <a:cubicBezTo>
                                  <a:pt x="188" y="292"/>
                                  <a:pt x="189" y="292"/>
                                  <a:pt x="190" y="293"/>
                                </a:cubicBezTo>
                                <a:cubicBezTo>
                                  <a:pt x="190" y="293"/>
                                  <a:pt x="189" y="294"/>
                                  <a:pt x="189" y="295"/>
                                </a:cubicBezTo>
                                <a:cubicBezTo>
                                  <a:pt x="190" y="296"/>
                                  <a:pt x="190" y="296"/>
                                  <a:pt x="190" y="297"/>
                                </a:cubicBezTo>
                                <a:cubicBezTo>
                                  <a:pt x="191" y="298"/>
                                  <a:pt x="191" y="299"/>
                                  <a:pt x="191" y="300"/>
                                </a:cubicBezTo>
                                <a:cubicBezTo>
                                  <a:pt x="191" y="300"/>
                                  <a:pt x="191" y="301"/>
                                  <a:pt x="190" y="301"/>
                                </a:cubicBezTo>
                                <a:cubicBezTo>
                                  <a:pt x="190" y="304"/>
                                  <a:pt x="190" y="306"/>
                                  <a:pt x="191" y="308"/>
                                </a:cubicBezTo>
                                <a:cubicBezTo>
                                  <a:pt x="191" y="310"/>
                                  <a:pt x="191" y="312"/>
                                  <a:pt x="191" y="313"/>
                                </a:cubicBezTo>
                                <a:cubicBezTo>
                                  <a:pt x="191" y="315"/>
                                  <a:pt x="191" y="316"/>
                                  <a:pt x="190" y="318"/>
                                </a:cubicBezTo>
                                <a:cubicBezTo>
                                  <a:pt x="189" y="320"/>
                                  <a:pt x="189" y="322"/>
                                  <a:pt x="188" y="324"/>
                                </a:cubicBezTo>
                                <a:cubicBezTo>
                                  <a:pt x="188" y="324"/>
                                  <a:pt x="187" y="326"/>
                                  <a:pt x="187" y="327"/>
                                </a:cubicBezTo>
                                <a:cubicBezTo>
                                  <a:pt x="188" y="327"/>
                                  <a:pt x="190" y="326"/>
                                  <a:pt x="191" y="326"/>
                                </a:cubicBezTo>
                                <a:cubicBezTo>
                                  <a:pt x="192" y="325"/>
                                  <a:pt x="193" y="325"/>
                                  <a:pt x="195" y="325"/>
                                </a:cubicBezTo>
                                <a:cubicBezTo>
                                  <a:pt x="196" y="325"/>
                                  <a:pt x="198" y="324"/>
                                  <a:pt x="199" y="325"/>
                                </a:cubicBezTo>
                                <a:cubicBezTo>
                                  <a:pt x="201" y="325"/>
                                  <a:pt x="202" y="325"/>
                                  <a:pt x="203" y="325"/>
                                </a:cubicBezTo>
                                <a:cubicBezTo>
                                  <a:pt x="204" y="325"/>
                                  <a:pt x="205" y="325"/>
                                  <a:pt x="205" y="325"/>
                                </a:cubicBezTo>
                                <a:cubicBezTo>
                                  <a:pt x="206" y="326"/>
                                  <a:pt x="206" y="326"/>
                                  <a:pt x="207" y="327"/>
                                </a:cubicBezTo>
                                <a:cubicBezTo>
                                  <a:pt x="208" y="327"/>
                                  <a:pt x="210" y="327"/>
                                  <a:pt x="211" y="327"/>
                                </a:cubicBezTo>
                                <a:cubicBezTo>
                                  <a:pt x="212" y="327"/>
                                  <a:pt x="213" y="327"/>
                                  <a:pt x="214" y="327"/>
                                </a:cubicBezTo>
                                <a:cubicBezTo>
                                  <a:pt x="214" y="326"/>
                                  <a:pt x="215" y="326"/>
                                  <a:pt x="215" y="325"/>
                                </a:cubicBezTo>
                                <a:cubicBezTo>
                                  <a:pt x="217" y="324"/>
                                  <a:pt x="218" y="325"/>
                                  <a:pt x="219" y="324"/>
                                </a:cubicBezTo>
                                <a:cubicBezTo>
                                  <a:pt x="220" y="323"/>
                                  <a:pt x="221" y="321"/>
                                  <a:pt x="222" y="321"/>
                                </a:cubicBezTo>
                                <a:cubicBezTo>
                                  <a:pt x="223" y="321"/>
                                  <a:pt x="224" y="322"/>
                                  <a:pt x="224" y="322"/>
                                </a:cubicBezTo>
                                <a:cubicBezTo>
                                  <a:pt x="225" y="322"/>
                                  <a:pt x="226" y="322"/>
                                  <a:pt x="227" y="322"/>
                                </a:cubicBezTo>
                                <a:cubicBezTo>
                                  <a:pt x="227" y="322"/>
                                  <a:pt x="228" y="322"/>
                                  <a:pt x="229" y="322"/>
                                </a:cubicBezTo>
                                <a:cubicBezTo>
                                  <a:pt x="230" y="322"/>
                                  <a:pt x="231" y="322"/>
                                  <a:pt x="231" y="322"/>
                                </a:cubicBezTo>
                                <a:cubicBezTo>
                                  <a:pt x="233" y="322"/>
                                  <a:pt x="232" y="324"/>
                                  <a:pt x="233" y="325"/>
                                </a:cubicBezTo>
                                <a:cubicBezTo>
                                  <a:pt x="234" y="326"/>
                                  <a:pt x="236" y="326"/>
                                  <a:pt x="237" y="327"/>
                                </a:cubicBezTo>
                                <a:cubicBezTo>
                                  <a:pt x="237" y="327"/>
                                  <a:pt x="237" y="328"/>
                                  <a:pt x="238" y="329"/>
                                </a:cubicBezTo>
                                <a:cubicBezTo>
                                  <a:pt x="238" y="329"/>
                                  <a:pt x="239" y="329"/>
                                  <a:pt x="240" y="330"/>
                                </a:cubicBezTo>
                                <a:cubicBezTo>
                                  <a:pt x="240" y="330"/>
                                  <a:pt x="241" y="331"/>
                                  <a:pt x="241" y="331"/>
                                </a:cubicBezTo>
                                <a:cubicBezTo>
                                  <a:pt x="242" y="332"/>
                                  <a:pt x="243" y="332"/>
                                  <a:pt x="243" y="333"/>
                                </a:cubicBezTo>
                                <a:cubicBezTo>
                                  <a:pt x="244" y="334"/>
                                  <a:pt x="243" y="334"/>
                                  <a:pt x="242" y="334"/>
                                </a:cubicBezTo>
                                <a:cubicBezTo>
                                  <a:pt x="241" y="335"/>
                                  <a:pt x="242" y="335"/>
                                  <a:pt x="243" y="336"/>
                                </a:cubicBezTo>
                                <a:cubicBezTo>
                                  <a:pt x="243" y="336"/>
                                  <a:pt x="243" y="337"/>
                                  <a:pt x="244" y="338"/>
                                </a:cubicBezTo>
                                <a:cubicBezTo>
                                  <a:pt x="244" y="338"/>
                                  <a:pt x="244" y="339"/>
                                  <a:pt x="245" y="339"/>
                                </a:cubicBezTo>
                                <a:cubicBezTo>
                                  <a:pt x="246" y="340"/>
                                  <a:pt x="246" y="340"/>
                                  <a:pt x="246" y="341"/>
                                </a:cubicBezTo>
                                <a:cubicBezTo>
                                  <a:pt x="247" y="342"/>
                                  <a:pt x="248" y="342"/>
                                  <a:pt x="248" y="343"/>
                                </a:cubicBezTo>
                                <a:cubicBezTo>
                                  <a:pt x="248" y="343"/>
                                  <a:pt x="249" y="344"/>
                                  <a:pt x="249" y="345"/>
                                </a:cubicBezTo>
                                <a:cubicBezTo>
                                  <a:pt x="250" y="347"/>
                                  <a:pt x="251" y="347"/>
                                  <a:pt x="252" y="348"/>
                                </a:cubicBezTo>
                                <a:cubicBezTo>
                                  <a:pt x="253" y="349"/>
                                  <a:pt x="254" y="350"/>
                                  <a:pt x="255" y="351"/>
                                </a:cubicBezTo>
                                <a:cubicBezTo>
                                  <a:pt x="256" y="351"/>
                                  <a:pt x="256" y="351"/>
                                  <a:pt x="257" y="351"/>
                                </a:cubicBezTo>
                                <a:cubicBezTo>
                                  <a:pt x="258" y="352"/>
                                  <a:pt x="258" y="352"/>
                                  <a:pt x="259" y="352"/>
                                </a:cubicBezTo>
                                <a:cubicBezTo>
                                  <a:pt x="260" y="353"/>
                                  <a:pt x="262" y="352"/>
                                  <a:pt x="263" y="352"/>
                                </a:cubicBezTo>
                                <a:cubicBezTo>
                                  <a:pt x="264" y="351"/>
                                  <a:pt x="264" y="350"/>
                                  <a:pt x="265" y="350"/>
                                </a:cubicBezTo>
                                <a:cubicBezTo>
                                  <a:pt x="265" y="350"/>
                                  <a:pt x="266" y="350"/>
                                  <a:pt x="267" y="350"/>
                                </a:cubicBezTo>
                                <a:cubicBezTo>
                                  <a:pt x="268" y="349"/>
                                  <a:pt x="268" y="347"/>
                                  <a:pt x="269" y="346"/>
                                </a:cubicBezTo>
                                <a:cubicBezTo>
                                  <a:pt x="269" y="345"/>
                                  <a:pt x="271" y="344"/>
                                  <a:pt x="272" y="343"/>
                                </a:cubicBezTo>
                                <a:cubicBezTo>
                                  <a:pt x="274" y="343"/>
                                  <a:pt x="275" y="342"/>
                                  <a:pt x="276" y="341"/>
                                </a:cubicBezTo>
                                <a:cubicBezTo>
                                  <a:pt x="278" y="341"/>
                                  <a:pt x="279" y="340"/>
                                  <a:pt x="281" y="339"/>
                                </a:cubicBezTo>
                                <a:cubicBezTo>
                                  <a:pt x="281" y="339"/>
                                  <a:pt x="282" y="338"/>
                                  <a:pt x="282" y="337"/>
                                </a:cubicBezTo>
                                <a:cubicBezTo>
                                  <a:pt x="283" y="337"/>
                                  <a:pt x="283" y="337"/>
                                  <a:pt x="284" y="337"/>
                                </a:cubicBezTo>
                                <a:cubicBezTo>
                                  <a:pt x="286" y="336"/>
                                  <a:pt x="286" y="335"/>
                                  <a:pt x="288" y="334"/>
                                </a:cubicBezTo>
                                <a:cubicBezTo>
                                  <a:pt x="291" y="334"/>
                                  <a:pt x="293" y="334"/>
                                  <a:pt x="296" y="334"/>
                                </a:cubicBezTo>
                                <a:cubicBezTo>
                                  <a:pt x="300" y="334"/>
                                  <a:pt x="303" y="334"/>
                                  <a:pt x="307" y="334"/>
                                </a:cubicBezTo>
                                <a:cubicBezTo>
                                  <a:pt x="309" y="334"/>
                                  <a:pt x="310" y="334"/>
                                  <a:pt x="312" y="334"/>
                                </a:cubicBezTo>
                                <a:cubicBezTo>
                                  <a:pt x="313" y="334"/>
                                  <a:pt x="315" y="334"/>
                                  <a:pt x="317" y="334"/>
                                </a:cubicBezTo>
                                <a:cubicBezTo>
                                  <a:pt x="318" y="334"/>
                                  <a:pt x="319" y="335"/>
                                  <a:pt x="321" y="336"/>
                                </a:cubicBezTo>
                                <a:cubicBezTo>
                                  <a:pt x="322" y="336"/>
                                  <a:pt x="324" y="336"/>
                                  <a:pt x="325" y="335"/>
                                </a:cubicBezTo>
                                <a:cubicBezTo>
                                  <a:pt x="327" y="334"/>
                                  <a:pt x="328" y="334"/>
                                  <a:pt x="329" y="333"/>
                                </a:cubicBezTo>
                                <a:cubicBezTo>
                                  <a:pt x="331" y="332"/>
                                  <a:pt x="332" y="333"/>
                                  <a:pt x="333" y="334"/>
                                </a:cubicBezTo>
                                <a:cubicBezTo>
                                  <a:pt x="335" y="334"/>
                                  <a:pt x="336" y="335"/>
                                  <a:pt x="338" y="333"/>
                                </a:cubicBezTo>
                                <a:cubicBezTo>
                                  <a:pt x="339" y="332"/>
                                  <a:pt x="339" y="331"/>
                                  <a:pt x="340" y="329"/>
                                </a:cubicBezTo>
                                <a:cubicBezTo>
                                  <a:pt x="341" y="328"/>
                                  <a:pt x="342" y="327"/>
                                  <a:pt x="343" y="325"/>
                                </a:cubicBezTo>
                                <a:cubicBezTo>
                                  <a:pt x="344" y="324"/>
                                  <a:pt x="345" y="323"/>
                                  <a:pt x="345" y="321"/>
                                </a:cubicBezTo>
                                <a:cubicBezTo>
                                  <a:pt x="346" y="320"/>
                                  <a:pt x="347" y="319"/>
                                  <a:pt x="348" y="318"/>
                                </a:cubicBezTo>
                                <a:cubicBezTo>
                                  <a:pt x="350" y="317"/>
                                  <a:pt x="351" y="316"/>
                                  <a:pt x="353" y="316"/>
                                </a:cubicBezTo>
                                <a:cubicBezTo>
                                  <a:pt x="355" y="316"/>
                                  <a:pt x="356" y="316"/>
                                  <a:pt x="357" y="315"/>
                                </a:cubicBezTo>
                                <a:cubicBezTo>
                                  <a:pt x="358" y="314"/>
                                  <a:pt x="359" y="313"/>
                                  <a:pt x="361" y="313"/>
                                </a:cubicBezTo>
                                <a:cubicBezTo>
                                  <a:pt x="361" y="314"/>
                                  <a:pt x="362" y="314"/>
                                  <a:pt x="362" y="314"/>
                                </a:cubicBezTo>
                                <a:cubicBezTo>
                                  <a:pt x="363" y="314"/>
                                  <a:pt x="364" y="314"/>
                                  <a:pt x="365" y="314"/>
                                </a:cubicBezTo>
                                <a:cubicBezTo>
                                  <a:pt x="365" y="314"/>
                                  <a:pt x="365" y="313"/>
                                  <a:pt x="366" y="313"/>
                                </a:cubicBezTo>
                                <a:cubicBezTo>
                                  <a:pt x="366" y="313"/>
                                  <a:pt x="367" y="313"/>
                                  <a:pt x="367" y="313"/>
                                </a:cubicBezTo>
                                <a:cubicBezTo>
                                  <a:pt x="367" y="312"/>
                                  <a:pt x="366" y="312"/>
                                  <a:pt x="365" y="311"/>
                                </a:cubicBezTo>
                                <a:cubicBezTo>
                                  <a:pt x="363" y="308"/>
                                  <a:pt x="366" y="305"/>
                                  <a:pt x="368" y="303"/>
                                </a:cubicBezTo>
                                <a:cubicBezTo>
                                  <a:pt x="368" y="303"/>
                                  <a:pt x="368" y="302"/>
                                  <a:pt x="369" y="301"/>
                                </a:cubicBezTo>
                                <a:cubicBezTo>
                                  <a:pt x="369" y="299"/>
                                  <a:pt x="370" y="298"/>
                                  <a:pt x="371" y="296"/>
                                </a:cubicBezTo>
                                <a:cubicBezTo>
                                  <a:pt x="371" y="295"/>
                                  <a:pt x="373" y="294"/>
                                  <a:pt x="374" y="293"/>
                                </a:cubicBezTo>
                                <a:cubicBezTo>
                                  <a:pt x="376" y="292"/>
                                  <a:pt x="377" y="291"/>
                                  <a:pt x="378" y="290"/>
                                </a:cubicBezTo>
                                <a:cubicBezTo>
                                  <a:pt x="380" y="289"/>
                                  <a:pt x="381" y="288"/>
                                  <a:pt x="383" y="287"/>
                                </a:cubicBezTo>
                                <a:cubicBezTo>
                                  <a:pt x="384" y="286"/>
                                  <a:pt x="385" y="285"/>
                                  <a:pt x="387" y="285"/>
                                </a:cubicBezTo>
                                <a:cubicBezTo>
                                  <a:pt x="388" y="284"/>
                                  <a:pt x="388" y="283"/>
                                  <a:pt x="387" y="282"/>
                                </a:cubicBezTo>
                                <a:cubicBezTo>
                                  <a:pt x="385" y="282"/>
                                  <a:pt x="385" y="281"/>
                                  <a:pt x="383" y="280"/>
                                </a:cubicBezTo>
                                <a:cubicBezTo>
                                  <a:pt x="381" y="278"/>
                                  <a:pt x="379" y="277"/>
                                  <a:pt x="378" y="274"/>
                                </a:cubicBezTo>
                                <a:cubicBezTo>
                                  <a:pt x="378" y="273"/>
                                  <a:pt x="378" y="273"/>
                                  <a:pt x="377" y="272"/>
                                </a:cubicBezTo>
                                <a:cubicBezTo>
                                  <a:pt x="376" y="270"/>
                                  <a:pt x="376" y="269"/>
                                  <a:pt x="376" y="267"/>
                                </a:cubicBezTo>
                                <a:cubicBezTo>
                                  <a:pt x="376" y="266"/>
                                  <a:pt x="376" y="264"/>
                                  <a:pt x="376" y="262"/>
                                </a:cubicBezTo>
                                <a:cubicBezTo>
                                  <a:pt x="377" y="260"/>
                                  <a:pt x="378" y="259"/>
                                  <a:pt x="379" y="257"/>
                                </a:cubicBezTo>
                                <a:cubicBezTo>
                                  <a:pt x="382" y="254"/>
                                  <a:pt x="384" y="252"/>
                                  <a:pt x="386" y="249"/>
                                </a:cubicBezTo>
                                <a:cubicBezTo>
                                  <a:pt x="387" y="248"/>
                                  <a:pt x="388" y="246"/>
                                  <a:pt x="389" y="245"/>
                                </a:cubicBezTo>
                                <a:cubicBezTo>
                                  <a:pt x="390" y="243"/>
                                  <a:pt x="391" y="243"/>
                                  <a:pt x="393" y="242"/>
                                </a:cubicBezTo>
                                <a:cubicBezTo>
                                  <a:pt x="395" y="240"/>
                                  <a:pt x="396" y="237"/>
                                  <a:pt x="397" y="234"/>
                                </a:cubicBezTo>
                                <a:cubicBezTo>
                                  <a:pt x="398" y="233"/>
                                  <a:pt x="398" y="232"/>
                                  <a:pt x="399" y="230"/>
                                </a:cubicBezTo>
                                <a:cubicBezTo>
                                  <a:pt x="400" y="229"/>
                                  <a:pt x="401" y="228"/>
                                  <a:pt x="402" y="227"/>
                                </a:cubicBezTo>
                                <a:cubicBezTo>
                                  <a:pt x="403" y="226"/>
                                  <a:pt x="403" y="226"/>
                                  <a:pt x="404" y="225"/>
                                </a:cubicBezTo>
                                <a:cubicBezTo>
                                  <a:pt x="406" y="224"/>
                                  <a:pt x="407" y="224"/>
                                  <a:pt x="409" y="223"/>
                                </a:cubicBezTo>
                                <a:cubicBezTo>
                                  <a:pt x="411" y="223"/>
                                  <a:pt x="413" y="222"/>
                                  <a:pt x="414" y="222"/>
                                </a:cubicBezTo>
                                <a:cubicBezTo>
                                  <a:pt x="416" y="222"/>
                                  <a:pt x="417" y="221"/>
                                  <a:pt x="419" y="221"/>
                                </a:cubicBezTo>
                                <a:cubicBezTo>
                                  <a:pt x="421" y="220"/>
                                  <a:pt x="424" y="219"/>
                                  <a:pt x="426" y="218"/>
                                </a:cubicBezTo>
                                <a:cubicBezTo>
                                  <a:pt x="428" y="217"/>
                                  <a:pt x="429" y="216"/>
                                  <a:pt x="430" y="215"/>
                                </a:cubicBezTo>
                                <a:cubicBezTo>
                                  <a:pt x="432" y="214"/>
                                  <a:pt x="434" y="213"/>
                                  <a:pt x="436" y="212"/>
                                </a:cubicBezTo>
                                <a:cubicBezTo>
                                  <a:pt x="438" y="212"/>
                                  <a:pt x="439" y="210"/>
                                  <a:pt x="441" y="209"/>
                                </a:cubicBezTo>
                                <a:cubicBezTo>
                                  <a:pt x="443" y="209"/>
                                  <a:pt x="445" y="208"/>
                                  <a:pt x="447" y="208"/>
                                </a:cubicBezTo>
                                <a:cubicBezTo>
                                  <a:pt x="448" y="207"/>
                                  <a:pt x="449" y="206"/>
                                  <a:pt x="451" y="205"/>
                                </a:cubicBezTo>
                                <a:cubicBezTo>
                                  <a:pt x="452" y="204"/>
                                  <a:pt x="452" y="202"/>
                                  <a:pt x="452" y="201"/>
                                </a:cubicBezTo>
                                <a:cubicBezTo>
                                  <a:pt x="452" y="199"/>
                                  <a:pt x="451" y="198"/>
                                  <a:pt x="451" y="197"/>
                                </a:cubicBezTo>
                                <a:cubicBezTo>
                                  <a:pt x="450" y="195"/>
                                  <a:pt x="451" y="194"/>
                                  <a:pt x="452" y="193"/>
                                </a:cubicBezTo>
                                <a:cubicBezTo>
                                  <a:pt x="453" y="193"/>
                                  <a:pt x="453" y="192"/>
                                  <a:pt x="454" y="192"/>
                                </a:cubicBezTo>
                                <a:cubicBezTo>
                                  <a:pt x="455" y="192"/>
                                  <a:pt x="456" y="192"/>
                                  <a:pt x="455" y="191"/>
                                </a:cubicBezTo>
                                <a:cubicBezTo>
                                  <a:pt x="455" y="190"/>
                                  <a:pt x="454" y="190"/>
                                  <a:pt x="454" y="190"/>
                                </a:cubicBezTo>
                                <a:cubicBezTo>
                                  <a:pt x="453" y="189"/>
                                  <a:pt x="453" y="189"/>
                                  <a:pt x="453" y="188"/>
                                </a:cubicBezTo>
                                <a:cubicBezTo>
                                  <a:pt x="452" y="188"/>
                                  <a:pt x="452" y="187"/>
                                  <a:pt x="452" y="186"/>
                                </a:cubicBezTo>
                                <a:cubicBezTo>
                                  <a:pt x="452" y="185"/>
                                  <a:pt x="451" y="185"/>
                                  <a:pt x="451" y="184"/>
                                </a:cubicBezTo>
                                <a:cubicBezTo>
                                  <a:pt x="451" y="183"/>
                                  <a:pt x="451" y="182"/>
                                  <a:pt x="451" y="181"/>
                                </a:cubicBezTo>
                                <a:cubicBezTo>
                                  <a:pt x="450" y="180"/>
                                  <a:pt x="450" y="180"/>
                                  <a:pt x="449" y="179"/>
                                </a:cubicBezTo>
                                <a:cubicBezTo>
                                  <a:pt x="449" y="178"/>
                                  <a:pt x="448" y="177"/>
                                  <a:pt x="449" y="176"/>
                                </a:cubicBezTo>
                                <a:cubicBezTo>
                                  <a:pt x="449" y="175"/>
                                  <a:pt x="450" y="174"/>
                                  <a:pt x="451" y="173"/>
                                </a:cubicBezTo>
                                <a:cubicBezTo>
                                  <a:pt x="451" y="172"/>
                                  <a:pt x="452" y="171"/>
                                  <a:pt x="452" y="171"/>
                                </a:cubicBezTo>
                                <a:cubicBezTo>
                                  <a:pt x="453" y="169"/>
                                  <a:pt x="454" y="168"/>
                                  <a:pt x="455" y="167"/>
                                </a:cubicBezTo>
                                <a:cubicBezTo>
                                  <a:pt x="456" y="167"/>
                                  <a:pt x="457" y="167"/>
                                  <a:pt x="457" y="166"/>
                                </a:cubicBezTo>
                                <a:cubicBezTo>
                                  <a:pt x="458" y="166"/>
                                  <a:pt x="458" y="165"/>
                                  <a:pt x="459" y="165"/>
                                </a:cubicBezTo>
                                <a:cubicBezTo>
                                  <a:pt x="461" y="164"/>
                                  <a:pt x="462" y="164"/>
                                  <a:pt x="464" y="163"/>
                                </a:cubicBezTo>
                                <a:cubicBezTo>
                                  <a:pt x="467" y="161"/>
                                  <a:pt x="469" y="158"/>
                                  <a:pt x="472" y="159"/>
                                </a:cubicBezTo>
                                <a:cubicBezTo>
                                  <a:pt x="474" y="159"/>
                                  <a:pt x="476" y="161"/>
                                  <a:pt x="477" y="161"/>
                                </a:cubicBezTo>
                                <a:cubicBezTo>
                                  <a:pt x="479" y="161"/>
                                  <a:pt x="481" y="161"/>
                                  <a:pt x="484" y="161"/>
                                </a:cubicBezTo>
                                <a:cubicBezTo>
                                  <a:pt x="485" y="161"/>
                                  <a:pt x="487" y="162"/>
                                  <a:pt x="488" y="162"/>
                                </a:cubicBezTo>
                                <a:cubicBezTo>
                                  <a:pt x="489" y="162"/>
                                  <a:pt x="490" y="162"/>
                                  <a:pt x="490" y="162"/>
                                </a:cubicBezTo>
                                <a:cubicBezTo>
                                  <a:pt x="491" y="163"/>
                                  <a:pt x="491" y="163"/>
                                  <a:pt x="492" y="164"/>
                                </a:cubicBezTo>
                                <a:cubicBezTo>
                                  <a:pt x="493" y="164"/>
                                  <a:pt x="495" y="164"/>
                                  <a:pt x="497" y="164"/>
                                </a:cubicBezTo>
                                <a:cubicBezTo>
                                  <a:pt x="498" y="163"/>
                                  <a:pt x="499" y="164"/>
                                  <a:pt x="499" y="166"/>
                                </a:cubicBezTo>
                                <a:cubicBezTo>
                                  <a:pt x="498" y="167"/>
                                  <a:pt x="498" y="167"/>
                                  <a:pt x="500" y="167"/>
                                </a:cubicBezTo>
                                <a:cubicBezTo>
                                  <a:pt x="500" y="167"/>
                                  <a:pt x="501" y="168"/>
                                  <a:pt x="502" y="169"/>
                                </a:cubicBezTo>
                                <a:cubicBezTo>
                                  <a:pt x="503" y="169"/>
                                  <a:pt x="503" y="168"/>
                                  <a:pt x="504" y="168"/>
                                </a:cubicBezTo>
                                <a:cubicBezTo>
                                  <a:pt x="505" y="168"/>
                                  <a:pt x="507" y="169"/>
                                  <a:pt x="508" y="170"/>
                                </a:cubicBezTo>
                                <a:cubicBezTo>
                                  <a:pt x="509" y="171"/>
                                  <a:pt x="510" y="172"/>
                                  <a:pt x="512" y="171"/>
                                </a:cubicBezTo>
                                <a:cubicBezTo>
                                  <a:pt x="513" y="171"/>
                                  <a:pt x="513" y="171"/>
                                  <a:pt x="514" y="171"/>
                                </a:cubicBezTo>
                                <a:cubicBezTo>
                                  <a:pt x="515" y="171"/>
                                  <a:pt x="515" y="171"/>
                                  <a:pt x="516" y="172"/>
                                </a:cubicBezTo>
                                <a:cubicBezTo>
                                  <a:pt x="517" y="172"/>
                                  <a:pt x="519" y="172"/>
                                  <a:pt x="521" y="172"/>
                                </a:cubicBezTo>
                                <a:cubicBezTo>
                                  <a:pt x="522" y="171"/>
                                  <a:pt x="523" y="170"/>
                                  <a:pt x="524" y="169"/>
                                </a:cubicBezTo>
                                <a:cubicBezTo>
                                  <a:pt x="525" y="168"/>
                                  <a:pt x="526" y="167"/>
                                  <a:pt x="528" y="166"/>
                                </a:cubicBezTo>
                                <a:cubicBezTo>
                                  <a:pt x="529" y="165"/>
                                  <a:pt x="529" y="164"/>
                                  <a:pt x="530" y="163"/>
                                </a:cubicBezTo>
                                <a:cubicBezTo>
                                  <a:pt x="531" y="161"/>
                                  <a:pt x="533" y="161"/>
                                  <a:pt x="534" y="160"/>
                                </a:cubicBezTo>
                                <a:cubicBezTo>
                                  <a:pt x="535" y="160"/>
                                  <a:pt x="535" y="160"/>
                                  <a:pt x="536" y="159"/>
                                </a:cubicBezTo>
                                <a:cubicBezTo>
                                  <a:pt x="537" y="159"/>
                                  <a:pt x="538" y="159"/>
                                  <a:pt x="540" y="158"/>
                                </a:cubicBezTo>
                                <a:cubicBezTo>
                                  <a:pt x="540" y="157"/>
                                  <a:pt x="540" y="157"/>
                                  <a:pt x="541" y="156"/>
                                </a:cubicBezTo>
                                <a:cubicBezTo>
                                  <a:pt x="542" y="156"/>
                                  <a:pt x="543" y="156"/>
                                  <a:pt x="543" y="155"/>
                                </a:cubicBezTo>
                                <a:cubicBezTo>
                                  <a:pt x="544" y="155"/>
                                  <a:pt x="544" y="154"/>
                                  <a:pt x="544" y="154"/>
                                </a:cubicBezTo>
                                <a:cubicBezTo>
                                  <a:pt x="545" y="154"/>
                                  <a:pt x="546" y="153"/>
                                  <a:pt x="546" y="153"/>
                                </a:cubicBezTo>
                                <a:cubicBezTo>
                                  <a:pt x="547" y="153"/>
                                  <a:pt x="547" y="152"/>
                                  <a:pt x="548" y="152"/>
                                </a:cubicBezTo>
                                <a:cubicBezTo>
                                  <a:pt x="549" y="152"/>
                                  <a:pt x="549" y="152"/>
                                  <a:pt x="550" y="152"/>
                                </a:cubicBezTo>
                                <a:cubicBezTo>
                                  <a:pt x="552" y="152"/>
                                  <a:pt x="553" y="151"/>
                                  <a:pt x="555" y="151"/>
                                </a:cubicBezTo>
                                <a:cubicBezTo>
                                  <a:pt x="556" y="151"/>
                                  <a:pt x="556" y="151"/>
                                  <a:pt x="557" y="151"/>
                                </a:cubicBezTo>
                                <a:cubicBezTo>
                                  <a:pt x="558" y="150"/>
                                  <a:pt x="558" y="150"/>
                                  <a:pt x="559" y="149"/>
                                </a:cubicBezTo>
                                <a:cubicBezTo>
                                  <a:pt x="560" y="148"/>
                                  <a:pt x="561" y="148"/>
                                  <a:pt x="562" y="147"/>
                                </a:cubicBezTo>
                                <a:cubicBezTo>
                                  <a:pt x="563" y="146"/>
                                  <a:pt x="563" y="146"/>
                                  <a:pt x="563" y="145"/>
                                </a:cubicBezTo>
                                <a:cubicBezTo>
                                  <a:pt x="564" y="144"/>
                                  <a:pt x="566" y="143"/>
                                  <a:pt x="566" y="141"/>
                                </a:cubicBezTo>
                                <a:cubicBezTo>
                                  <a:pt x="567" y="141"/>
                                  <a:pt x="567" y="140"/>
                                  <a:pt x="568" y="140"/>
                                </a:cubicBezTo>
                                <a:cubicBezTo>
                                  <a:pt x="569" y="139"/>
                                  <a:pt x="569" y="139"/>
                                  <a:pt x="570" y="138"/>
                                </a:cubicBezTo>
                                <a:cubicBezTo>
                                  <a:pt x="570" y="138"/>
                                  <a:pt x="570" y="137"/>
                                  <a:pt x="571" y="137"/>
                                </a:cubicBezTo>
                                <a:cubicBezTo>
                                  <a:pt x="572" y="137"/>
                                  <a:pt x="574" y="137"/>
                                  <a:pt x="576" y="137"/>
                                </a:cubicBezTo>
                                <a:cubicBezTo>
                                  <a:pt x="578" y="137"/>
                                  <a:pt x="579" y="138"/>
                                  <a:pt x="580" y="138"/>
                                </a:cubicBezTo>
                                <a:cubicBezTo>
                                  <a:pt x="582" y="139"/>
                                  <a:pt x="584" y="138"/>
                                  <a:pt x="585" y="139"/>
                                </a:cubicBezTo>
                                <a:cubicBezTo>
                                  <a:pt x="586" y="139"/>
                                  <a:pt x="586" y="140"/>
                                  <a:pt x="587" y="140"/>
                                </a:cubicBezTo>
                                <a:cubicBezTo>
                                  <a:pt x="587" y="141"/>
                                  <a:pt x="588" y="141"/>
                                  <a:pt x="589" y="141"/>
                                </a:cubicBezTo>
                                <a:cubicBezTo>
                                  <a:pt x="591" y="141"/>
                                  <a:pt x="592" y="142"/>
                                  <a:pt x="593" y="142"/>
                                </a:cubicBezTo>
                                <a:cubicBezTo>
                                  <a:pt x="595" y="143"/>
                                  <a:pt x="596" y="144"/>
                                  <a:pt x="597" y="144"/>
                                </a:cubicBezTo>
                                <a:cubicBezTo>
                                  <a:pt x="598" y="144"/>
                                  <a:pt x="599" y="144"/>
                                  <a:pt x="599" y="145"/>
                                </a:cubicBezTo>
                                <a:cubicBezTo>
                                  <a:pt x="600" y="145"/>
                                  <a:pt x="600" y="146"/>
                                  <a:pt x="601" y="146"/>
                                </a:cubicBezTo>
                                <a:cubicBezTo>
                                  <a:pt x="602" y="146"/>
                                  <a:pt x="603" y="147"/>
                                  <a:pt x="603" y="147"/>
                                </a:cubicBezTo>
                                <a:cubicBezTo>
                                  <a:pt x="604" y="148"/>
                                  <a:pt x="604" y="148"/>
                                  <a:pt x="604" y="149"/>
                                </a:cubicBezTo>
                                <a:cubicBezTo>
                                  <a:pt x="604" y="149"/>
                                  <a:pt x="605" y="149"/>
                                  <a:pt x="605" y="149"/>
                                </a:cubicBezTo>
                                <a:cubicBezTo>
                                  <a:pt x="606" y="150"/>
                                  <a:pt x="606" y="151"/>
                                  <a:pt x="606" y="151"/>
                                </a:cubicBezTo>
                                <a:cubicBezTo>
                                  <a:pt x="607" y="153"/>
                                  <a:pt x="606" y="154"/>
                                  <a:pt x="606" y="155"/>
                                </a:cubicBezTo>
                                <a:cubicBezTo>
                                  <a:pt x="606" y="156"/>
                                  <a:pt x="606" y="157"/>
                                  <a:pt x="607" y="158"/>
                                </a:cubicBezTo>
                                <a:cubicBezTo>
                                  <a:pt x="607" y="158"/>
                                  <a:pt x="608" y="159"/>
                                  <a:pt x="608" y="159"/>
                                </a:cubicBezTo>
                                <a:cubicBezTo>
                                  <a:pt x="608" y="160"/>
                                  <a:pt x="608" y="161"/>
                                  <a:pt x="608" y="161"/>
                                </a:cubicBezTo>
                                <a:cubicBezTo>
                                  <a:pt x="609" y="162"/>
                                  <a:pt x="609" y="162"/>
                                  <a:pt x="609" y="163"/>
                                </a:cubicBezTo>
                                <a:cubicBezTo>
                                  <a:pt x="609" y="164"/>
                                  <a:pt x="609" y="164"/>
                                  <a:pt x="610" y="165"/>
                                </a:cubicBezTo>
                                <a:cubicBezTo>
                                  <a:pt x="611" y="166"/>
                                  <a:pt x="610" y="166"/>
                                  <a:pt x="611" y="167"/>
                                </a:cubicBezTo>
                                <a:cubicBezTo>
                                  <a:pt x="611" y="168"/>
                                  <a:pt x="611" y="168"/>
                                  <a:pt x="611" y="169"/>
                                </a:cubicBezTo>
                                <a:cubicBezTo>
                                  <a:pt x="611" y="170"/>
                                  <a:pt x="611" y="171"/>
                                  <a:pt x="612" y="171"/>
                                </a:cubicBezTo>
                                <a:cubicBezTo>
                                  <a:pt x="612" y="172"/>
                                  <a:pt x="612" y="172"/>
                                  <a:pt x="612" y="173"/>
                                </a:cubicBezTo>
                                <a:cubicBezTo>
                                  <a:pt x="612" y="173"/>
                                  <a:pt x="611" y="173"/>
                                  <a:pt x="611" y="174"/>
                                </a:cubicBezTo>
                                <a:cubicBezTo>
                                  <a:pt x="611" y="174"/>
                                  <a:pt x="612" y="174"/>
                                  <a:pt x="612" y="175"/>
                                </a:cubicBezTo>
                                <a:cubicBezTo>
                                  <a:pt x="612" y="175"/>
                                  <a:pt x="613" y="176"/>
                                  <a:pt x="613" y="176"/>
                                </a:cubicBezTo>
                                <a:cubicBezTo>
                                  <a:pt x="614" y="176"/>
                                  <a:pt x="615" y="176"/>
                                  <a:pt x="616" y="176"/>
                                </a:cubicBezTo>
                                <a:cubicBezTo>
                                  <a:pt x="616" y="176"/>
                                  <a:pt x="617" y="176"/>
                                  <a:pt x="618" y="176"/>
                                </a:cubicBezTo>
                                <a:cubicBezTo>
                                  <a:pt x="619" y="177"/>
                                  <a:pt x="620" y="179"/>
                                  <a:pt x="621" y="181"/>
                                </a:cubicBezTo>
                                <a:cubicBezTo>
                                  <a:pt x="621" y="182"/>
                                  <a:pt x="622" y="182"/>
                                  <a:pt x="622" y="182"/>
                                </a:cubicBezTo>
                                <a:cubicBezTo>
                                  <a:pt x="623" y="183"/>
                                  <a:pt x="623" y="183"/>
                                  <a:pt x="623" y="184"/>
                                </a:cubicBezTo>
                                <a:cubicBezTo>
                                  <a:pt x="624" y="185"/>
                                  <a:pt x="624" y="185"/>
                                  <a:pt x="625" y="185"/>
                                </a:cubicBezTo>
                                <a:cubicBezTo>
                                  <a:pt x="625" y="186"/>
                                  <a:pt x="625" y="187"/>
                                  <a:pt x="625" y="187"/>
                                </a:cubicBezTo>
                                <a:cubicBezTo>
                                  <a:pt x="625" y="188"/>
                                  <a:pt x="624" y="189"/>
                                  <a:pt x="625" y="189"/>
                                </a:cubicBezTo>
                                <a:cubicBezTo>
                                  <a:pt x="626" y="190"/>
                                  <a:pt x="627" y="189"/>
                                  <a:pt x="627" y="189"/>
                                </a:cubicBezTo>
                                <a:cubicBezTo>
                                  <a:pt x="629" y="189"/>
                                  <a:pt x="629" y="190"/>
                                  <a:pt x="630" y="190"/>
                                </a:cubicBezTo>
                                <a:cubicBezTo>
                                  <a:pt x="632" y="190"/>
                                  <a:pt x="633" y="190"/>
                                  <a:pt x="634" y="191"/>
                                </a:cubicBezTo>
                                <a:cubicBezTo>
                                  <a:pt x="634" y="191"/>
                                  <a:pt x="635" y="192"/>
                                  <a:pt x="636" y="192"/>
                                </a:cubicBezTo>
                                <a:cubicBezTo>
                                  <a:pt x="637" y="193"/>
                                  <a:pt x="637" y="194"/>
                                  <a:pt x="638" y="194"/>
                                </a:cubicBezTo>
                                <a:cubicBezTo>
                                  <a:pt x="639" y="195"/>
                                  <a:pt x="639" y="196"/>
                                  <a:pt x="640" y="196"/>
                                </a:cubicBezTo>
                                <a:cubicBezTo>
                                  <a:pt x="641" y="198"/>
                                  <a:pt x="642" y="198"/>
                                  <a:pt x="643" y="199"/>
                                </a:cubicBezTo>
                                <a:cubicBezTo>
                                  <a:pt x="644" y="200"/>
                                  <a:pt x="645" y="202"/>
                                  <a:pt x="646" y="203"/>
                                </a:cubicBezTo>
                                <a:cubicBezTo>
                                  <a:pt x="648" y="203"/>
                                  <a:pt x="649" y="204"/>
                                  <a:pt x="650" y="205"/>
                                </a:cubicBezTo>
                                <a:cubicBezTo>
                                  <a:pt x="650" y="206"/>
                                  <a:pt x="651" y="206"/>
                                  <a:pt x="651" y="207"/>
                                </a:cubicBezTo>
                                <a:cubicBezTo>
                                  <a:pt x="652" y="207"/>
                                  <a:pt x="652" y="208"/>
                                  <a:pt x="653" y="208"/>
                                </a:cubicBezTo>
                                <a:cubicBezTo>
                                  <a:pt x="654" y="209"/>
                                  <a:pt x="655" y="209"/>
                                  <a:pt x="656" y="210"/>
                                </a:cubicBezTo>
                                <a:cubicBezTo>
                                  <a:pt x="657" y="211"/>
                                  <a:pt x="658" y="212"/>
                                  <a:pt x="659" y="213"/>
                                </a:cubicBezTo>
                                <a:cubicBezTo>
                                  <a:pt x="660" y="214"/>
                                  <a:pt x="661" y="215"/>
                                  <a:pt x="662" y="216"/>
                                </a:cubicBezTo>
                                <a:cubicBezTo>
                                  <a:pt x="663" y="217"/>
                                  <a:pt x="665" y="217"/>
                                  <a:pt x="666" y="217"/>
                                </a:cubicBezTo>
                                <a:cubicBezTo>
                                  <a:pt x="667" y="219"/>
                                  <a:pt x="667" y="220"/>
                                  <a:pt x="669" y="221"/>
                                </a:cubicBezTo>
                                <a:cubicBezTo>
                                  <a:pt x="670" y="221"/>
                                  <a:pt x="671" y="220"/>
                                  <a:pt x="673" y="220"/>
                                </a:cubicBezTo>
                                <a:cubicBezTo>
                                  <a:pt x="674" y="220"/>
                                  <a:pt x="675" y="220"/>
                                  <a:pt x="676" y="220"/>
                                </a:cubicBezTo>
                                <a:cubicBezTo>
                                  <a:pt x="676" y="220"/>
                                  <a:pt x="677" y="219"/>
                                  <a:pt x="677" y="219"/>
                                </a:cubicBezTo>
                                <a:cubicBezTo>
                                  <a:pt x="679" y="219"/>
                                  <a:pt x="680" y="219"/>
                                  <a:pt x="682" y="220"/>
                                </a:cubicBezTo>
                                <a:cubicBezTo>
                                  <a:pt x="682" y="220"/>
                                  <a:pt x="682" y="221"/>
                                  <a:pt x="683" y="221"/>
                                </a:cubicBezTo>
                                <a:cubicBezTo>
                                  <a:pt x="683" y="222"/>
                                  <a:pt x="684" y="222"/>
                                  <a:pt x="685" y="222"/>
                                </a:cubicBezTo>
                                <a:cubicBezTo>
                                  <a:pt x="685" y="223"/>
                                  <a:pt x="685" y="224"/>
                                  <a:pt x="686" y="224"/>
                                </a:cubicBezTo>
                                <a:cubicBezTo>
                                  <a:pt x="686" y="225"/>
                                  <a:pt x="687" y="225"/>
                                  <a:pt x="687" y="226"/>
                                </a:cubicBezTo>
                                <a:cubicBezTo>
                                  <a:pt x="688" y="227"/>
                                  <a:pt x="689" y="228"/>
                                  <a:pt x="690" y="228"/>
                                </a:cubicBezTo>
                                <a:cubicBezTo>
                                  <a:pt x="692" y="229"/>
                                  <a:pt x="693" y="229"/>
                                  <a:pt x="694" y="230"/>
                                </a:cubicBezTo>
                                <a:cubicBezTo>
                                  <a:pt x="695" y="231"/>
                                  <a:pt x="696" y="231"/>
                                  <a:pt x="697" y="232"/>
                                </a:cubicBezTo>
                                <a:cubicBezTo>
                                  <a:pt x="698" y="233"/>
                                  <a:pt x="696" y="234"/>
                                  <a:pt x="696" y="235"/>
                                </a:cubicBezTo>
                                <a:cubicBezTo>
                                  <a:pt x="696" y="235"/>
                                  <a:pt x="696" y="235"/>
                                  <a:pt x="695" y="236"/>
                                </a:cubicBezTo>
                                <a:cubicBezTo>
                                  <a:pt x="695" y="236"/>
                                  <a:pt x="695" y="236"/>
                                  <a:pt x="695" y="236"/>
                                </a:cubicBezTo>
                                <a:cubicBezTo>
                                  <a:pt x="694" y="238"/>
                                  <a:pt x="698" y="236"/>
                                  <a:pt x="698" y="236"/>
                                </a:cubicBezTo>
                                <a:cubicBezTo>
                                  <a:pt x="698" y="235"/>
                                  <a:pt x="700" y="235"/>
                                  <a:pt x="700" y="235"/>
                                </a:cubicBezTo>
                                <a:cubicBezTo>
                                  <a:pt x="701" y="235"/>
                                  <a:pt x="702" y="236"/>
                                  <a:pt x="702" y="236"/>
                                </a:cubicBezTo>
                                <a:cubicBezTo>
                                  <a:pt x="704" y="235"/>
                                  <a:pt x="704" y="235"/>
                                  <a:pt x="704" y="235"/>
                                </a:cubicBezTo>
                                <a:cubicBezTo>
                                  <a:pt x="705" y="234"/>
                                  <a:pt x="706" y="234"/>
                                  <a:pt x="706" y="235"/>
                                </a:cubicBezTo>
                                <a:cubicBezTo>
                                  <a:pt x="707" y="236"/>
                                  <a:pt x="707" y="236"/>
                                  <a:pt x="707" y="237"/>
                                </a:cubicBezTo>
                                <a:cubicBezTo>
                                  <a:pt x="708" y="237"/>
                                  <a:pt x="709" y="238"/>
                                  <a:pt x="709" y="239"/>
                                </a:cubicBezTo>
                                <a:cubicBezTo>
                                  <a:pt x="709" y="239"/>
                                  <a:pt x="708" y="240"/>
                                  <a:pt x="709" y="241"/>
                                </a:cubicBezTo>
                                <a:cubicBezTo>
                                  <a:pt x="709" y="242"/>
                                  <a:pt x="710" y="242"/>
                                  <a:pt x="709" y="243"/>
                                </a:cubicBezTo>
                                <a:cubicBezTo>
                                  <a:pt x="709" y="244"/>
                                  <a:pt x="708" y="244"/>
                                  <a:pt x="708" y="245"/>
                                </a:cubicBezTo>
                                <a:cubicBezTo>
                                  <a:pt x="709" y="246"/>
                                  <a:pt x="710" y="246"/>
                                  <a:pt x="710" y="247"/>
                                </a:cubicBezTo>
                                <a:cubicBezTo>
                                  <a:pt x="711" y="247"/>
                                  <a:pt x="711" y="248"/>
                                  <a:pt x="712" y="248"/>
                                </a:cubicBezTo>
                                <a:cubicBezTo>
                                  <a:pt x="713" y="249"/>
                                  <a:pt x="714" y="249"/>
                                  <a:pt x="714" y="250"/>
                                </a:cubicBezTo>
                                <a:cubicBezTo>
                                  <a:pt x="715" y="250"/>
                                  <a:pt x="715" y="251"/>
                                  <a:pt x="716" y="251"/>
                                </a:cubicBezTo>
                                <a:cubicBezTo>
                                  <a:pt x="716" y="252"/>
                                  <a:pt x="717" y="251"/>
                                  <a:pt x="718" y="251"/>
                                </a:cubicBezTo>
                                <a:cubicBezTo>
                                  <a:pt x="719" y="252"/>
                                  <a:pt x="719" y="251"/>
                                  <a:pt x="720" y="251"/>
                                </a:cubicBezTo>
                                <a:cubicBezTo>
                                  <a:pt x="721" y="250"/>
                                  <a:pt x="723" y="250"/>
                                  <a:pt x="725" y="251"/>
                                </a:cubicBezTo>
                                <a:cubicBezTo>
                                  <a:pt x="726" y="252"/>
                                  <a:pt x="726" y="253"/>
                                  <a:pt x="726" y="255"/>
                                </a:cubicBezTo>
                                <a:cubicBezTo>
                                  <a:pt x="727" y="256"/>
                                  <a:pt x="728" y="257"/>
                                  <a:pt x="728" y="259"/>
                                </a:cubicBezTo>
                                <a:cubicBezTo>
                                  <a:pt x="729" y="260"/>
                                  <a:pt x="728" y="262"/>
                                  <a:pt x="729" y="263"/>
                                </a:cubicBezTo>
                                <a:cubicBezTo>
                                  <a:pt x="729" y="265"/>
                                  <a:pt x="730" y="266"/>
                                  <a:pt x="731" y="267"/>
                                </a:cubicBezTo>
                                <a:cubicBezTo>
                                  <a:pt x="731" y="269"/>
                                  <a:pt x="731" y="271"/>
                                  <a:pt x="732" y="272"/>
                                </a:cubicBezTo>
                                <a:cubicBezTo>
                                  <a:pt x="732" y="273"/>
                                  <a:pt x="733" y="275"/>
                                  <a:pt x="734" y="276"/>
                                </a:cubicBezTo>
                                <a:cubicBezTo>
                                  <a:pt x="735" y="278"/>
                                  <a:pt x="736" y="278"/>
                                  <a:pt x="736" y="280"/>
                                </a:cubicBezTo>
                                <a:cubicBezTo>
                                  <a:pt x="736" y="281"/>
                                  <a:pt x="737" y="282"/>
                                  <a:pt x="736" y="282"/>
                                </a:cubicBezTo>
                                <a:cubicBezTo>
                                  <a:pt x="736" y="283"/>
                                  <a:pt x="735" y="282"/>
                                  <a:pt x="734" y="283"/>
                                </a:cubicBezTo>
                                <a:cubicBezTo>
                                  <a:pt x="734" y="283"/>
                                  <a:pt x="733" y="283"/>
                                  <a:pt x="732" y="284"/>
                                </a:cubicBezTo>
                                <a:cubicBezTo>
                                  <a:pt x="731" y="284"/>
                                  <a:pt x="730" y="284"/>
                                  <a:pt x="730" y="285"/>
                                </a:cubicBezTo>
                                <a:cubicBezTo>
                                  <a:pt x="729" y="285"/>
                                  <a:pt x="728" y="286"/>
                                  <a:pt x="729" y="287"/>
                                </a:cubicBezTo>
                                <a:cubicBezTo>
                                  <a:pt x="730" y="288"/>
                                  <a:pt x="730" y="290"/>
                                  <a:pt x="729" y="291"/>
                                </a:cubicBezTo>
                                <a:cubicBezTo>
                                  <a:pt x="728" y="291"/>
                                  <a:pt x="727" y="292"/>
                                  <a:pt x="727" y="292"/>
                                </a:cubicBezTo>
                                <a:cubicBezTo>
                                  <a:pt x="727" y="293"/>
                                  <a:pt x="727" y="294"/>
                                  <a:pt x="726" y="294"/>
                                </a:cubicBezTo>
                                <a:cubicBezTo>
                                  <a:pt x="725" y="297"/>
                                  <a:pt x="723" y="299"/>
                                  <a:pt x="724" y="302"/>
                                </a:cubicBezTo>
                                <a:cubicBezTo>
                                  <a:pt x="724" y="302"/>
                                  <a:pt x="724" y="304"/>
                                  <a:pt x="724" y="304"/>
                                </a:cubicBezTo>
                                <a:cubicBezTo>
                                  <a:pt x="725" y="304"/>
                                  <a:pt x="726" y="304"/>
                                  <a:pt x="727" y="304"/>
                                </a:cubicBezTo>
                                <a:cubicBezTo>
                                  <a:pt x="727" y="304"/>
                                  <a:pt x="728" y="305"/>
                                  <a:pt x="729" y="305"/>
                                </a:cubicBezTo>
                                <a:cubicBezTo>
                                  <a:pt x="730" y="305"/>
                                  <a:pt x="730" y="305"/>
                                  <a:pt x="731" y="305"/>
                                </a:cubicBezTo>
                                <a:cubicBezTo>
                                  <a:pt x="733" y="305"/>
                                  <a:pt x="734" y="305"/>
                                  <a:pt x="735" y="303"/>
                                </a:cubicBezTo>
                                <a:cubicBezTo>
                                  <a:pt x="736" y="301"/>
                                  <a:pt x="737" y="300"/>
                                  <a:pt x="738" y="299"/>
                                </a:cubicBezTo>
                                <a:cubicBezTo>
                                  <a:pt x="739" y="298"/>
                                  <a:pt x="740" y="296"/>
                                  <a:pt x="741" y="295"/>
                                </a:cubicBezTo>
                                <a:cubicBezTo>
                                  <a:pt x="742" y="294"/>
                                  <a:pt x="742" y="293"/>
                                  <a:pt x="743" y="292"/>
                                </a:cubicBezTo>
                                <a:cubicBezTo>
                                  <a:pt x="744" y="291"/>
                                  <a:pt x="745" y="290"/>
                                  <a:pt x="745" y="288"/>
                                </a:cubicBezTo>
                                <a:cubicBezTo>
                                  <a:pt x="744" y="288"/>
                                  <a:pt x="744" y="287"/>
                                  <a:pt x="743" y="286"/>
                                </a:cubicBezTo>
                                <a:cubicBezTo>
                                  <a:pt x="743" y="286"/>
                                  <a:pt x="744" y="285"/>
                                  <a:pt x="744" y="284"/>
                                </a:cubicBezTo>
                                <a:cubicBezTo>
                                  <a:pt x="745" y="283"/>
                                  <a:pt x="746" y="282"/>
                                  <a:pt x="747" y="281"/>
                                </a:cubicBezTo>
                                <a:cubicBezTo>
                                  <a:pt x="748" y="280"/>
                                  <a:pt x="749" y="279"/>
                                  <a:pt x="750" y="279"/>
                                </a:cubicBezTo>
                                <a:cubicBezTo>
                                  <a:pt x="751" y="279"/>
                                  <a:pt x="752" y="278"/>
                                  <a:pt x="753" y="279"/>
                                </a:cubicBezTo>
                                <a:cubicBezTo>
                                  <a:pt x="753" y="279"/>
                                  <a:pt x="753" y="279"/>
                                  <a:pt x="754" y="280"/>
                                </a:cubicBezTo>
                                <a:cubicBezTo>
                                  <a:pt x="756" y="280"/>
                                  <a:pt x="757" y="279"/>
                                  <a:pt x="757" y="278"/>
                                </a:cubicBezTo>
                                <a:cubicBezTo>
                                  <a:pt x="758" y="275"/>
                                  <a:pt x="757" y="273"/>
                                  <a:pt x="757" y="271"/>
                                </a:cubicBezTo>
                                <a:cubicBezTo>
                                  <a:pt x="757" y="269"/>
                                  <a:pt x="756" y="267"/>
                                  <a:pt x="755" y="265"/>
                                </a:cubicBezTo>
                                <a:cubicBezTo>
                                  <a:pt x="753" y="263"/>
                                  <a:pt x="750" y="262"/>
                                  <a:pt x="748" y="261"/>
                                </a:cubicBezTo>
                                <a:cubicBezTo>
                                  <a:pt x="747" y="260"/>
                                  <a:pt x="747" y="260"/>
                                  <a:pt x="746" y="260"/>
                                </a:cubicBezTo>
                                <a:cubicBezTo>
                                  <a:pt x="745" y="260"/>
                                  <a:pt x="744" y="260"/>
                                  <a:pt x="744" y="260"/>
                                </a:cubicBezTo>
                                <a:cubicBezTo>
                                  <a:pt x="742" y="258"/>
                                  <a:pt x="745" y="255"/>
                                  <a:pt x="745" y="253"/>
                                </a:cubicBezTo>
                                <a:cubicBezTo>
                                  <a:pt x="746" y="252"/>
                                  <a:pt x="746" y="250"/>
                                  <a:pt x="746" y="249"/>
                                </a:cubicBezTo>
                                <a:cubicBezTo>
                                  <a:pt x="747" y="247"/>
                                  <a:pt x="748" y="246"/>
                                  <a:pt x="749" y="244"/>
                                </a:cubicBezTo>
                                <a:cubicBezTo>
                                  <a:pt x="749" y="243"/>
                                  <a:pt x="750" y="242"/>
                                  <a:pt x="751" y="241"/>
                                </a:cubicBezTo>
                                <a:cubicBezTo>
                                  <a:pt x="752" y="240"/>
                                  <a:pt x="753" y="239"/>
                                  <a:pt x="755" y="238"/>
                                </a:cubicBezTo>
                                <a:cubicBezTo>
                                  <a:pt x="755" y="238"/>
                                  <a:pt x="758" y="238"/>
                                  <a:pt x="759" y="239"/>
                                </a:cubicBezTo>
                                <a:cubicBezTo>
                                  <a:pt x="759" y="240"/>
                                  <a:pt x="756" y="241"/>
                                  <a:pt x="759" y="241"/>
                                </a:cubicBezTo>
                                <a:cubicBezTo>
                                  <a:pt x="760" y="241"/>
                                  <a:pt x="761" y="241"/>
                                  <a:pt x="761" y="242"/>
                                </a:cubicBezTo>
                                <a:cubicBezTo>
                                  <a:pt x="762" y="242"/>
                                  <a:pt x="763" y="242"/>
                                  <a:pt x="763" y="242"/>
                                </a:cubicBezTo>
                                <a:cubicBezTo>
                                  <a:pt x="765" y="243"/>
                                  <a:pt x="767" y="242"/>
                                  <a:pt x="768" y="243"/>
                                </a:cubicBezTo>
                                <a:cubicBezTo>
                                  <a:pt x="769" y="244"/>
                                  <a:pt x="770" y="245"/>
                                  <a:pt x="771" y="246"/>
                                </a:cubicBezTo>
                                <a:cubicBezTo>
                                  <a:pt x="773" y="248"/>
                                  <a:pt x="774" y="251"/>
                                  <a:pt x="777" y="253"/>
                                </a:cubicBezTo>
                                <a:cubicBezTo>
                                  <a:pt x="778" y="253"/>
                                  <a:pt x="779" y="254"/>
                                  <a:pt x="780" y="255"/>
                                </a:cubicBezTo>
                                <a:cubicBezTo>
                                  <a:pt x="781" y="256"/>
                                  <a:pt x="782" y="257"/>
                                  <a:pt x="783" y="257"/>
                                </a:cubicBezTo>
                                <a:cubicBezTo>
                                  <a:pt x="785" y="257"/>
                                  <a:pt x="785" y="255"/>
                                  <a:pt x="785" y="254"/>
                                </a:cubicBezTo>
                                <a:cubicBezTo>
                                  <a:pt x="785" y="252"/>
                                  <a:pt x="787" y="251"/>
                                  <a:pt x="787" y="249"/>
                                </a:cubicBezTo>
                                <a:cubicBezTo>
                                  <a:pt x="787" y="248"/>
                                  <a:pt x="786" y="247"/>
                                  <a:pt x="786" y="246"/>
                                </a:cubicBezTo>
                                <a:cubicBezTo>
                                  <a:pt x="785" y="245"/>
                                  <a:pt x="784" y="245"/>
                                  <a:pt x="784" y="244"/>
                                </a:cubicBezTo>
                                <a:cubicBezTo>
                                  <a:pt x="783" y="243"/>
                                  <a:pt x="783" y="241"/>
                                  <a:pt x="781" y="241"/>
                                </a:cubicBezTo>
                                <a:cubicBezTo>
                                  <a:pt x="780" y="240"/>
                                  <a:pt x="779" y="240"/>
                                  <a:pt x="778" y="239"/>
                                </a:cubicBezTo>
                                <a:cubicBezTo>
                                  <a:pt x="777" y="239"/>
                                  <a:pt x="777" y="238"/>
                                  <a:pt x="776" y="237"/>
                                </a:cubicBezTo>
                                <a:cubicBezTo>
                                  <a:pt x="775" y="235"/>
                                  <a:pt x="774" y="234"/>
                                  <a:pt x="772" y="234"/>
                                </a:cubicBezTo>
                                <a:cubicBezTo>
                                  <a:pt x="770" y="234"/>
                                  <a:pt x="769" y="232"/>
                                  <a:pt x="767" y="231"/>
                                </a:cubicBezTo>
                                <a:cubicBezTo>
                                  <a:pt x="766" y="230"/>
                                  <a:pt x="764" y="230"/>
                                  <a:pt x="763" y="229"/>
                                </a:cubicBezTo>
                                <a:cubicBezTo>
                                  <a:pt x="761" y="228"/>
                                  <a:pt x="760" y="227"/>
                                  <a:pt x="758" y="227"/>
                                </a:cubicBezTo>
                                <a:cubicBezTo>
                                  <a:pt x="757" y="226"/>
                                  <a:pt x="756" y="226"/>
                                  <a:pt x="755" y="225"/>
                                </a:cubicBezTo>
                                <a:cubicBezTo>
                                  <a:pt x="754" y="224"/>
                                  <a:pt x="753" y="223"/>
                                  <a:pt x="752" y="223"/>
                                </a:cubicBezTo>
                                <a:cubicBezTo>
                                  <a:pt x="751" y="222"/>
                                  <a:pt x="749" y="222"/>
                                  <a:pt x="748" y="222"/>
                                </a:cubicBezTo>
                                <a:cubicBezTo>
                                  <a:pt x="746" y="221"/>
                                  <a:pt x="745" y="220"/>
                                  <a:pt x="743" y="219"/>
                                </a:cubicBezTo>
                                <a:cubicBezTo>
                                  <a:pt x="741" y="218"/>
                                  <a:pt x="739" y="217"/>
                                  <a:pt x="737" y="216"/>
                                </a:cubicBezTo>
                                <a:cubicBezTo>
                                  <a:pt x="736" y="215"/>
                                  <a:pt x="735" y="214"/>
                                  <a:pt x="734" y="214"/>
                                </a:cubicBezTo>
                                <a:cubicBezTo>
                                  <a:pt x="733" y="213"/>
                                  <a:pt x="730" y="211"/>
                                  <a:pt x="731" y="209"/>
                                </a:cubicBezTo>
                                <a:cubicBezTo>
                                  <a:pt x="731" y="208"/>
                                  <a:pt x="733" y="209"/>
                                  <a:pt x="734" y="208"/>
                                </a:cubicBezTo>
                                <a:cubicBezTo>
                                  <a:pt x="734" y="207"/>
                                  <a:pt x="734" y="207"/>
                                  <a:pt x="735" y="206"/>
                                </a:cubicBezTo>
                                <a:cubicBezTo>
                                  <a:pt x="735" y="206"/>
                                  <a:pt x="736" y="206"/>
                                  <a:pt x="736" y="205"/>
                                </a:cubicBezTo>
                                <a:cubicBezTo>
                                  <a:pt x="737" y="201"/>
                                  <a:pt x="734" y="199"/>
                                  <a:pt x="730" y="199"/>
                                </a:cubicBezTo>
                                <a:cubicBezTo>
                                  <a:pt x="729" y="200"/>
                                  <a:pt x="728" y="200"/>
                                  <a:pt x="726" y="200"/>
                                </a:cubicBezTo>
                                <a:cubicBezTo>
                                  <a:pt x="724" y="200"/>
                                  <a:pt x="723" y="200"/>
                                  <a:pt x="721" y="200"/>
                                </a:cubicBezTo>
                                <a:cubicBezTo>
                                  <a:pt x="720" y="200"/>
                                  <a:pt x="719" y="201"/>
                                  <a:pt x="717" y="201"/>
                                </a:cubicBezTo>
                                <a:cubicBezTo>
                                  <a:pt x="717" y="201"/>
                                  <a:pt x="716" y="201"/>
                                  <a:pt x="715" y="201"/>
                                </a:cubicBezTo>
                                <a:cubicBezTo>
                                  <a:pt x="713" y="201"/>
                                  <a:pt x="711" y="201"/>
                                  <a:pt x="710" y="200"/>
                                </a:cubicBezTo>
                                <a:cubicBezTo>
                                  <a:pt x="709" y="199"/>
                                  <a:pt x="707" y="199"/>
                                  <a:pt x="706" y="198"/>
                                </a:cubicBezTo>
                                <a:cubicBezTo>
                                  <a:pt x="705" y="198"/>
                                  <a:pt x="705" y="198"/>
                                  <a:pt x="704" y="197"/>
                                </a:cubicBezTo>
                                <a:cubicBezTo>
                                  <a:pt x="704" y="197"/>
                                  <a:pt x="704" y="196"/>
                                  <a:pt x="703" y="196"/>
                                </a:cubicBezTo>
                                <a:cubicBezTo>
                                  <a:pt x="702" y="195"/>
                                  <a:pt x="701" y="195"/>
                                  <a:pt x="700" y="194"/>
                                </a:cubicBezTo>
                                <a:cubicBezTo>
                                  <a:pt x="699" y="193"/>
                                  <a:pt x="699" y="191"/>
                                  <a:pt x="697" y="190"/>
                                </a:cubicBezTo>
                                <a:cubicBezTo>
                                  <a:pt x="697" y="190"/>
                                  <a:pt x="696" y="190"/>
                                  <a:pt x="696" y="189"/>
                                </a:cubicBezTo>
                                <a:cubicBezTo>
                                  <a:pt x="695" y="189"/>
                                  <a:pt x="695" y="188"/>
                                  <a:pt x="694" y="187"/>
                                </a:cubicBezTo>
                                <a:cubicBezTo>
                                  <a:pt x="693" y="187"/>
                                  <a:pt x="693" y="186"/>
                                  <a:pt x="692" y="186"/>
                                </a:cubicBezTo>
                                <a:cubicBezTo>
                                  <a:pt x="691" y="185"/>
                                  <a:pt x="691" y="184"/>
                                  <a:pt x="691" y="183"/>
                                </a:cubicBezTo>
                                <a:cubicBezTo>
                                  <a:pt x="691" y="182"/>
                                  <a:pt x="690" y="181"/>
                                  <a:pt x="689" y="180"/>
                                </a:cubicBezTo>
                                <a:cubicBezTo>
                                  <a:pt x="688" y="179"/>
                                  <a:pt x="687" y="178"/>
                                  <a:pt x="687" y="177"/>
                                </a:cubicBezTo>
                                <a:cubicBezTo>
                                  <a:pt x="686" y="176"/>
                                  <a:pt x="686" y="175"/>
                                  <a:pt x="686" y="174"/>
                                </a:cubicBezTo>
                                <a:cubicBezTo>
                                  <a:pt x="686" y="174"/>
                                  <a:pt x="685" y="173"/>
                                  <a:pt x="685" y="173"/>
                                </a:cubicBezTo>
                                <a:cubicBezTo>
                                  <a:pt x="684" y="171"/>
                                  <a:pt x="684" y="170"/>
                                  <a:pt x="684" y="168"/>
                                </a:cubicBezTo>
                                <a:cubicBezTo>
                                  <a:pt x="684" y="166"/>
                                  <a:pt x="683" y="165"/>
                                  <a:pt x="682" y="164"/>
                                </a:cubicBezTo>
                                <a:cubicBezTo>
                                  <a:pt x="681" y="163"/>
                                  <a:pt x="681" y="161"/>
                                  <a:pt x="680" y="160"/>
                                </a:cubicBezTo>
                                <a:cubicBezTo>
                                  <a:pt x="679" y="159"/>
                                  <a:pt x="678" y="159"/>
                                  <a:pt x="676" y="158"/>
                                </a:cubicBezTo>
                                <a:cubicBezTo>
                                  <a:pt x="675" y="158"/>
                                  <a:pt x="674" y="156"/>
                                  <a:pt x="673" y="155"/>
                                </a:cubicBezTo>
                                <a:cubicBezTo>
                                  <a:pt x="672" y="154"/>
                                  <a:pt x="671" y="154"/>
                                  <a:pt x="670" y="153"/>
                                </a:cubicBezTo>
                                <a:cubicBezTo>
                                  <a:pt x="668" y="152"/>
                                  <a:pt x="668" y="151"/>
                                  <a:pt x="666" y="151"/>
                                </a:cubicBezTo>
                                <a:cubicBezTo>
                                  <a:pt x="665" y="150"/>
                                  <a:pt x="664" y="149"/>
                                  <a:pt x="663" y="148"/>
                                </a:cubicBezTo>
                                <a:cubicBezTo>
                                  <a:pt x="663" y="148"/>
                                  <a:pt x="662" y="147"/>
                                  <a:pt x="661" y="147"/>
                                </a:cubicBezTo>
                                <a:cubicBezTo>
                                  <a:pt x="661" y="147"/>
                                  <a:pt x="660" y="146"/>
                                  <a:pt x="660" y="146"/>
                                </a:cubicBezTo>
                                <a:cubicBezTo>
                                  <a:pt x="658" y="145"/>
                                  <a:pt x="657" y="144"/>
                                  <a:pt x="655" y="143"/>
                                </a:cubicBezTo>
                                <a:cubicBezTo>
                                  <a:pt x="655" y="142"/>
                                  <a:pt x="654" y="141"/>
                                  <a:pt x="653" y="140"/>
                                </a:cubicBezTo>
                                <a:cubicBezTo>
                                  <a:pt x="653" y="138"/>
                                  <a:pt x="652" y="137"/>
                                  <a:pt x="651" y="136"/>
                                </a:cubicBezTo>
                                <a:cubicBezTo>
                                  <a:pt x="651" y="135"/>
                                  <a:pt x="651" y="133"/>
                                  <a:pt x="651" y="131"/>
                                </a:cubicBezTo>
                                <a:cubicBezTo>
                                  <a:pt x="651" y="130"/>
                                  <a:pt x="650" y="129"/>
                                  <a:pt x="650" y="127"/>
                                </a:cubicBezTo>
                                <a:cubicBezTo>
                                  <a:pt x="650" y="126"/>
                                  <a:pt x="651" y="124"/>
                                  <a:pt x="652" y="125"/>
                                </a:cubicBezTo>
                                <a:cubicBezTo>
                                  <a:pt x="653" y="125"/>
                                  <a:pt x="654" y="126"/>
                                  <a:pt x="655" y="125"/>
                                </a:cubicBezTo>
                                <a:cubicBezTo>
                                  <a:pt x="654" y="124"/>
                                  <a:pt x="654" y="124"/>
                                  <a:pt x="655" y="123"/>
                                </a:cubicBezTo>
                                <a:cubicBezTo>
                                  <a:pt x="656" y="121"/>
                                  <a:pt x="655" y="119"/>
                                  <a:pt x="654" y="118"/>
                                </a:cubicBezTo>
                                <a:cubicBezTo>
                                  <a:pt x="653" y="117"/>
                                  <a:pt x="652" y="117"/>
                                  <a:pt x="652" y="116"/>
                                </a:cubicBezTo>
                                <a:cubicBezTo>
                                  <a:pt x="651" y="115"/>
                                  <a:pt x="651" y="115"/>
                                  <a:pt x="650" y="114"/>
                                </a:cubicBezTo>
                                <a:cubicBezTo>
                                  <a:pt x="650" y="113"/>
                                  <a:pt x="647" y="113"/>
                                  <a:pt x="648" y="111"/>
                                </a:cubicBezTo>
                                <a:cubicBezTo>
                                  <a:pt x="648" y="110"/>
                                  <a:pt x="649" y="110"/>
                                  <a:pt x="649" y="110"/>
                                </a:cubicBezTo>
                                <a:cubicBezTo>
                                  <a:pt x="650" y="109"/>
                                  <a:pt x="650" y="108"/>
                                  <a:pt x="650" y="108"/>
                                </a:cubicBezTo>
                                <a:cubicBezTo>
                                  <a:pt x="651" y="107"/>
                                  <a:pt x="653" y="105"/>
                                  <a:pt x="654" y="105"/>
                                </a:cubicBezTo>
                                <a:cubicBezTo>
                                  <a:pt x="654" y="106"/>
                                  <a:pt x="652" y="109"/>
                                  <a:pt x="654" y="108"/>
                                </a:cubicBezTo>
                                <a:cubicBezTo>
                                  <a:pt x="655" y="108"/>
                                  <a:pt x="655" y="107"/>
                                  <a:pt x="656" y="107"/>
                                </a:cubicBezTo>
                                <a:cubicBezTo>
                                  <a:pt x="657" y="107"/>
                                  <a:pt x="657" y="108"/>
                                  <a:pt x="658" y="107"/>
                                </a:cubicBezTo>
                                <a:cubicBezTo>
                                  <a:pt x="660" y="106"/>
                                  <a:pt x="661" y="105"/>
                                  <a:pt x="662" y="105"/>
                                </a:cubicBezTo>
                                <a:cubicBezTo>
                                  <a:pt x="664" y="104"/>
                                  <a:pt x="665" y="104"/>
                                  <a:pt x="667" y="103"/>
                                </a:cubicBezTo>
                                <a:cubicBezTo>
                                  <a:pt x="667" y="103"/>
                                  <a:pt x="668" y="103"/>
                                  <a:pt x="668" y="102"/>
                                </a:cubicBezTo>
                                <a:cubicBezTo>
                                  <a:pt x="669" y="101"/>
                                  <a:pt x="669" y="101"/>
                                  <a:pt x="669" y="100"/>
                                </a:cubicBezTo>
                                <a:cubicBezTo>
                                  <a:pt x="669" y="99"/>
                                  <a:pt x="671" y="99"/>
                                  <a:pt x="671" y="99"/>
                                </a:cubicBezTo>
                                <a:cubicBezTo>
                                  <a:pt x="672" y="99"/>
                                  <a:pt x="672" y="99"/>
                                  <a:pt x="673" y="100"/>
                                </a:cubicBezTo>
                                <a:cubicBezTo>
                                  <a:pt x="675" y="100"/>
                                  <a:pt x="676" y="99"/>
                                  <a:pt x="678" y="99"/>
                                </a:cubicBezTo>
                                <a:cubicBezTo>
                                  <a:pt x="679" y="100"/>
                                  <a:pt x="680" y="101"/>
                                  <a:pt x="680" y="102"/>
                                </a:cubicBezTo>
                                <a:cubicBezTo>
                                  <a:pt x="680" y="103"/>
                                  <a:pt x="682" y="103"/>
                                  <a:pt x="681" y="104"/>
                                </a:cubicBezTo>
                                <a:cubicBezTo>
                                  <a:pt x="680" y="104"/>
                                  <a:pt x="680" y="104"/>
                                  <a:pt x="680" y="105"/>
                                </a:cubicBezTo>
                                <a:cubicBezTo>
                                  <a:pt x="680" y="105"/>
                                  <a:pt x="680" y="105"/>
                                  <a:pt x="679" y="105"/>
                                </a:cubicBezTo>
                                <a:cubicBezTo>
                                  <a:pt x="679" y="106"/>
                                  <a:pt x="679" y="106"/>
                                  <a:pt x="679" y="106"/>
                                </a:cubicBezTo>
                                <a:cubicBezTo>
                                  <a:pt x="678" y="106"/>
                                  <a:pt x="679" y="107"/>
                                  <a:pt x="678" y="107"/>
                                </a:cubicBezTo>
                                <a:cubicBezTo>
                                  <a:pt x="678" y="107"/>
                                  <a:pt x="679" y="107"/>
                                  <a:pt x="679" y="107"/>
                                </a:cubicBezTo>
                                <a:cubicBezTo>
                                  <a:pt x="678" y="107"/>
                                  <a:pt x="678" y="107"/>
                                  <a:pt x="678" y="108"/>
                                </a:cubicBezTo>
                                <a:cubicBezTo>
                                  <a:pt x="678" y="108"/>
                                  <a:pt x="677" y="109"/>
                                  <a:pt x="678" y="109"/>
                                </a:cubicBezTo>
                                <a:cubicBezTo>
                                  <a:pt x="678" y="110"/>
                                  <a:pt x="678" y="111"/>
                                  <a:pt x="678" y="112"/>
                                </a:cubicBezTo>
                                <a:cubicBezTo>
                                  <a:pt x="678" y="113"/>
                                  <a:pt x="678" y="113"/>
                                  <a:pt x="679" y="114"/>
                                </a:cubicBezTo>
                                <a:cubicBezTo>
                                  <a:pt x="680" y="115"/>
                                  <a:pt x="679" y="117"/>
                                  <a:pt x="679" y="118"/>
                                </a:cubicBezTo>
                                <a:cubicBezTo>
                                  <a:pt x="680" y="119"/>
                                  <a:pt x="680" y="119"/>
                                  <a:pt x="681" y="119"/>
                                </a:cubicBezTo>
                                <a:cubicBezTo>
                                  <a:pt x="681" y="120"/>
                                  <a:pt x="682" y="121"/>
                                  <a:pt x="682" y="121"/>
                                </a:cubicBezTo>
                                <a:cubicBezTo>
                                  <a:pt x="683" y="121"/>
                                  <a:pt x="683" y="121"/>
                                  <a:pt x="684" y="122"/>
                                </a:cubicBezTo>
                                <a:cubicBezTo>
                                  <a:pt x="684" y="123"/>
                                  <a:pt x="684" y="124"/>
                                  <a:pt x="684" y="125"/>
                                </a:cubicBezTo>
                                <a:cubicBezTo>
                                  <a:pt x="685" y="126"/>
                                  <a:pt x="687" y="126"/>
                                  <a:pt x="687" y="124"/>
                                </a:cubicBezTo>
                                <a:cubicBezTo>
                                  <a:pt x="687" y="122"/>
                                  <a:pt x="687" y="121"/>
                                  <a:pt x="688" y="120"/>
                                </a:cubicBezTo>
                                <a:cubicBezTo>
                                  <a:pt x="689" y="119"/>
                                  <a:pt x="689" y="119"/>
                                  <a:pt x="690" y="119"/>
                                </a:cubicBezTo>
                                <a:cubicBezTo>
                                  <a:pt x="691" y="119"/>
                                  <a:pt x="691" y="120"/>
                                  <a:pt x="692" y="119"/>
                                </a:cubicBezTo>
                                <a:cubicBezTo>
                                  <a:pt x="693" y="118"/>
                                  <a:pt x="692" y="117"/>
                                  <a:pt x="692" y="116"/>
                                </a:cubicBezTo>
                                <a:cubicBezTo>
                                  <a:pt x="693" y="116"/>
                                  <a:pt x="693" y="115"/>
                                  <a:pt x="693" y="115"/>
                                </a:cubicBezTo>
                                <a:cubicBezTo>
                                  <a:pt x="694" y="113"/>
                                  <a:pt x="693" y="112"/>
                                  <a:pt x="695" y="111"/>
                                </a:cubicBezTo>
                                <a:cubicBezTo>
                                  <a:pt x="696" y="111"/>
                                  <a:pt x="697" y="111"/>
                                  <a:pt x="697" y="112"/>
                                </a:cubicBezTo>
                                <a:cubicBezTo>
                                  <a:pt x="698" y="112"/>
                                  <a:pt x="698" y="113"/>
                                  <a:pt x="699" y="114"/>
                                </a:cubicBezTo>
                                <a:cubicBezTo>
                                  <a:pt x="699" y="114"/>
                                  <a:pt x="700" y="114"/>
                                  <a:pt x="701" y="115"/>
                                </a:cubicBezTo>
                                <a:cubicBezTo>
                                  <a:pt x="702" y="115"/>
                                  <a:pt x="702" y="116"/>
                                  <a:pt x="703" y="116"/>
                                </a:cubicBezTo>
                                <a:cubicBezTo>
                                  <a:pt x="703" y="116"/>
                                  <a:pt x="704" y="116"/>
                                  <a:pt x="705" y="117"/>
                                </a:cubicBezTo>
                                <a:cubicBezTo>
                                  <a:pt x="706" y="118"/>
                                  <a:pt x="707" y="119"/>
                                  <a:pt x="707" y="120"/>
                                </a:cubicBezTo>
                                <a:cubicBezTo>
                                  <a:pt x="708" y="122"/>
                                  <a:pt x="707" y="123"/>
                                  <a:pt x="708" y="125"/>
                                </a:cubicBezTo>
                                <a:cubicBezTo>
                                  <a:pt x="708" y="125"/>
                                  <a:pt x="709" y="126"/>
                                  <a:pt x="709" y="127"/>
                                </a:cubicBezTo>
                                <a:cubicBezTo>
                                  <a:pt x="709" y="127"/>
                                  <a:pt x="709" y="128"/>
                                  <a:pt x="709" y="129"/>
                                </a:cubicBezTo>
                                <a:cubicBezTo>
                                  <a:pt x="709" y="130"/>
                                  <a:pt x="711" y="131"/>
                                  <a:pt x="711" y="132"/>
                                </a:cubicBezTo>
                                <a:cubicBezTo>
                                  <a:pt x="712" y="134"/>
                                  <a:pt x="713" y="134"/>
                                  <a:pt x="714" y="135"/>
                                </a:cubicBezTo>
                                <a:cubicBezTo>
                                  <a:pt x="715" y="136"/>
                                  <a:pt x="716" y="137"/>
                                  <a:pt x="717" y="138"/>
                                </a:cubicBezTo>
                                <a:cubicBezTo>
                                  <a:pt x="718" y="138"/>
                                  <a:pt x="719" y="138"/>
                                  <a:pt x="719" y="139"/>
                                </a:cubicBezTo>
                                <a:cubicBezTo>
                                  <a:pt x="720" y="141"/>
                                  <a:pt x="718" y="139"/>
                                  <a:pt x="717" y="139"/>
                                </a:cubicBezTo>
                                <a:cubicBezTo>
                                  <a:pt x="717" y="139"/>
                                  <a:pt x="716" y="139"/>
                                  <a:pt x="716" y="139"/>
                                </a:cubicBezTo>
                                <a:cubicBezTo>
                                  <a:pt x="715" y="139"/>
                                  <a:pt x="715" y="138"/>
                                  <a:pt x="715" y="138"/>
                                </a:cubicBezTo>
                                <a:cubicBezTo>
                                  <a:pt x="714" y="138"/>
                                  <a:pt x="714" y="139"/>
                                  <a:pt x="714" y="139"/>
                                </a:cubicBezTo>
                                <a:cubicBezTo>
                                  <a:pt x="713" y="139"/>
                                  <a:pt x="713" y="139"/>
                                  <a:pt x="712" y="139"/>
                                </a:cubicBezTo>
                                <a:cubicBezTo>
                                  <a:pt x="712" y="141"/>
                                  <a:pt x="714" y="141"/>
                                  <a:pt x="715" y="141"/>
                                </a:cubicBezTo>
                                <a:cubicBezTo>
                                  <a:pt x="715" y="142"/>
                                  <a:pt x="715" y="144"/>
                                  <a:pt x="716" y="145"/>
                                </a:cubicBezTo>
                                <a:cubicBezTo>
                                  <a:pt x="717" y="145"/>
                                  <a:pt x="718" y="146"/>
                                  <a:pt x="718" y="147"/>
                                </a:cubicBezTo>
                                <a:cubicBezTo>
                                  <a:pt x="719" y="147"/>
                                  <a:pt x="719" y="148"/>
                                  <a:pt x="719" y="148"/>
                                </a:cubicBezTo>
                                <a:cubicBezTo>
                                  <a:pt x="720" y="149"/>
                                  <a:pt x="721" y="149"/>
                                  <a:pt x="722" y="150"/>
                                </a:cubicBezTo>
                                <a:cubicBezTo>
                                  <a:pt x="722" y="150"/>
                                  <a:pt x="723" y="151"/>
                                  <a:pt x="724" y="151"/>
                                </a:cubicBezTo>
                                <a:cubicBezTo>
                                  <a:pt x="724" y="151"/>
                                  <a:pt x="725" y="152"/>
                                  <a:pt x="725" y="152"/>
                                </a:cubicBezTo>
                                <a:cubicBezTo>
                                  <a:pt x="726" y="152"/>
                                  <a:pt x="727" y="152"/>
                                  <a:pt x="728" y="153"/>
                                </a:cubicBezTo>
                                <a:cubicBezTo>
                                  <a:pt x="728" y="153"/>
                                  <a:pt x="729" y="153"/>
                                  <a:pt x="729" y="154"/>
                                </a:cubicBezTo>
                                <a:cubicBezTo>
                                  <a:pt x="729" y="154"/>
                                  <a:pt x="729" y="155"/>
                                  <a:pt x="730" y="155"/>
                                </a:cubicBezTo>
                                <a:cubicBezTo>
                                  <a:pt x="730" y="155"/>
                                  <a:pt x="730" y="155"/>
                                  <a:pt x="731" y="156"/>
                                </a:cubicBezTo>
                                <a:cubicBezTo>
                                  <a:pt x="732" y="156"/>
                                  <a:pt x="731" y="158"/>
                                  <a:pt x="733" y="159"/>
                                </a:cubicBezTo>
                                <a:cubicBezTo>
                                  <a:pt x="734" y="159"/>
                                  <a:pt x="736" y="159"/>
                                  <a:pt x="737" y="159"/>
                                </a:cubicBezTo>
                                <a:cubicBezTo>
                                  <a:pt x="739" y="159"/>
                                  <a:pt x="741" y="159"/>
                                  <a:pt x="742" y="159"/>
                                </a:cubicBezTo>
                                <a:cubicBezTo>
                                  <a:pt x="743" y="159"/>
                                  <a:pt x="743" y="160"/>
                                  <a:pt x="744" y="160"/>
                                </a:cubicBezTo>
                                <a:cubicBezTo>
                                  <a:pt x="744" y="161"/>
                                  <a:pt x="745" y="160"/>
                                  <a:pt x="746" y="161"/>
                                </a:cubicBezTo>
                                <a:cubicBezTo>
                                  <a:pt x="747" y="161"/>
                                  <a:pt x="747" y="162"/>
                                  <a:pt x="747" y="162"/>
                                </a:cubicBezTo>
                                <a:cubicBezTo>
                                  <a:pt x="748" y="163"/>
                                  <a:pt x="748" y="162"/>
                                  <a:pt x="749" y="163"/>
                                </a:cubicBezTo>
                                <a:cubicBezTo>
                                  <a:pt x="749" y="164"/>
                                  <a:pt x="749" y="164"/>
                                  <a:pt x="750" y="165"/>
                                </a:cubicBezTo>
                                <a:cubicBezTo>
                                  <a:pt x="751" y="165"/>
                                  <a:pt x="752" y="165"/>
                                  <a:pt x="752" y="165"/>
                                </a:cubicBezTo>
                                <a:cubicBezTo>
                                  <a:pt x="753" y="165"/>
                                  <a:pt x="753" y="166"/>
                                  <a:pt x="754" y="167"/>
                                </a:cubicBezTo>
                                <a:cubicBezTo>
                                  <a:pt x="754" y="167"/>
                                  <a:pt x="755" y="167"/>
                                  <a:pt x="756" y="168"/>
                                </a:cubicBezTo>
                                <a:cubicBezTo>
                                  <a:pt x="756" y="168"/>
                                  <a:pt x="757" y="169"/>
                                  <a:pt x="757" y="169"/>
                                </a:cubicBezTo>
                                <a:cubicBezTo>
                                  <a:pt x="758" y="170"/>
                                  <a:pt x="759" y="170"/>
                                  <a:pt x="759" y="170"/>
                                </a:cubicBezTo>
                                <a:cubicBezTo>
                                  <a:pt x="760" y="170"/>
                                  <a:pt x="760" y="171"/>
                                  <a:pt x="761" y="171"/>
                                </a:cubicBezTo>
                                <a:cubicBezTo>
                                  <a:pt x="762" y="172"/>
                                  <a:pt x="762" y="172"/>
                                  <a:pt x="763" y="172"/>
                                </a:cubicBezTo>
                                <a:cubicBezTo>
                                  <a:pt x="764" y="173"/>
                                  <a:pt x="764" y="174"/>
                                  <a:pt x="765" y="174"/>
                                </a:cubicBezTo>
                                <a:cubicBezTo>
                                  <a:pt x="765" y="175"/>
                                  <a:pt x="766" y="175"/>
                                  <a:pt x="767" y="175"/>
                                </a:cubicBezTo>
                                <a:cubicBezTo>
                                  <a:pt x="767" y="176"/>
                                  <a:pt x="769" y="177"/>
                                  <a:pt x="769" y="178"/>
                                </a:cubicBezTo>
                                <a:cubicBezTo>
                                  <a:pt x="770" y="178"/>
                                  <a:pt x="770" y="179"/>
                                  <a:pt x="770" y="179"/>
                                </a:cubicBezTo>
                                <a:cubicBezTo>
                                  <a:pt x="771" y="180"/>
                                  <a:pt x="771" y="180"/>
                                  <a:pt x="772" y="180"/>
                                </a:cubicBezTo>
                                <a:cubicBezTo>
                                  <a:pt x="773" y="181"/>
                                  <a:pt x="773" y="182"/>
                                  <a:pt x="773" y="182"/>
                                </a:cubicBezTo>
                                <a:cubicBezTo>
                                  <a:pt x="774" y="182"/>
                                  <a:pt x="775" y="182"/>
                                  <a:pt x="775" y="183"/>
                                </a:cubicBezTo>
                                <a:cubicBezTo>
                                  <a:pt x="776" y="183"/>
                                  <a:pt x="777" y="183"/>
                                  <a:pt x="778" y="184"/>
                                </a:cubicBezTo>
                                <a:cubicBezTo>
                                  <a:pt x="779" y="184"/>
                                  <a:pt x="780" y="184"/>
                                  <a:pt x="781" y="185"/>
                                </a:cubicBezTo>
                                <a:cubicBezTo>
                                  <a:pt x="783" y="186"/>
                                  <a:pt x="784" y="186"/>
                                  <a:pt x="786" y="187"/>
                                </a:cubicBezTo>
                                <a:cubicBezTo>
                                  <a:pt x="786" y="188"/>
                                  <a:pt x="787" y="190"/>
                                  <a:pt x="788" y="190"/>
                                </a:cubicBezTo>
                                <a:cubicBezTo>
                                  <a:pt x="789" y="189"/>
                                  <a:pt x="787" y="188"/>
                                  <a:pt x="788" y="188"/>
                                </a:cubicBezTo>
                                <a:cubicBezTo>
                                  <a:pt x="789" y="187"/>
                                  <a:pt x="789" y="189"/>
                                  <a:pt x="790" y="187"/>
                                </a:cubicBezTo>
                                <a:cubicBezTo>
                                  <a:pt x="790" y="187"/>
                                  <a:pt x="790" y="186"/>
                                  <a:pt x="791" y="186"/>
                                </a:cubicBezTo>
                                <a:cubicBezTo>
                                  <a:pt x="791" y="186"/>
                                  <a:pt x="792" y="187"/>
                                  <a:pt x="792" y="187"/>
                                </a:cubicBezTo>
                                <a:cubicBezTo>
                                  <a:pt x="791" y="189"/>
                                  <a:pt x="790" y="188"/>
                                  <a:pt x="789" y="189"/>
                                </a:cubicBezTo>
                                <a:cubicBezTo>
                                  <a:pt x="788" y="189"/>
                                  <a:pt x="789" y="191"/>
                                  <a:pt x="790" y="191"/>
                                </a:cubicBezTo>
                                <a:cubicBezTo>
                                  <a:pt x="790" y="191"/>
                                  <a:pt x="791" y="192"/>
                                  <a:pt x="792" y="193"/>
                                </a:cubicBezTo>
                                <a:cubicBezTo>
                                  <a:pt x="793" y="193"/>
                                  <a:pt x="794" y="193"/>
                                  <a:pt x="794" y="194"/>
                                </a:cubicBezTo>
                                <a:cubicBezTo>
                                  <a:pt x="795" y="195"/>
                                  <a:pt x="796" y="197"/>
                                  <a:pt x="797" y="197"/>
                                </a:cubicBezTo>
                                <a:cubicBezTo>
                                  <a:pt x="798" y="198"/>
                                  <a:pt x="798" y="198"/>
                                  <a:pt x="799" y="199"/>
                                </a:cubicBezTo>
                                <a:cubicBezTo>
                                  <a:pt x="799" y="200"/>
                                  <a:pt x="799" y="201"/>
                                  <a:pt x="800" y="201"/>
                                </a:cubicBezTo>
                                <a:cubicBezTo>
                                  <a:pt x="801" y="201"/>
                                  <a:pt x="802" y="201"/>
                                  <a:pt x="803" y="201"/>
                                </a:cubicBezTo>
                                <a:cubicBezTo>
                                  <a:pt x="804" y="202"/>
                                  <a:pt x="804" y="204"/>
                                  <a:pt x="805" y="204"/>
                                </a:cubicBezTo>
                                <a:cubicBezTo>
                                  <a:pt x="806" y="204"/>
                                  <a:pt x="806" y="203"/>
                                  <a:pt x="807" y="203"/>
                                </a:cubicBezTo>
                                <a:cubicBezTo>
                                  <a:pt x="808" y="204"/>
                                  <a:pt x="808" y="204"/>
                                  <a:pt x="808" y="205"/>
                                </a:cubicBezTo>
                                <a:cubicBezTo>
                                  <a:pt x="808" y="206"/>
                                  <a:pt x="809" y="206"/>
                                  <a:pt x="809" y="207"/>
                                </a:cubicBezTo>
                                <a:cubicBezTo>
                                  <a:pt x="809" y="208"/>
                                  <a:pt x="810" y="210"/>
                                  <a:pt x="809" y="211"/>
                                </a:cubicBezTo>
                                <a:cubicBezTo>
                                  <a:pt x="808" y="211"/>
                                  <a:pt x="807" y="211"/>
                                  <a:pt x="807" y="211"/>
                                </a:cubicBezTo>
                                <a:cubicBezTo>
                                  <a:pt x="806" y="212"/>
                                  <a:pt x="806" y="213"/>
                                  <a:pt x="806" y="213"/>
                                </a:cubicBezTo>
                                <a:cubicBezTo>
                                  <a:pt x="806" y="214"/>
                                  <a:pt x="805" y="216"/>
                                  <a:pt x="806" y="217"/>
                                </a:cubicBezTo>
                                <a:cubicBezTo>
                                  <a:pt x="806" y="217"/>
                                  <a:pt x="807" y="217"/>
                                  <a:pt x="808" y="217"/>
                                </a:cubicBezTo>
                                <a:cubicBezTo>
                                  <a:pt x="808" y="218"/>
                                  <a:pt x="808" y="218"/>
                                  <a:pt x="808" y="219"/>
                                </a:cubicBezTo>
                                <a:cubicBezTo>
                                  <a:pt x="808" y="221"/>
                                  <a:pt x="807" y="223"/>
                                  <a:pt x="807" y="224"/>
                                </a:cubicBezTo>
                                <a:cubicBezTo>
                                  <a:pt x="806" y="226"/>
                                  <a:pt x="807" y="228"/>
                                  <a:pt x="806" y="229"/>
                                </a:cubicBezTo>
                                <a:cubicBezTo>
                                  <a:pt x="805" y="230"/>
                                  <a:pt x="805" y="230"/>
                                  <a:pt x="805" y="231"/>
                                </a:cubicBezTo>
                                <a:cubicBezTo>
                                  <a:pt x="805" y="231"/>
                                  <a:pt x="805" y="232"/>
                                  <a:pt x="805" y="233"/>
                                </a:cubicBezTo>
                                <a:cubicBezTo>
                                  <a:pt x="804" y="233"/>
                                  <a:pt x="803" y="234"/>
                                  <a:pt x="803" y="234"/>
                                </a:cubicBezTo>
                                <a:cubicBezTo>
                                  <a:pt x="803" y="236"/>
                                  <a:pt x="804" y="235"/>
                                  <a:pt x="804" y="236"/>
                                </a:cubicBezTo>
                                <a:cubicBezTo>
                                  <a:pt x="805" y="237"/>
                                  <a:pt x="804" y="238"/>
                                  <a:pt x="805" y="239"/>
                                </a:cubicBezTo>
                                <a:cubicBezTo>
                                  <a:pt x="805" y="239"/>
                                  <a:pt x="805" y="240"/>
                                  <a:pt x="806" y="240"/>
                                </a:cubicBezTo>
                                <a:cubicBezTo>
                                  <a:pt x="806" y="241"/>
                                  <a:pt x="806" y="242"/>
                                  <a:pt x="805" y="241"/>
                                </a:cubicBezTo>
                                <a:cubicBezTo>
                                  <a:pt x="804" y="241"/>
                                  <a:pt x="805" y="241"/>
                                  <a:pt x="804" y="240"/>
                                </a:cubicBezTo>
                                <a:cubicBezTo>
                                  <a:pt x="803" y="239"/>
                                  <a:pt x="803" y="241"/>
                                  <a:pt x="804" y="242"/>
                                </a:cubicBezTo>
                                <a:cubicBezTo>
                                  <a:pt x="804" y="243"/>
                                  <a:pt x="805" y="244"/>
                                  <a:pt x="805" y="244"/>
                                </a:cubicBezTo>
                                <a:cubicBezTo>
                                  <a:pt x="806" y="245"/>
                                  <a:pt x="807" y="245"/>
                                  <a:pt x="807" y="245"/>
                                </a:cubicBezTo>
                                <a:cubicBezTo>
                                  <a:pt x="808" y="246"/>
                                  <a:pt x="809" y="246"/>
                                  <a:pt x="810" y="247"/>
                                </a:cubicBezTo>
                                <a:cubicBezTo>
                                  <a:pt x="810" y="247"/>
                                  <a:pt x="811" y="248"/>
                                  <a:pt x="811" y="248"/>
                                </a:cubicBezTo>
                                <a:cubicBezTo>
                                  <a:pt x="812" y="249"/>
                                  <a:pt x="812" y="249"/>
                                  <a:pt x="813" y="249"/>
                                </a:cubicBezTo>
                                <a:cubicBezTo>
                                  <a:pt x="814" y="249"/>
                                  <a:pt x="814" y="250"/>
                                  <a:pt x="815" y="251"/>
                                </a:cubicBezTo>
                                <a:cubicBezTo>
                                  <a:pt x="816" y="251"/>
                                  <a:pt x="816" y="251"/>
                                  <a:pt x="816" y="252"/>
                                </a:cubicBezTo>
                                <a:cubicBezTo>
                                  <a:pt x="816" y="253"/>
                                  <a:pt x="816" y="254"/>
                                  <a:pt x="817" y="254"/>
                                </a:cubicBezTo>
                                <a:cubicBezTo>
                                  <a:pt x="817" y="255"/>
                                  <a:pt x="817" y="255"/>
                                  <a:pt x="818" y="256"/>
                                </a:cubicBezTo>
                                <a:cubicBezTo>
                                  <a:pt x="818" y="257"/>
                                  <a:pt x="818" y="257"/>
                                  <a:pt x="819" y="258"/>
                                </a:cubicBezTo>
                                <a:cubicBezTo>
                                  <a:pt x="819" y="258"/>
                                  <a:pt x="819" y="259"/>
                                  <a:pt x="819" y="259"/>
                                </a:cubicBezTo>
                                <a:cubicBezTo>
                                  <a:pt x="820" y="260"/>
                                  <a:pt x="820" y="260"/>
                                  <a:pt x="820" y="261"/>
                                </a:cubicBezTo>
                                <a:cubicBezTo>
                                  <a:pt x="820" y="262"/>
                                  <a:pt x="820" y="262"/>
                                  <a:pt x="821" y="263"/>
                                </a:cubicBezTo>
                                <a:cubicBezTo>
                                  <a:pt x="821" y="263"/>
                                  <a:pt x="822" y="264"/>
                                  <a:pt x="822" y="264"/>
                                </a:cubicBezTo>
                                <a:cubicBezTo>
                                  <a:pt x="823" y="265"/>
                                  <a:pt x="823" y="267"/>
                                  <a:pt x="824" y="267"/>
                                </a:cubicBezTo>
                                <a:cubicBezTo>
                                  <a:pt x="825" y="268"/>
                                  <a:pt x="825" y="267"/>
                                  <a:pt x="825" y="269"/>
                                </a:cubicBezTo>
                                <a:cubicBezTo>
                                  <a:pt x="826" y="271"/>
                                  <a:pt x="827" y="270"/>
                                  <a:pt x="828" y="271"/>
                                </a:cubicBezTo>
                                <a:cubicBezTo>
                                  <a:pt x="829" y="271"/>
                                  <a:pt x="829" y="272"/>
                                  <a:pt x="830" y="272"/>
                                </a:cubicBezTo>
                                <a:cubicBezTo>
                                  <a:pt x="830" y="273"/>
                                  <a:pt x="831" y="273"/>
                                  <a:pt x="832" y="273"/>
                                </a:cubicBezTo>
                                <a:cubicBezTo>
                                  <a:pt x="832" y="274"/>
                                  <a:pt x="832" y="275"/>
                                  <a:pt x="833" y="275"/>
                                </a:cubicBezTo>
                                <a:cubicBezTo>
                                  <a:pt x="833" y="276"/>
                                  <a:pt x="834" y="276"/>
                                  <a:pt x="834" y="277"/>
                                </a:cubicBezTo>
                                <a:cubicBezTo>
                                  <a:pt x="834" y="277"/>
                                  <a:pt x="835" y="278"/>
                                  <a:pt x="835" y="277"/>
                                </a:cubicBezTo>
                                <a:cubicBezTo>
                                  <a:pt x="835" y="276"/>
                                  <a:pt x="836" y="276"/>
                                  <a:pt x="836" y="275"/>
                                </a:cubicBezTo>
                                <a:cubicBezTo>
                                  <a:pt x="837" y="275"/>
                                  <a:pt x="837" y="274"/>
                                  <a:pt x="837" y="274"/>
                                </a:cubicBezTo>
                                <a:cubicBezTo>
                                  <a:pt x="838" y="274"/>
                                  <a:pt x="838" y="275"/>
                                  <a:pt x="839" y="275"/>
                                </a:cubicBezTo>
                                <a:cubicBezTo>
                                  <a:pt x="840" y="276"/>
                                  <a:pt x="841" y="274"/>
                                  <a:pt x="842" y="276"/>
                                </a:cubicBezTo>
                                <a:cubicBezTo>
                                  <a:pt x="843" y="277"/>
                                  <a:pt x="843" y="277"/>
                                  <a:pt x="843" y="278"/>
                                </a:cubicBezTo>
                                <a:cubicBezTo>
                                  <a:pt x="843" y="278"/>
                                  <a:pt x="843" y="280"/>
                                  <a:pt x="842" y="280"/>
                                </a:cubicBezTo>
                                <a:cubicBezTo>
                                  <a:pt x="842" y="281"/>
                                  <a:pt x="842" y="279"/>
                                  <a:pt x="841" y="279"/>
                                </a:cubicBezTo>
                                <a:cubicBezTo>
                                  <a:pt x="841" y="278"/>
                                  <a:pt x="840" y="279"/>
                                  <a:pt x="839" y="278"/>
                                </a:cubicBezTo>
                                <a:cubicBezTo>
                                  <a:pt x="838" y="278"/>
                                  <a:pt x="838" y="278"/>
                                  <a:pt x="837" y="278"/>
                                </a:cubicBezTo>
                                <a:cubicBezTo>
                                  <a:pt x="837" y="279"/>
                                  <a:pt x="836" y="279"/>
                                  <a:pt x="835" y="279"/>
                                </a:cubicBezTo>
                                <a:cubicBezTo>
                                  <a:pt x="834" y="280"/>
                                  <a:pt x="835" y="280"/>
                                  <a:pt x="835" y="281"/>
                                </a:cubicBezTo>
                                <a:cubicBezTo>
                                  <a:pt x="835" y="282"/>
                                  <a:pt x="833" y="281"/>
                                  <a:pt x="833" y="282"/>
                                </a:cubicBezTo>
                                <a:cubicBezTo>
                                  <a:pt x="832" y="282"/>
                                  <a:pt x="832" y="283"/>
                                  <a:pt x="832" y="283"/>
                                </a:cubicBezTo>
                                <a:cubicBezTo>
                                  <a:pt x="831" y="284"/>
                                  <a:pt x="831" y="284"/>
                                  <a:pt x="831" y="285"/>
                                </a:cubicBezTo>
                                <a:cubicBezTo>
                                  <a:pt x="831" y="286"/>
                                  <a:pt x="831" y="286"/>
                                  <a:pt x="831" y="286"/>
                                </a:cubicBezTo>
                                <a:cubicBezTo>
                                  <a:pt x="831" y="287"/>
                                  <a:pt x="831" y="287"/>
                                  <a:pt x="831" y="287"/>
                                </a:cubicBezTo>
                                <a:cubicBezTo>
                                  <a:pt x="830" y="288"/>
                                  <a:pt x="831" y="288"/>
                                  <a:pt x="832" y="288"/>
                                </a:cubicBezTo>
                                <a:cubicBezTo>
                                  <a:pt x="832" y="288"/>
                                  <a:pt x="833" y="287"/>
                                  <a:pt x="833" y="287"/>
                                </a:cubicBezTo>
                                <a:cubicBezTo>
                                  <a:pt x="834" y="286"/>
                                  <a:pt x="835" y="286"/>
                                  <a:pt x="835" y="285"/>
                                </a:cubicBezTo>
                                <a:cubicBezTo>
                                  <a:pt x="835" y="285"/>
                                  <a:pt x="834" y="284"/>
                                  <a:pt x="834" y="284"/>
                                </a:cubicBezTo>
                                <a:cubicBezTo>
                                  <a:pt x="834" y="283"/>
                                  <a:pt x="834" y="282"/>
                                  <a:pt x="835" y="282"/>
                                </a:cubicBezTo>
                                <a:cubicBezTo>
                                  <a:pt x="836" y="283"/>
                                  <a:pt x="836" y="284"/>
                                  <a:pt x="836" y="284"/>
                                </a:cubicBezTo>
                                <a:cubicBezTo>
                                  <a:pt x="837" y="285"/>
                                  <a:pt x="838" y="285"/>
                                  <a:pt x="838" y="285"/>
                                </a:cubicBezTo>
                                <a:cubicBezTo>
                                  <a:pt x="839" y="286"/>
                                  <a:pt x="839" y="286"/>
                                  <a:pt x="839" y="287"/>
                                </a:cubicBezTo>
                                <a:cubicBezTo>
                                  <a:pt x="840" y="288"/>
                                  <a:pt x="840" y="288"/>
                                  <a:pt x="841" y="288"/>
                                </a:cubicBezTo>
                                <a:cubicBezTo>
                                  <a:pt x="841" y="289"/>
                                  <a:pt x="842" y="290"/>
                                  <a:pt x="842" y="291"/>
                                </a:cubicBezTo>
                                <a:cubicBezTo>
                                  <a:pt x="842" y="292"/>
                                  <a:pt x="842" y="293"/>
                                  <a:pt x="843" y="294"/>
                                </a:cubicBezTo>
                                <a:cubicBezTo>
                                  <a:pt x="843" y="294"/>
                                  <a:pt x="844" y="294"/>
                                  <a:pt x="845" y="293"/>
                                </a:cubicBezTo>
                                <a:cubicBezTo>
                                  <a:pt x="845" y="292"/>
                                  <a:pt x="845" y="292"/>
                                  <a:pt x="846" y="292"/>
                                </a:cubicBezTo>
                                <a:cubicBezTo>
                                  <a:pt x="847" y="293"/>
                                  <a:pt x="847" y="292"/>
                                  <a:pt x="848" y="292"/>
                                </a:cubicBezTo>
                                <a:cubicBezTo>
                                  <a:pt x="848" y="291"/>
                                  <a:pt x="849" y="290"/>
                                  <a:pt x="850" y="291"/>
                                </a:cubicBezTo>
                                <a:cubicBezTo>
                                  <a:pt x="850" y="292"/>
                                  <a:pt x="850" y="292"/>
                                  <a:pt x="850" y="293"/>
                                </a:cubicBezTo>
                                <a:cubicBezTo>
                                  <a:pt x="850" y="294"/>
                                  <a:pt x="851" y="294"/>
                                  <a:pt x="852" y="295"/>
                                </a:cubicBezTo>
                                <a:cubicBezTo>
                                  <a:pt x="852" y="295"/>
                                  <a:pt x="852" y="295"/>
                                  <a:pt x="853" y="295"/>
                                </a:cubicBezTo>
                                <a:cubicBezTo>
                                  <a:pt x="855" y="293"/>
                                  <a:pt x="857" y="295"/>
                                  <a:pt x="858" y="294"/>
                                </a:cubicBezTo>
                                <a:cubicBezTo>
                                  <a:pt x="860" y="292"/>
                                  <a:pt x="861" y="293"/>
                                  <a:pt x="862" y="293"/>
                                </a:cubicBezTo>
                                <a:cubicBezTo>
                                  <a:pt x="864" y="294"/>
                                  <a:pt x="865" y="293"/>
                                  <a:pt x="867" y="293"/>
                                </a:cubicBezTo>
                                <a:cubicBezTo>
                                  <a:pt x="869" y="293"/>
                                  <a:pt x="870" y="293"/>
                                  <a:pt x="871" y="293"/>
                                </a:cubicBezTo>
                                <a:cubicBezTo>
                                  <a:pt x="872" y="293"/>
                                  <a:pt x="874" y="292"/>
                                  <a:pt x="874" y="293"/>
                                </a:cubicBezTo>
                                <a:cubicBezTo>
                                  <a:pt x="875" y="293"/>
                                  <a:pt x="875" y="294"/>
                                  <a:pt x="875" y="294"/>
                                </a:cubicBezTo>
                                <a:cubicBezTo>
                                  <a:pt x="876" y="294"/>
                                  <a:pt x="876" y="294"/>
                                  <a:pt x="877" y="294"/>
                                </a:cubicBezTo>
                                <a:cubicBezTo>
                                  <a:pt x="877" y="294"/>
                                  <a:pt x="878" y="294"/>
                                  <a:pt x="878" y="294"/>
                                </a:cubicBezTo>
                                <a:cubicBezTo>
                                  <a:pt x="879" y="294"/>
                                  <a:pt x="879" y="294"/>
                                  <a:pt x="880" y="295"/>
                                </a:cubicBezTo>
                                <a:cubicBezTo>
                                  <a:pt x="880" y="295"/>
                                  <a:pt x="881" y="295"/>
                                  <a:pt x="881" y="295"/>
                                </a:cubicBezTo>
                                <a:cubicBezTo>
                                  <a:pt x="882" y="296"/>
                                  <a:pt x="882" y="296"/>
                                  <a:pt x="882" y="296"/>
                                </a:cubicBezTo>
                                <a:cubicBezTo>
                                  <a:pt x="883" y="297"/>
                                  <a:pt x="884" y="297"/>
                                  <a:pt x="885" y="297"/>
                                </a:cubicBezTo>
                                <a:cubicBezTo>
                                  <a:pt x="885" y="297"/>
                                  <a:pt x="886" y="298"/>
                                  <a:pt x="886" y="298"/>
                                </a:cubicBezTo>
                                <a:cubicBezTo>
                                  <a:pt x="887" y="298"/>
                                  <a:pt x="888" y="298"/>
                                  <a:pt x="888" y="299"/>
                                </a:cubicBezTo>
                                <a:cubicBezTo>
                                  <a:pt x="888" y="300"/>
                                  <a:pt x="887" y="300"/>
                                  <a:pt x="887" y="300"/>
                                </a:cubicBezTo>
                                <a:cubicBezTo>
                                  <a:pt x="886" y="301"/>
                                  <a:pt x="886" y="302"/>
                                  <a:pt x="885" y="302"/>
                                </a:cubicBezTo>
                                <a:cubicBezTo>
                                  <a:pt x="884" y="303"/>
                                  <a:pt x="883" y="304"/>
                                  <a:pt x="882" y="303"/>
                                </a:cubicBezTo>
                                <a:cubicBezTo>
                                  <a:pt x="881" y="303"/>
                                  <a:pt x="879" y="303"/>
                                  <a:pt x="878" y="302"/>
                                </a:cubicBezTo>
                                <a:cubicBezTo>
                                  <a:pt x="878" y="302"/>
                                  <a:pt x="877" y="301"/>
                                  <a:pt x="876" y="301"/>
                                </a:cubicBezTo>
                                <a:cubicBezTo>
                                  <a:pt x="876" y="301"/>
                                  <a:pt x="875" y="300"/>
                                  <a:pt x="875" y="300"/>
                                </a:cubicBezTo>
                                <a:cubicBezTo>
                                  <a:pt x="874" y="299"/>
                                  <a:pt x="873" y="299"/>
                                  <a:pt x="872" y="299"/>
                                </a:cubicBezTo>
                                <a:cubicBezTo>
                                  <a:pt x="871" y="298"/>
                                  <a:pt x="871" y="298"/>
                                  <a:pt x="870" y="298"/>
                                </a:cubicBezTo>
                                <a:cubicBezTo>
                                  <a:pt x="869" y="297"/>
                                  <a:pt x="869" y="298"/>
                                  <a:pt x="868" y="297"/>
                                </a:cubicBezTo>
                                <a:cubicBezTo>
                                  <a:pt x="867" y="297"/>
                                  <a:pt x="866" y="296"/>
                                  <a:pt x="865" y="295"/>
                                </a:cubicBezTo>
                                <a:cubicBezTo>
                                  <a:pt x="865" y="295"/>
                                  <a:pt x="864" y="295"/>
                                  <a:pt x="864" y="295"/>
                                </a:cubicBezTo>
                                <a:cubicBezTo>
                                  <a:pt x="862" y="295"/>
                                  <a:pt x="861" y="294"/>
                                  <a:pt x="859" y="294"/>
                                </a:cubicBezTo>
                                <a:cubicBezTo>
                                  <a:pt x="858" y="295"/>
                                  <a:pt x="857" y="295"/>
                                  <a:pt x="856" y="295"/>
                                </a:cubicBezTo>
                                <a:cubicBezTo>
                                  <a:pt x="855" y="296"/>
                                  <a:pt x="855" y="295"/>
                                  <a:pt x="854" y="295"/>
                                </a:cubicBezTo>
                                <a:cubicBezTo>
                                  <a:pt x="852" y="295"/>
                                  <a:pt x="853" y="297"/>
                                  <a:pt x="851" y="298"/>
                                </a:cubicBezTo>
                                <a:cubicBezTo>
                                  <a:pt x="850" y="298"/>
                                  <a:pt x="850" y="298"/>
                                  <a:pt x="849" y="299"/>
                                </a:cubicBezTo>
                                <a:cubicBezTo>
                                  <a:pt x="848" y="299"/>
                                  <a:pt x="848" y="300"/>
                                  <a:pt x="848" y="301"/>
                                </a:cubicBezTo>
                                <a:cubicBezTo>
                                  <a:pt x="847" y="302"/>
                                  <a:pt x="846" y="303"/>
                                  <a:pt x="845" y="304"/>
                                </a:cubicBezTo>
                                <a:cubicBezTo>
                                  <a:pt x="844" y="304"/>
                                  <a:pt x="842" y="305"/>
                                  <a:pt x="843" y="306"/>
                                </a:cubicBezTo>
                                <a:cubicBezTo>
                                  <a:pt x="844" y="307"/>
                                  <a:pt x="844" y="307"/>
                                  <a:pt x="845" y="307"/>
                                </a:cubicBezTo>
                                <a:cubicBezTo>
                                  <a:pt x="845" y="308"/>
                                  <a:pt x="845" y="309"/>
                                  <a:pt x="846" y="309"/>
                                </a:cubicBezTo>
                                <a:cubicBezTo>
                                  <a:pt x="847" y="311"/>
                                  <a:pt x="849" y="310"/>
                                  <a:pt x="850" y="312"/>
                                </a:cubicBezTo>
                                <a:cubicBezTo>
                                  <a:pt x="850" y="313"/>
                                  <a:pt x="850" y="314"/>
                                  <a:pt x="851" y="314"/>
                                </a:cubicBezTo>
                                <a:cubicBezTo>
                                  <a:pt x="851" y="315"/>
                                  <a:pt x="852" y="315"/>
                                  <a:pt x="853" y="315"/>
                                </a:cubicBezTo>
                                <a:cubicBezTo>
                                  <a:pt x="854" y="316"/>
                                  <a:pt x="855" y="318"/>
                                  <a:pt x="855" y="319"/>
                                </a:cubicBezTo>
                                <a:cubicBezTo>
                                  <a:pt x="855" y="322"/>
                                  <a:pt x="851" y="324"/>
                                  <a:pt x="854" y="327"/>
                                </a:cubicBezTo>
                                <a:cubicBezTo>
                                  <a:pt x="854" y="328"/>
                                  <a:pt x="855" y="328"/>
                                  <a:pt x="856" y="329"/>
                                </a:cubicBezTo>
                                <a:cubicBezTo>
                                  <a:pt x="856" y="330"/>
                                  <a:pt x="855" y="333"/>
                                  <a:pt x="856" y="333"/>
                                </a:cubicBezTo>
                                <a:cubicBezTo>
                                  <a:pt x="857" y="333"/>
                                  <a:pt x="858" y="332"/>
                                  <a:pt x="858" y="332"/>
                                </a:cubicBezTo>
                                <a:cubicBezTo>
                                  <a:pt x="859" y="331"/>
                                  <a:pt x="860" y="331"/>
                                  <a:pt x="861" y="330"/>
                                </a:cubicBezTo>
                                <a:cubicBezTo>
                                  <a:pt x="862" y="328"/>
                                  <a:pt x="862" y="327"/>
                                  <a:pt x="864" y="327"/>
                                </a:cubicBezTo>
                                <a:cubicBezTo>
                                  <a:pt x="866" y="327"/>
                                  <a:pt x="866" y="329"/>
                                  <a:pt x="867" y="330"/>
                                </a:cubicBezTo>
                                <a:cubicBezTo>
                                  <a:pt x="868" y="331"/>
                                  <a:pt x="869" y="332"/>
                                  <a:pt x="870" y="333"/>
                                </a:cubicBezTo>
                                <a:cubicBezTo>
                                  <a:pt x="870" y="335"/>
                                  <a:pt x="870" y="336"/>
                                  <a:pt x="871" y="338"/>
                                </a:cubicBezTo>
                                <a:cubicBezTo>
                                  <a:pt x="872" y="339"/>
                                  <a:pt x="872" y="340"/>
                                  <a:pt x="873" y="341"/>
                                </a:cubicBezTo>
                                <a:cubicBezTo>
                                  <a:pt x="873" y="342"/>
                                  <a:pt x="873" y="343"/>
                                  <a:pt x="873" y="343"/>
                                </a:cubicBezTo>
                                <a:cubicBezTo>
                                  <a:pt x="874" y="343"/>
                                  <a:pt x="874" y="342"/>
                                  <a:pt x="874" y="341"/>
                                </a:cubicBezTo>
                                <a:cubicBezTo>
                                  <a:pt x="874" y="340"/>
                                  <a:pt x="872" y="338"/>
                                  <a:pt x="873" y="337"/>
                                </a:cubicBezTo>
                                <a:cubicBezTo>
                                  <a:pt x="873" y="337"/>
                                  <a:pt x="874" y="337"/>
                                  <a:pt x="875" y="336"/>
                                </a:cubicBezTo>
                                <a:cubicBezTo>
                                  <a:pt x="875" y="335"/>
                                  <a:pt x="875" y="334"/>
                                  <a:pt x="875" y="334"/>
                                </a:cubicBezTo>
                                <a:cubicBezTo>
                                  <a:pt x="875" y="331"/>
                                  <a:pt x="877" y="333"/>
                                  <a:pt x="878" y="334"/>
                                </a:cubicBezTo>
                                <a:cubicBezTo>
                                  <a:pt x="879" y="335"/>
                                  <a:pt x="881" y="334"/>
                                  <a:pt x="882" y="335"/>
                                </a:cubicBezTo>
                                <a:cubicBezTo>
                                  <a:pt x="882" y="336"/>
                                  <a:pt x="883" y="337"/>
                                  <a:pt x="883" y="337"/>
                                </a:cubicBezTo>
                                <a:cubicBezTo>
                                  <a:pt x="884" y="337"/>
                                  <a:pt x="884" y="337"/>
                                  <a:pt x="885" y="338"/>
                                </a:cubicBezTo>
                                <a:cubicBezTo>
                                  <a:pt x="886" y="339"/>
                                  <a:pt x="887" y="340"/>
                                  <a:pt x="887" y="341"/>
                                </a:cubicBezTo>
                                <a:cubicBezTo>
                                  <a:pt x="888" y="341"/>
                                  <a:pt x="888" y="342"/>
                                  <a:pt x="889" y="342"/>
                                </a:cubicBezTo>
                                <a:cubicBezTo>
                                  <a:pt x="889" y="341"/>
                                  <a:pt x="889" y="340"/>
                                  <a:pt x="888" y="339"/>
                                </a:cubicBezTo>
                                <a:cubicBezTo>
                                  <a:pt x="887" y="338"/>
                                  <a:pt x="887" y="337"/>
                                  <a:pt x="886" y="336"/>
                                </a:cubicBezTo>
                                <a:cubicBezTo>
                                  <a:pt x="885" y="334"/>
                                  <a:pt x="886" y="332"/>
                                  <a:pt x="885" y="331"/>
                                </a:cubicBezTo>
                                <a:cubicBezTo>
                                  <a:pt x="885" y="329"/>
                                  <a:pt x="884" y="329"/>
                                  <a:pt x="884" y="327"/>
                                </a:cubicBezTo>
                                <a:cubicBezTo>
                                  <a:pt x="884" y="325"/>
                                  <a:pt x="883" y="324"/>
                                  <a:pt x="882" y="323"/>
                                </a:cubicBezTo>
                                <a:cubicBezTo>
                                  <a:pt x="882" y="322"/>
                                  <a:pt x="881" y="322"/>
                                  <a:pt x="881" y="321"/>
                                </a:cubicBezTo>
                                <a:cubicBezTo>
                                  <a:pt x="881" y="320"/>
                                  <a:pt x="881" y="319"/>
                                  <a:pt x="881" y="319"/>
                                </a:cubicBezTo>
                                <a:cubicBezTo>
                                  <a:pt x="881" y="318"/>
                                  <a:pt x="879" y="316"/>
                                  <a:pt x="880" y="315"/>
                                </a:cubicBezTo>
                                <a:cubicBezTo>
                                  <a:pt x="882" y="315"/>
                                  <a:pt x="882" y="316"/>
                                  <a:pt x="882" y="317"/>
                                </a:cubicBezTo>
                                <a:cubicBezTo>
                                  <a:pt x="883" y="317"/>
                                  <a:pt x="883" y="318"/>
                                  <a:pt x="884" y="318"/>
                                </a:cubicBezTo>
                                <a:cubicBezTo>
                                  <a:pt x="885" y="319"/>
                                  <a:pt x="887" y="319"/>
                                  <a:pt x="888" y="320"/>
                                </a:cubicBezTo>
                                <a:cubicBezTo>
                                  <a:pt x="888" y="320"/>
                                  <a:pt x="888" y="321"/>
                                  <a:pt x="889" y="321"/>
                                </a:cubicBezTo>
                                <a:cubicBezTo>
                                  <a:pt x="890" y="320"/>
                                  <a:pt x="890" y="319"/>
                                  <a:pt x="890" y="319"/>
                                </a:cubicBezTo>
                                <a:cubicBezTo>
                                  <a:pt x="891" y="317"/>
                                  <a:pt x="895" y="317"/>
                                  <a:pt x="894" y="315"/>
                                </a:cubicBezTo>
                                <a:cubicBezTo>
                                  <a:pt x="894" y="314"/>
                                  <a:pt x="894" y="314"/>
                                  <a:pt x="893" y="313"/>
                                </a:cubicBezTo>
                                <a:cubicBezTo>
                                  <a:pt x="893" y="313"/>
                                  <a:pt x="893" y="312"/>
                                  <a:pt x="893" y="312"/>
                                </a:cubicBezTo>
                                <a:cubicBezTo>
                                  <a:pt x="892" y="310"/>
                                  <a:pt x="891" y="312"/>
                                  <a:pt x="890" y="312"/>
                                </a:cubicBezTo>
                                <a:cubicBezTo>
                                  <a:pt x="888" y="312"/>
                                  <a:pt x="889" y="311"/>
                                  <a:pt x="888" y="310"/>
                                </a:cubicBezTo>
                                <a:cubicBezTo>
                                  <a:pt x="888" y="310"/>
                                  <a:pt x="888" y="309"/>
                                  <a:pt x="887" y="309"/>
                                </a:cubicBezTo>
                                <a:cubicBezTo>
                                  <a:pt x="887" y="308"/>
                                  <a:pt x="887" y="308"/>
                                  <a:pt x="886" y="307"/>
                                </a:cubicBezTo>
                                <a:cubicBezTo>
                                  <a:pt x="886" y="306"/>
                                  <a:pt x="883" y="305"/>
                                  <a:pt x="886" y="304"/>
                                </a:cubicBezTo>
                                <a:cubicBezTo>
                                  <a:pt x="887" y="304"/>
                                  <a:pt x="887" y="304"/>
                                  <a:pt x="888" y="304"/>
                                </a:cubicBezTo>
                                <a:cubicBezTo>
                                  <a:pt x="888" y="303"/>
                                  <a:pt x="889" y="303"/>
                                  <a:pt x="890" y="303"/>
                                </a:cubicBezTo>
                                <a:cubicBezTo>
                                  <a:pt x="891" y="303"/>
                                  <a:pt x="891" y="303"/>
                                  <a:pt x="892" y="303"/>
                                </a:cubicBezTo>
                                <a:cubicBezTo>
                                  <a:pt x="893" y="303"/>
                                  <a:pt x="893" y="303"/>
                                  <a:pt x="893" y="303"/>
                                </a:cubicBezTo>
                                <a:cubicBezTo>
                                  <a:pt x="894" y="304"/>
                                  <a:pt x="894" y="304"/>
                                  <a:pt x="894" y="304"/>
                                </a:cubicBezTo>
                                <a:cubicBezTo>
                                  <a:pt x="895" y="305"/>
                                  <a:pt x="895" y="302"/>
                                  <a:pt x="896" y="301"/>
                                </a:cubicBezTo>
                                <a:cubicBezTo>
                                  <a:pt x="898" y="300"/>
                                  <a:pt x="897" y="304"/>
                                  <a:pt x="898" y="305"/>
                                </a:cubicBezTo>
                                <a:cubicBezTo>
                                  <a:pt x="898" y="305"/>
                                  <a:pt x="899" y="304"/>
                                  <a:pt x="900" y="304"/>
                                </a:cubicBezTo>
                                <a:cubicBezTo>
                                  <a:pt x="901" y="305"/>
                                  <a:pt x="900" y="306"/>
                                  <a:pt x="900" y="307"/>
                                </a:cubicBezTo>
                                <a:cubicBezTo>
                                  <a:pt x="901" y="308"/>
                                  <a:pt x="903" y="307"/>
                                  <a:pt x="904" y="308"/>
                                </a:cubicBezTo>
                                <a:cubicBezTo>
                                  <a:pt x="904" y="309"/>
                                  <a:pt x="904" y="310"/>
                                  <a:pt x="904" y="310"/>
                                </a:cubicBezTo>
                                <a:cubicBezTo>
                                  <a:pt x="905" y="311"/>
                                  <a:pt x="906" y="310"/>
                                  <a:pt x="906" y="310"/>
                                </a:cubicBezTo>
                                <a:cubicBezTo>
                                  <a:pt x="907" y="310"/>
                                  <a:pt x="907" y="311"/>
                                  <a:pt x="908" y="310"/>
                                </a:cubicBezTo>
                                <a:cubicBezTo>
                                  <a:pt x="909" y="309"/>
                                  <a:pt x="909" y="309"/>
                                  <a:pt x="909" y="308"/>
                                </a:cubicBezTo>
                                <a:cubicBezTo>
                                  <a:pt x="909" y="307"/>
                                  <a:pt x="908" y="307"/>
                                  <a:pt x="908" y="306"/>
                                </a:cubicBezTo>
                                <a:cubicBezTo>
                                  <a:pt x="907" y="305"/>
                                  <a:pt x="907" y="305"/>
                                  <a:pt x="907" y="304"/>
                                </a:cubicBezTo>
                                <a:cubicBezTo>
                                  <a:pt x="907" y="302"/>
                                  <a:pt x="906" y="301"/>
                                  <a:pt x="907" y="300"/>
                                </a:cubicBezTo>
                                <a:cubicBezTo>
                                  <a:pt x="907" y="299"/>
                                  <a:pt x="908" y="299"/>
                                  <a:pt x="907" y="298"/>
                                </a:cubicBezTo>
                                <a:cubicBezTo>
                                  <a:pt x="907" y="297"/>
                                  <a:pt x="906" y="297"/>
                                  <a:pt x="906" y="297"/>
                                </a:cubicBezTo>
                                <a:cubicBezTo>
                                  <a:pt x="905" y="296"/>
                                  <a:pt x="904" y="295"/>
                                  <a:pt x="903" y="294"/>
                                </a:cubicBezTo>
                                <a:cubicBezTo>
                                  <a:pt x="902" y="294"/>
                                  <a:pt x="899" y="293"/>
                                  <a:pt x="900" y="292"/>
                                </a:cubicBezTo>
                                <a:cubicBezTo>
                                  <a:pt x="900" y="291"/>
                                  <a:pt x="903" y="292"/>
                                  <a:pt x="903" y="292"/>
                                </a:cubicBezTo>
                                <a:cubicBezTo>
                                  <a:pt x="904" y="292"/>
                                  <a:pt x="905" y="292"/>
                                  <a:pt x="906" y="293"/>
                                </a:cubicBezTo>
                                <a:cubicBezTo>
                                  <a:pt x="907" y="293"/>
                                  <a:pt x="906" y="294"/>
                                  <a:pt x="907" y="294"/>
                                </a:cubicBezTo>
                                <a:cubicBezTo>
                                  <a:pt x="907" y="295"/>
                                  <a:pt x="909" y="296"/>
                                  <a:pt x="909" y="297"/>
                                </a:cubicBezTo>
                                <a:cubicBezTo>
                                  <a:pt x="909" y="298"/>
                                  <a:pt x="909" y="298"/>
                                  <a:pt x="910" y="299"/>
                                </a:cubicBezTo>
                                <a:cubicBezTo>
                                  <a:pt x="910" y="300"/>
                                  <a:pt x="911" y="300"/>
                                  <a:pt x="911" y="300"/>
                                </a:cubicBezTo>
                                <a:cubicBezTo>
                                  <a:pt x="912" y="300"/>
                                  <a:pt x="912" y="300"/>
                                  <a:pt x="913" y="301"/>
                                </a:cubicBezTo>
                                <a:cubicBezTo>
                                  <a:pt x="913" y="301"/>
                                  <a:pt x="913" y="302"/>
                                  <a:pt x="914" y="302"/>
                                </a:cubicBezTo>
                                <a:cubicBezTo>
                                  <a:pt x="915" y="303"/>
                                  <a:pt x="918" y="304"/>
                                  <a:pt x="918" y="303"/>
                                </a:cubicBezTo>
                                <a:cubicBezTo>
                                  <a:pt x="919" y="302"/>
                                  <a:pt x="919" y="299"/>
                                  <a:pt x="918" y="298"/>
                                </a:cubicBezTo>
                                <a:cubicBezTo>
                                  <a:pt x="917" y="298"/>
                                  <a:pt x="916" y="298"/>
                                  <a:pt x="916" y="298"/>
                                </a:cubicBezTo>
                                <a:cubicBezTo>
                                  <a:pt x="915" y="298"/>
                                  <a:pt x="914" y="298"/>
                                  <a:pt x="914" y="298"/>
                                </a:cubicBezTo>
                                <a:cubicBezTo>
                                  <a:pt x="912" y="297"/>
                                  <a:pt x="912" y="295"/>
                                  <a:pt x="911" y="294"/>
                                </a:cubicBezTo>
                                <a:cubicBezTo>
                                  <a:pt x="911" y="293"/>
                                  <a:pt x="910" y="292"/>
                                  <a:pt x="910" y="290"/>
                                </a:cubicBezTo>
                                <a:cubicBezTo>
                                  <a:pt x="910" y="290"/>
                                  <a:pt x="910" y="289"/>
                                  <a:pt x="910" y="289"/>
                                </a:cubicBezTo>
                                <a:cubicBezTo>
                                  <a:pt x="910" y="288"/>
                                  <a:pt x="909" y="288"/>
                                  <a:pt x="908" y="288"/>
                                </a:cubicBezTo>
                                <a:cubicBezTo>
                                  <a:pt x="908" y="287"/>
                                  <a:pt x="908" y="286"/>
                                  <a:pt x="908" y="286"/>
                                </a:cubicBezTo>
                                <a:cubicBezTo>
                                  <a:pt x="907" y="284"/>
                                  <a:pt x="905" y="285"/>
                                  <a:pt x="903" y="285"/>
                                </a:cubicBezTo>
                                <a:cubicBezTo>
                                  <a:pt x="902" y="285"/>
                                  <a:pt x="902" y="285"/>
                                  <a:pt x="902" y="284"/>
                                </a:cubicBezTo>
                                <a:cubicBezTo>
                                  <a:pt x="901" y="283"/>
                                  <a:pt x="900" y="283"/>
                                  <a:pt x="899" y="283"/>
                                </a:cubicBezTo>
                                <a:cubicBezTo>
                                  <a:pt x="898" y="282"/>
                                  <a:pt x="897" y="282"/>
                                  <a:pt x="896" y="282"/>
                                </a:cubicBezTo>
                                <a:cubicBezTo>
                                  <a:pt x="895" y="281"/>
                                  <a:pt x="894" y="280"/>
                                  <a:pt x="894" y="280"/>
                                </a:cubicBezTo>
                                <a:cubicBezTo>
                                  <a:pt x="893" y="279"/>
                                  <a:pt x="893" y="278"/>
                                  <a:pt x="893" y="278"/>
                                </a:cubicBezTo>
                                <a:cubicBezTo>
                                  <a:pt x="893" y="277"/>
                                  <a:pt x="892" y="276"/>
                                  <a:pt x="891" y="276"/>
                                </a:cubicBezTo>
                                <a:cubicBezTo>
                                  <a:pt x="890" y="275"/>
                                  <a:pt x="888" y="276"/>
                                  <a:pt x="887" y="277"/>
                                </a:cubicBezTo>
                                <a:cubicBezTo>
                                  <a:pt x="886" y="277"/>
                                  <a:pt x="886" y="278"/>
                                  <a:pt x="886" y="278"/>
                                </a:cubicBezTo>
                                <a:cubicBezTo>
                                  <a:pt x="885" y="279"/>
                                  <a:pt x="884" y="279"/>
                                  <a:pt x="884" y="279"/>
                                </a:cubicBezTo>
                                <a:cubicBezTo>
                                  <a:pt x="883" y="279"/>
                                  <a:pt x="882" y="280"/>
                                  <a:pt x="881" y="280"/>
                                </a:cubicBezTo>
                                <a:cubicBezTo>
                                  <a:pt x="882" y="281"/>
                                  <a:pt x="883" y="280"/>
                                  <a:pt x="883" y="280"/>
                                </a:cubicBezTo>
                                <a:cubicBezTo>
                                  <a:pt x="884" y="280"/>
                                  <a:pt x="885" y="280"/>
                                  <a:pt x="886" y="280"/>
                                </a:cubicBezTo>
                                <a:cubicBezTo>
                                  <a:pt x="886" y="280"/>
                                  <a:pt x="887" y="280"/>
                                  <a:pt x="887" y="281"/>
                                </a:cubicBezTo>
                                <a:cubicBezTo>
                                  <a:pt x="888" y="282"/>
                                  <a:pt x="888" y="282"/>
                                  <a:pt x="889" y="283"/>
                                </a:cubicBezTo>
                                <a:cubicBezTo>
                                  <a:pt x="890" y="283"/>
                                  <a:pt x="891" y="283"/>
                                  <a:pt x="891" y="284"/>
                                </a:cubicBezTo>
                                <a:cubicBezTo>
                                  <a:pt x="891" y="284"/>
                                  <a:pt x="891" y="285"/>
                                  <a:pt x="892" y="286"/>
                                </a:cubicBezTo>
                                <a:cubicBezTo>
                                  <a:pt x="893" y="286"/>
                                  <a:pt x="893" y="286"/>
                                  <a:pt x="894" y="287"/>
                                </a:cubicBezTo>
                                <a:cubicBezTo>
                                  <a:pt x="895" y="287"/>
                                  <a:pt x="895" y="288"/>
                                  <a:pt x="895" y="289"/>
                                </a:cubicBezTo>
                                <a:cubicBezTo>
                                  <a:pt x="896" y="290"/>
                                  <a:pt x="899" y="290"/>
                                  <a:pt x="899" y="292"/>
                                </a:cubicBezTo>
                                <a:cubicBezTo>
                                  <a:pt x="898" y="292"/>
                                  <a:pt x="897" y="292"/>
                                  <a:pt x="897" y="291"/>
                                </a:cubicBezTo>
                                <a:cubicBezTo>
                                  <a:pt x="896" y="291"/>
                                  <a:pt x="895" y="291"/>
                                  <a:pt x="895" y="291"/>
                                </a:cubicBezTo>
                                <a:cubicBezTo>
                                  <a:pt x="894" y="290"/>
                                  <a:pt x="894" y="290"/>
                                  <a:pt x="893" y="290"/>
                                </a:cubicBezTo>
                                <a:cubicBezTo>
                                  <a:pt x="892" y="289"/>
                                  <a:pt x="891" y="289"/>
                                  <a:pt x="891" y="289"/>
                                </a:cubicBezTo>
                                <a:cubicBezTo>
                                  <a:pt x="890" y="288"/>
                                  <a:pt x="889" y="288"/>
                                  <a:pt x="888" y="287"/>
                                </a:cubicBezTo>
                                <a:cubicBezTo>
                                  <a:pt x="888" y="286"/>
                                  <a:pt x="887" y="286"/>
                                  <a:pt x="887" y="286"/>
                                </a:cubicBezTo>
                                <a:cubicBezTo>
                                  <a:pt x="885" y="285"/>
                                  <a:pt x="885" y="284"/>
                                  <a:pt x="884" y="283"/>
                                </a:cubicBezTo>
                                <a:cubicBezTo>
                                  <a:pt x="883" y="282"/>
                                  <a:pt x="881" y="283"/>
                                  <a:pt x="880" y="282"/>
                                </a:cubicBezTo>
                                <a:cubicBezTo>
                                  <a:pt x="879" y="282"/>
                                  <a:pt x="879" y="282"/>
                                  <a:pt x="878" y="281"/>
                                </a:cubicBezTo>
                                <a:cubicBezTo>
                                  <a:pt x="877" y="281"/>
                                  <a:pt x="876" y="282"/>
                                  <a:pt x="876" y="281"/>
                                </a:cubicBezTo>
                                <a:cubicBezTo>
                                  <a:pt x="876" y="281"/>
                                  <a:pt x="876" y="281"/>
                                  <a:pt x="875" y="281"/>
                                </a:cubicBezTo>
                                <a:cubicBezTo>
                                  <a:pt x="876" y="280"/>
                                  <a:pt x="877" y="281"/>
                                  <a:pt x="878" y="280"/>
                                </a:cubicBezTo>
                                <a:cubicBezTo>
                                  <a:pt x="878" y="280"/>
                                  <a:pt x="879" y="279"/>
                                  <a:pt x="880" y="279"/>
                                </a:cubicBezTo>
                                <a:cubicBezTo>
                                  <a:pt x="880" y="279"/>
                                  <a:pt x="881" y="279"/>
                                  <a:pt x="882" y="279"/>
                                </a:cubicBezTo>
                                <a:cubicBezTo>
                                  <a:pt x="882" y="279"/>
                                  <a:pt x="883" y="278"/>
                                  <a:pt x="884" y="278"/>
                                </a:cubicBezTo>
                                <a:cubicBezTo>
                                  <a:pt x="885" y="277"/>
                                  <a:pt x="884" y="276"/>
                                  <a:pt x="883" y="275"/>
                                </a:cubicBezTo>
                                <a:cubicBezTo>
                                  <a:pt x="883" y="274"/>
                                  <a:pt x="883" y="274"/>
                                  <a:pt x="883" y="273"/>
                                </a:cubicBezTo>
                                <a:cubicBezTo>
                                  <a:pt x="882" y="272"/>
                                  <a:pt x="881" y="272"/>
                                  <a:pt x="881" y="272"/>
                                </a:cubicBezTo>
                                <a:cubicBezTo>
                                  <a:pt x="881" y="271"/>
                                  <a:pt x="880" y="271"/>
                                  <a:pt x="881" y="270"/>
                                </a:cubicBezTo>
                                <a:cubicBezTo>
                                  <a:pt x="882" y="270"/>
                                  <a:pt x="882" y="270"/>
                                  <a:pt x="883" y="270"/>
                                </a:cubicBezTo>
                                <a:cubicBezTo>
                                  <a:pt x="884" y="269"/>
                                  <a:pt x="885" y="268"/>
                                  <a:pt x="886" y="269"/>
                                </a:cubicBezTo>
                                <a:cubicBezTo>
                                  <a:pt x="887" y="270"/>
                                  <a:pt x="887" y="270"/>
                                  <a:pt x="887" y="271"/>
                                </a:cubicBezTo>
                                <a:cubicBezTo>
                                  <a:pt x="887" y="271"/>
                                  <a:pt x="888" y="271"/>
                                  <a:pt x="888" y="272"/>
                                </a:cubicBezTo>
                                <a:cubicBezTo>
                                  <a:pt x="889" y="274"/>
                                  <a:pt x="887" y="273"/>
                                  <a:pt x="887" y="275"/>
                                </a:cubicBezTo>
                                <a:cubicBezTo>
                                  <a:pt x="888" y="275"/>
                                  <a:pt x="888" y="275"/>
                                  <a:pt x="889" y="274"/>
                                </a:cubicBezTo>
                                <a:cubicBezTo>
                                  <a:pt x="889" y="273"/>
                                  <a:pt x="890" y="273"/>
                                  <a:pt x="891" y="273"/>
                                </a:cubicBezTo>
                                <a:cubicBezTo>
                                  <a:pt x="893" y="272"/>
                                  <a:pt x="890" y="271"/>
                                  <a:pt x="889" y="270"/>
                                </a:cubicBezTo>
                                <a:cubicBezTo>
                                  <a:pt x="888" y="269"/>
                                  <a:pt x="889" y="267"/>
                                  <a:pt x="887" y="266"/>
                                </a:cubicBezTo>
                                <a:cubicBezTo>
                                  <a:pt x="886" y="265"/>
                                  <a:pt x="884" y="266"/>
                                  <a:pt x="884" y="264"/>
                                </a:cubicBezTo>
                                <a:cubicBezTo>
                                  <a:pt x="884" y="263"/>
                                  <a:pt x="884" y="262"/>
                                  <a:pt x="884" y="261"/>
                                </a:cubicBezTo>
                                <a:cubicBezTo>
                                  <a:pt x="883" y="260"/>
                                  <a:pt x="883" y="260"/>
                                  <a:pt x="883" y="260"/>
                                </a:cubicBezTo>
                                <a:cubicBezTo>
                                  <a:pt x="882" y="259"/>
                                  <a:pt x="881" y="258"/>
                                  <a:pt x="881" y="257"/>
                                </a:cubicBezTo>
                                <a:cubicBezTo>
                                  <a:pt x="880" y="256"/>
                                  <a:pt x="880" y="255"/>
                                  <a:pt x="879" y="255"/>
                                </a:cubicBezTo>
                                <a:cubicBezTo>
                                  <a:pt x="878" y="254"/>
                                  <a:pt x="878" y="254"/>
                                  <a:pt x="877" y="253"/>
                                </a:cubicBezTo>
                                <a:cubicBezTo>
                                  <a:pt x="877" y="252"/>
                                  <a:pt x="877" y="252"/>
                                  <a:pt x="877" y="251"/>
                                </a:cubicBezTo>
                                <a:cubicBezTo>
                                  <a:pt x="876" y="250"/>
                                  <a:pt x="876" y="250"/>
                                  <a:pt x="875" y="249"/>
                                </a:cubicBezTo>
                                <a:cubicBezTo>
                                  <a:pt x="875" y="249"/>
                                  <a:pt x="875" y="248"/>
                                  <a:pt x="875" y="247"/>
                                </a:cubicBezTo>
                                <a:cubicBezTo>
                                  <a:pt x="875" y="245"/>
                                  <a:pt x="875" y="244"/>
                                  <a:pt x="876" y="242"/>
                                </a:cubicBezTo>
                                <a:cubicBezTo>
                                  <a:pt x="876" y="242"/>
                                  <a:pt x="876" y="241"/>
                                  <a:pt x="876" y="240"/>
                                </a:cubicBezTo>
                                <a:cubicBezTo>
                                  <a:pt x="877" y="240"/>
                                  <a:pt x="877" y="239"/>
                                  <a:pt x="877" y="239"/>
                                </a:cubicBezTo>
                                <a:cubicBezTo>
                                  <a:pt x="878" y="238"/>
                                  <a:pt x="878" y="238"/>
                                  <a:pt x="879" y="238"/>
                                </a:cubicBezTo>
                                <a:cubicBezTo>
                                  <a:pt x="880" y="237"/>
                                  <a:pt x="880" y="236"/>
                                  <a:pt x="881" y="236"/>
                                </a:cubicBezTo>
                                <a:cubicBezTo>
                                  <a:pt x="882" y="236"/>
                                  <a:pt x="882" y="236"/>
                                  <a:pt x="882" y="237"/>
                                </a:cubicBezTo>
                                <a:cubicBezTo>
                                  <a:pt x="882" y="238"/>
                                  <a:pt x="881" y="238"/>
                                  <a:pt x="880" y="239"/>
                                </a:cubicBezTo>
                                <a:cubicBezTo>
                                  <a:pt x="879" y="241"/>
                                  <a:pt x="881" y="240"/>
                                  <a:pt x="882" y="241"/>
                                </a:cubicBezTo>
                                <a:cubicBezTo>
                                  <a:pt x="883" y="242"/>
                                  <a:pt x="883" y="242"/>
                                  <a:pt x="884" y="243"/>
                                </a:cubicBezTo>
                                <a:cubicBezTo>
                                  <a:pt x="884" y="243"/>
                                  <a:pt x="885" y="243"/>
                                  <a:pt x="886" y="243"/>
                                </a:cubicBezTo>
                                <a:cubicBezTo>
                                  <a:pt x="886" y="243"/>
                                  <a:pt x="887" y="244"/>
                                  <a:pt x="887" y="244"/>
                                </a:cubicBezTo>
                                <a:cubicBezTo>
                                  <a:pt x="888" y="245"/>
                                  <a:pt x="889" y="245"/>
                                  <a:pt x="890" y="245"/>
                                </a:cubicBezTo>
                                <a:cubicBezTo>
                                  <a:pt x="891" y="245"/>
                                  <a:pt x="892" y="247"/>
                                  <a:pt x="891" y="248"/>
                                </a:cubicBezTo>
                                <a:cubicBezTo>
                                  <a:pt x="891" y="251"/>
                                  <a:pt x="891" y="252"/>
                                  <a:pt x="894" y="252"/>
                                </a:cubicBezTo>
                                <a:cubicBezTo>
                                  <a:pt x="894" y="252"/>
                                  <a:pt x="895" y="253"/>
                                  <a:pt x="896" y="253"/>
                                </a:cubicBezTo>
                                <a:cubicBezTo>
                                  <a:pt x="896" y="253"/>
                                  <a:pt x="897" y="253"/>
                                  <a:pt x="898" y="253"/>
                                </a:cubicBezTo>
                                <a:cubicBezTo>
                                  <a:pt x="899" y="253"/>
                                  <a:pt x="899" y="254"/>
                                  <a:pt x="900" y="254"/>
                                </a:cubicBezTo>
                                <a:cubicBezTo>
                                  <a:pt x="901" y="254"/>
                                  <a:pt x="901" y="253"/>
                                  <a:pt x="900" y="253"/>
                                </a:cubicBezTo>
                                <a:cubicBezTo>
                                  <a:pt x="899" y="253"/>
                                  <a:pt x="899" y="253"/>
                                  <a:pt x="898" y="252"/>
                                </a:cubicBezTo>
                                <a:cubicBezTo>
                                  <a:pt x="897" y="251"/>
                                  <a:pt x="897" y="251"/>
                                  <a:pt x="897" y="250"/>
                                </a:cubicBezTo>
                                <a:cubicBezTo>
                                  <a:pt x="895" y="249"/>
                                  <a:pt x="894" y="250"/>
                                  <a:pt x="893" y="248"/>
                                </a:cubicBezTo>
                                <a:cubicBezTo>
                                  <a:pt x="892" y="248"/>
                                  <a:pt x="892" y="247"/>
                                  <a:pt x="892" y="246"/>
                                </a:cubicBezTo>
                                <a:cubicBezTo>
                                  <a:pt x="893" y="245"/>
                                  <a:pt x="894" y="246"/>
                                  <a:pt x="894" y="246"/>
                                </a:cubicBezTo>
                                <a:cubicBezTo>
                                  <a:pt x="895" y="246"/>
                                  <a:pt x="896" y="245"/>
                                  <a:pt x="897" y="245"/>
                                </a:cubicBezTo>
                                <a:cubicBezTo>
                                  <a:pt x="898" y="245"/>
                                  <a:pt x="898" y="246"/>
                                  <a:pt x="899" y="247"/>
                                </a:cubicBezTo>
                                <a:cubicBezTo>
                                  <a:pt x="899" y="247"/>
                                  <a:pt x="899" y="248"/>
                                  <a:pt x="900" y="248"/>
                                </a:cubicBezTo>
                                <a:cubicBezTo>
                                  <a:pt x="901" y="249"/>
                                  <a:pt x="901" y="249"/>
                                  <a:pt x="902" y="249"/>
                                </a:cubicBezTo>
                                <a:cubicBezTo>
                                  <a:pt x="902" y="250"/>
                                  <a:pt x="902" y="251"/>
                                  <a:pt x="903" y="251"/>
                                </a:cubicBezTo>
                                <a:cubicBezTo>
                                  <a:pt x="903" y="252"/>
                                  <a:pt x="904" y="252"/>
                                  <a:pt x="905" y="252"/>
                                </a:cubicBezTo>
                                <a:cubicBezTo>
                                  <a:pt x="905" y="252"/>
                                  <a:pt x="906" y="253"/>
                                  <a:pt x="906" y="252"/>
                                </a:cubicBezTo>
                                <a:cubicBezTo>
                                  <a:pt x="906" y="251"/>
                                  <a:pt x="905" y="251"/>
                                  <a:pt x="905" y="251"/>
                                </a:cubicBezTo>
                                <a:cubicBezTo>
                                  <a:pt x="904" y="251"/>
                                  <a:pt x="904" y="250"/>
                                  <a:pt x="904" y="249"/>
                                </a:cubicBezTo>
                                <a:cubicBezTo>
                                  <a:pt x="903" y="248"/>
                                  <a:pt x="901" y="248"/>
                                  <a:pt x="901" y="246"/>
                                </a:cubicBezTo>
                                <a:cubicBezTo>
                                  <a:pt x="900" y="245"/>
                                  <a:pt x="900" y="242"/>
                                  <a:pt x="902" y="242"/>
                                </a:cubicBezTo>
                                <a:cubicBezTo>
                                  <a:pt x="902" y="242"/>
                                  <a:pt x="903" y="243"/>
                                  <a:pt x="904" y="243"/>
                                </a:cubicBezTo>
                                <a:cubicBezTo>
                                  <a:pt x="905" y="242"/>
                                  <a:pt x="905" y="242"/>
                                  <a:pt x="906" y="243"/>
                                </a:cubicBezTo>
                                <a:cubicBezTo>
                                  <a:pt x="906" y="243"/>
                                  <a:pt x="906" y="244"/>
                                  <a:pt x="907" y="244"/>
                                </a:cubicBezTo>
                                <a:cubicBezTo>
                                  <a:pt x="908" y="244"/>
                                  <a:pt x="908" y="244"/>
                                  <a:pt x="907" y="243"/>
                                </a:cubicBezTo>
                                <a:cubicBezTo>
                                  <a:pt x="906" y="242"/>
                                  <a:pt x="905" y="241"/>
                                  <a:pt x="904" y="241"/>
                                </a:cubicBezTo>
                                <a:cubicBezTo>
                                  <a:pt x="903" y="240"/>
                                  <a:pt x="903" y="238"/>
                                  <a:pt x="902" y="237"/>
                                </a:cubicBezTo>
                                <a:cubicBezTo>
                                  <a:pt x="902" y="235"/>
                                  <a:pt x="900" y="234"/>
                                  <a:pt x="901" y="232"/>
                                </a:cubicBezTo>
                                <a:cubicBezTo>
                                  <a:pt x="902" y="231"/>
                                  <a:pt x="904" y="232"/>
                                  <a:pt x="905" y="231"/>
                                </a:cubicBezTo>
                                <a:cubicBezTo>
                                  <a:pt x="906" y="231"/>
                                  <a:pt x="907" y="230"/>
                                  <a:pt x="907" y="230"/>
                                </a:cubicBezTo>
                                <a:cubicBezTo>
                                  <a:pt x="908" y="229"/>
                                  <a:pt x="909" y="229"/>
                                  <a:pt x="910" y="229"/>
                                </a:cubicBezTo>
                                <a:cubicBezTo>
                                  <a:pt x="911" y="228"/>
                                  <a:pt x="913" y="227"/>
                                  <a:pt x="914" y="227"/>
                                </a:cubicBezTo>
                                <a:cubicBezTo>
                                  <a:pt x="915" y="227"/>
                                  <a:pt x="915" y="228"/>
                                  <a:pt x="916" y="228"/>
                                </a:cubicBezTo>
                                <a:cubicBezTo>
                                  <a:pt x="917" y="227"/>
                                  <a:pt x="918" y="227"/>
                                  <a:pt x="919" y="227"/>
                                </a:cubicBezTo>
                                <a:cubicBezTo>
                                  <a:pt x="920" y="227"/>
                                  <a:pt x="921" y="228"/>
                                  <a:pt x="922" y="229"/>
                                </a:cubicBezTo>
                                <a:cubicBezTo>
                                  <a:pt x="924" y="230"/>
                                  <a:pt x="925" y="229"/>
                                  <a:pt x="927" y="228"/>
                                </a:cubicBezTo>
                                <a:cubicBezTo>
                                  <a:pt x="928" y="228"/>
                                  <a:pt x="929" y="226"/>
                                  <a:pt x="930" y="226"/>
                                </a:cubicBezTo>
                                <a:cubicBezTo>
                                  <a:pt x="932" y="226"/>
                                  <a:pt x="933" y="227"/>
                                  <a:pt x="934" y="227"/>
                                </a:cubicBezTo>
                                <a:cubicBezTo>
                                  <a:pt x="936" y="227"/>
                                  <a:pt x="937" y="227"/>
                                  <a:pt x="939" y="228"/>
                                </a:cubicBezTo>
                                <a:cubicBezTo>
                                  <a:pt x="940" y="229"/>
                                  <a:pt x="942" y="229"/>
                                  <a:pt x="943" y="229"/>
                                </a:cubicBezTo>
                                <a:cubicBezTo>
                                  <a:pt x="944" y="230"/>
                                  <a:pt x="944" y="230"/>
                                  <a:pt x="945" y="231"/>
                                </a:cubicBezTo>
                                <a:cubicBezTo>
                                  <a:pt x="946" y="232"/>
                                  <a:pt x="947" y="232"/>
                                  <a:pt x="948" y="232"/>
                                </a:cubicBezTo>
                                <a:cubicBezTo>
                                  <a:pt x="949" y="232"/>
                                  <a:pt x="950" y="233"/>
                                  <a:pt x="950" y="234"/>
                                </a:cubicBezTo>
                                <a:cubicBezTo>
                                  <a:pt x="951" y="236"/>
                                  <a:pt x="952" y="236"/>
                                  <a:pt x="953" y="236"/>
                                </a:cubicBezTo>
                                <a:cubicBezTo>
                                  <a:pt x="955" y="236"/>
                                  <a:pt x="956" y="237"/>
                                  <a:pt x="958" y="236"/>
                                </a:cubicBezTo>
                                <a:cubicBezTo>
                                  <a:pt x="959" y="236"/>
                                  <a:pt x="961" y="235"/>
                                  <a:pt x="962" y="235"/>
                                </a:cubicBezTo>
                                <a:cubicBezTo>
                                  <a:pt x="963" y="235"/>
                                  <a:pt x="963" y="235"/>
                                  <a:pt x="964" y="235"/>
                                </a:cubicBezTo>
                                <a:cubicBezTo>
                                  <a:pt x="965" y="234"/>
                                  <a:pt x="965" y="235"/>
                                  <a:pt x="965" y="236"/>
                                </a:cubicBezTo>
                                <a:cubicBezTo>
                                  <a:pt x="966" y="237"/>
                                  <a:pt x="966" y="237"/>
                                  <a:pt x="965" y="237"/>
                                </a:cubicBezTo>
                                <a:cubicBezTo>
                                  <a:pt x="965" y="238"/>
                                  <a:pt x="964" y="238"/>
                                  <a:pt x="963" y="238"/>
                                </a:cubicBezTo>
                                <a:cubicBezTo>
                                  <a:pt x="961" y="238"/>
                                  <a:pt x="961" y="240"/>
                                  <a:pt x="959" y="240"/>
                                </a:cubicBezTo>
                                <a:cubicBezTo>
                                  <a:pt x="958" y="241"/>
                                  <a:pt x="956" y="241"/>
                                  <a:pt x="955" y="242"/>
                                </a:cubicBezTo>
                                <a:cubicBezTo>
                                  <a:pt x="954" y="243"/>
                                  <a:pt x="953" y="245"/>
                                  <a:pt x="953" y="247"/>
                                </a:cubicBezTo>
                                <a:cubicBezTo>
                                  <a:pt x="953" y="248"/>
                                  <a:pt x="953" y="248"/>
                                  <a:pt x="955" y="248"/>
                                </a:cubicBezTo>
                                <a:cubicBezTo>
                                  <a:pt x="957" y="247"/>
                                  <a:pt x="959" y="246"/>
                                  <a:pt x="961" y="245"/>
                                </a:cubicBezTo>
                                <a:cubicBezTo>
                                  <a:pt x="962" y="244"/>
                                  <a:pt x="963" y="244"/>
                                  <a:pt x="963" y="243"/>
                                </a:cubicBezTo>
                                <a:cubicBezTo>
                                  <a:pt x="964" y="242"/>
                                  <a:pt x="965" y="241"/>
                                  <a:pt x="966" y="241"/>
                                </a:cubicBezTo>
                                <a:cubicBezTo>
                                  <a:pt x="967" y="241"/>
                                  <a:pt x="968" y="240"/>
                                  <a:pt x="968" y="240"/>
                                </a:cubicBezTo>
                                <a:cubicBezTo>
                                  <a:pt x="969" y="239"/>
                                  <a:pt x="969" y="238"/>
                                  <a:pt x="970" y="238"/>
                                </a:cubicBezTo>
                                <a:cubicBezTo>
                                  <a:pt x="971" y="237"/>
                                  <a:pt x="972" y="236"/>
                                  <a:pt x="974" y="235"/>
                                </a:cubicBezTo>
                                <a:cubicBezTo>
                                  <a:pt x="975" y="235"/>
                                  <a:pt x="976" y="234"/>
                                  <a:pt x="977" y="233"/>
                                </a:cubicBezTo>
                                <a:cubicBezTo>
                                  <a:pt x="978" y="231"/>
                                  <a:pt x="980" y="231"/>
                                  <a:pt x="981" y="230"/>
                                </a:cubicBezTo>
                                <a:cubicBezTo>
                                  <a:pt x="982" y="229"/>
                                  <a:pt x="982" y="228"/>
                                  <a:pt x="984" y="227"/>
                                </a:cubicBezTo>
                                <a:cubicBezTo>
                                  <a:pt x="985" y="225"/>
                                  <a:pt x="986" y="226"/>
                                  <a:pt x="988" y="226"/>
                                </a:cubicBezTo>
                                <a:cubicBezTo>
                                  <a:pt x="989" y="226"/>
                                  <a:pt x="991" y="225"/>
                                  <a:pt x="992" y="225"/>
                                </a:cubicBezTo>
                                <a:cubicBezTo>
                                  <a:pt x="994" y="225"/>
                                  <a:pt x="996" y="225"/>
                                  <a:pt x="997" y="225"/>
                                </a:cubicBezTo>
                                <a:cubicBezTo>
                                  <a:pt x="998" y="225"/>
                                  <a:pt x="998" y="224"/>
                                  <a:pt x="999" y="224"/>
                                </a:cubicBezTo>
                                <a:cubicBezTo>
                                  <a:pt x="1000" y="223"/>
                                  <a:pt x="1000" y="224"/>
                                  <a:pt x="1000" y="224"/>
                                </a:cubicBezTo>
                                <a:cubicBezTo>
                                  <a:pt x="1001" y="225"/>
                                  <a:pt x="1003" y="225"/>
                                  <a:pt x="1004" y="225"/>
                                </a:cubicBezTo>
                                <a:cubicBezTo>
                                  <a:pt x="1006" y="225"/>
                                  <a:pt x="1006" y="226"/>
                                  <a:pt x="1007" y="226"/>
                                </a:cubicBezTo>
                                <a:cubicBezTo>
                                  <a:pt x="1008" y="227"/>
                                  <a:pt x="1009" y="226"/>
                                  <a:pt x="1010" y="226"/>
                                </a:cubicBezTo>
                                <a:cubicBezTo>
                                  <a:pt x="1012" y="227"/>
                                  <a:pt x="1013" y="227"/>
                                  <a:pt x="1014" y="226"/>
                                </a:cubicBezTo>
                                <a:cubicBezTo>
                                  <a:pt x="1016" y="224"/>
                                  <a:pt x="1016" y="226"/>
                                  <a:pt x="1017" y="227"/>
                                </a:cubicBezTo>
                                <a:cubicBezTo>
                                  <a:pt x="1018" y="228"/>
                                  <a:pt x="1018" y="228"/>
                                  <a:pt x="1019" y="228"/>
                                </a:cubicBezTo>
                                <a:cubicBezTo>
                                  <a:pt x="1020" y="228"/>
                                  <a:pt x="1020" y="229"/>
                                  <a:pt x="1021" y="229"/>
                                </a:cubicBezTo>
                                <a:cubicBezTo>
                                  <a:pt x="1021" y="230"/>
                                  <a:pt x="1022" y="230"/>
                                  <a:pt x="1023" y="230"/>
                                </a:cubicBezTo>
                                <a:cubicBezTo>
                                  <a:pt x="1024" y="231"/>
                                  <a:pt x="1025" y="231"/>
                                  <a:pt x="1026" y="231"/>
                                </a:cubicBezTo>
                                <a:cubicBezTo>
                                  <a:pt x="1027" y="232"/>
                                  <a:pt x="1027" y="232"/>
                                  <a:pt x="1029" y="232"/>
                                </a:cubicBezTo>
                                <a:cubicBezTo>
                                  <a:pt x="1030" y="232"/>
                                  <a:pt x="1031" y="232"/>
                                  <a:pt x="1032" y="233"/>
                                </a:cubicBezTo>
                                <a:cubicBezTo>
                                  <a:pt x="1031" y="233"/>
                                  <a:pt x="1030" y="233"/>
                                  <a:pt x="1029" y="233"/>
                                </a:cubicBezTo>
                                <a:cubicBezTo>
                                  <a:pt x="1029" y="233"/>
                                  <a:pt x="1028" y="233"/>
                                  <a:pt x="1027" y="233"/>
                                </a:cubicBezTo>
                                <a:cubicBezTo>
                                  <a:pt x="1026" y="233"/>
                                  <a:pt x="1024" y="233"/>
                                  <a:pt x="1023" y="233"/>
                                </a:cubicBezTo>
                                <a:cubicBezTo>
                                  <a:pt x="1021" y="234"/>
                                  <a:pt x="1020" y="235"/>
                                  <a:pt x="1018" y="235"/>
                                </a:cubicBezTo>
                                <a:cubicBezTo>
                                  <a:pt x="1017" y="235"/>
                                  <a:pt x="1017" y="235"/>
                                  <a:pt x="1016" y="235"/>
                                </a:cubicBezTo>
                                <a:cubicBezTo>
                                  <a:pt x="1015" y="235"/>
                                  <a:pt x="1015" y="235"/>
                                  <a:pt x="1014" y="235"/>
                                </a:cubicBezTo>
                                <a:cubicBezTo>
                                  <a:pt x="1013" y="236"/>
                                  <a:pt x="1011" y="236"/>
                                  <a:pt x="1011" y="237"/>
                                </a:cubicBezTo>
                                <a:cubicBezTo>
                                  <a:pt x="1011" y="238"/>
                                  <a:pt x="1012" y="238"/>
                                  <a:pt x="1013" y="239"/>
                                </a:cubicBezTo>
                                <a:cubicBezTo>
                                  <a:pt x="1014" y="239"/>
                                  <a:pt x="1014" y="239"/>
                                  <a:pt x="1015" y="239"/>
                                </a:cubicBezTo>
                                <a:cubicBezTo>
                                  <a:pt x="1015" y="239"/>
                                  <a:pt x="1016" y="239"/>
                                  <a:pt x="1016" y="239"/>
                                </a:cubicBezTo>
                                <a:cubicBezTo>
                                  <a:pt x="1019" y="240"/>
                                  <a:pt x="1016" y="242"/>
                                  <a:pt x="1014" y="242"/>
                                </a:cubicBezTo>
                                <a:cubicBezTo>
                                  <a:pt x="1013" y="242"/>
                                  <a:pt x="1012" y="242"/>
                                  <a:pt x="1011" y="242"/>
                                </a:cubicBezTo>
                                <a:cubicBezTo>
                                  <a:pt x="1010" y="242"/>
                                  <a:pt x="1008" y="243"/>
                                  <a:pt x="1007" y="242"/>
                                </a:cubicBezTo>
                                <a:cubicBezTo>
                                  <a:pt x="1006" y="242"/>
                                  <a:pt x="1006" y="241"/>
                                  <a:pt x="1006" y="241"/>
                                </a:cubicBezTo>
                                <a:cubicBezTo>
                                  <a:pt x="1005" y="241"/>
                                  <a:pt x="1004" y="241"/>
                                  <a:pt x="1004" y="241"/>
                                </a:cubicBezTo>
                                <a:cubicBezTo>
                                  <a:pt x="1002" y="241"/>
                                  <a:pt x="1001" y="242"/>
                                  <a:pt x="999" y="241"/>
                                </a:cubicBezTo>
                                <a:cubicBezTo>
                                  <a:pt x="998" y="241"/>
                                  <a:pt x="996" y="241"/>
                                  <a:pt x="995" y="241"/>
                                </a:cubicBezTo>
                                <a:cubicBezTo>
                                  <a:pt x="994" y="241"/>
                                  <a:pt x="993" y="242"/>
                                  <a:pt x="992" y="241"/>
                                </a:cubicBezTo>
                                <a:cubicBezTo>
                                  <a:pt x="991" y="241"/>
                                  <a:pt x="992" y="240"/>
                                  <a:pt x="992" y="240"/>
                                </a:cubicBezTo>
                                <a:cubicBezTo>
                                  <a:pt x="992" y="239"/>
                                  <a:pt x="991" y="238"/>
                                  <a:pt x="990" y="238"/>
                                </a:cubicBezTo>
                                <a:cubicBezTo>
                                  <a:pt x="990" y="238"/>
                                  <a:pt x="990" y="238"/>
                                  <a:pt x="989" y="238"/>
                                </a:cubicBezTo>
                                <a:cubicBezTo>
                                  <a:pt x="989" y="238"/>
                                  <a:pt x="989" y="238"/>
                                  <a:pt x="989" y="238"/>
                                </a:cubicBezTo>
                                <a:cubicBezTo>
                                  <a:pt x="986" y="237"/>
                                  <a:pt x="989" y="240"/>
                                  <a:pt x="989" y="241"/>
                                </a:cubicBezTo>
                                <a:cubicBezTo>
                                  <a:pt x="990" y="243"/>
                                  <a:pt x="987" y="243"/>
                                  <a:pt x="986" y="243"/>
                                </a:cubicBezTo>
                                <a:cubicBezTo>
                                  <a:pt x="985" y="243"/>
                                  <a:pt x="984" y="244"/>
                                  <a:pt x="982" y="243"/>
                                </a:cubicBezTo>
                                <a:cubicBezTo>
                                  <a:pt x="982" y="242"/>
                                  <a:pt x="982" y="242"/>
                                  <a:pt x="981" y="241"/>
                                </a:cubicBezTo>
                                <a:cubicBezTo>
                                  <a:pt x="980" y="241"/>
                                  <a:pt x="980" y="241"/>
                                  <a:pt x="979" y="240"/>
                                </a:cubicBezTo>
                                <a:cubicBezTo>
                                  <a:pt x="978" y="239"/>
                                  <a:pt x="977" y="240"/>
                                  <a:pt x="975" y="240"/>
                                </a:cubicBezTo>
                                <a:cubicBezTo>
                                  <a:pt x="974" y="240"/>
                                  <a:pt x="974" y="240"/>
                                  <a:pt x="973" y="240"/>
                                </a:cubicBezTo>
                                <a:cubicBezTo>
                                  <a:pt x="972" y="241"/>
                                  <a:pt x="972" y="241"/>
                                  <a:pt x="972" y="242"/>
                                </a:cubicBezTo>
                                <a:cubicBezTo>
                                  <a:pt x="971" y="242"/>
                                  <a:pt x="970" y="241"/>
                                  <a:pt x="969" y="242"/>
                                </a:cubicBezTo>
                                <a:cubicBezTo>
                                  <a:pt x="969" y="242"/>
                                  <a:pt x="968" y="243"/>
                                  <a:pt x="968" y="243"/>
                                </a:cubicBezTo>
                                <a:cubicBezTo>
                                  <a:pt x="967" y="243"/>
                                  <a:pt x="966" y="243"/>
                                  <a:pt x="965" y="244"/>
                                </a:cubicBezTo>
                                <a:cubicBezTo>
                                  <a:pt x="964" y="245"/>
                                  <a:pt x="963" y="245"/>
                                  <a:pt x="962" y="246"/>
                                </a:cubicBezTo>
                                <a:cubicBezTo>
                                  <a:pt x="961" y="246"/>
                                  <a:pt x="960" y="247"/>
                                  <a:pt x="959" y="247"/>
                                </a:cubicBezTo>
                                <a:cubicBezTo>
                                  <a:pt x="957" y="248"/>
                                  <a:pt x="956" y="248"/>
                                  <a:pt x="954" y="248"/>
                                </a:cubicBezTo>
                                <a:cubicBezTo>
                                  <a:pt x="952" y="250"/>
                                  <a:pt x="954" y="251"/>
                                  <a:pt x="954" y="252"/>
                                </a:cubicBezTo>
                                <a:cubicBezTo>
                                  <a:pt x="953" y="253"/>
                                  <a:pt x="953" y="254"/>
                                  <a:pt x="953" y="254"/>
                                </a:cubicBezTo>
                                <a:cubicBezTo>
                                  <a:pt x="952" y="255"/>
                                  <a:pt x="952" y="256"/>
                                  <a:pt x="952" y="257"/>
                                </a:cubicBezTo>
                                <a:cubicBezTo>
                                  <a:pt x="953" y="257"/>
                                  <a:pt x="953" y="258"/>
                                  <a:pt x="953" y="258"/>
                                </a:cubicBezTo>
                                <a:cubicBezTo>
                                  <a:pt x="954" y="260"/>
                                  <a:pt x="953" y="261"/>
                                  <a:pt x="952" y="262"/>
                                </a:cubicBezTo>
                                <a:cubicBezTo>
                                  <a:pt x="951" y="263"/>
                                  <a:pt x="951" y="264"/>
                                  <a:pt x="953" y="265"/>
                                </a:cubicBezTo>
                                <a:cubicBezTo>
                                  <a:pt x="954" y="266"/>
                                  <a:pt x="955" y="265"/>
                                  <a:pt x="956" y="265"/>
                                </a:cubicBezTo>
                                <a:cubicBezTo>
                                  <a:pt x="958" y="265"/>
                                  <a:pt x="959" y="264"/>
                                  <a:pt x="961" y="264"/>
                                </a:cubicBezTo>
                                <a:cubicBezTo>
                                  <a:pt x="963" y="263"/>
                                  <a:pt x="964" y="264"/>
                                  <a:pt x="966" y="264"/>
                                </a:cubicBezTo>
                                <a:cubicBezTo>
                                  <a:pt x="967" y="264"/>
                                  <a:pt x="970" y="263"/>
                                  <a:pt x="970" y="265"/>
                                </a:cubicBezTo>
                                <a:cubicBezTo>
                                  <a:pt x="969" y="266"/>
                                  <a:pt x="968" y="266"/>
                                  <a:pt x="968" y="266"/>
                                </a:cubicBezTo>
                                <a:cubicBezTo>
                                  <a:pt x="967" y="266"/>
                                  <a:pt x="967" y="267"/>
                                  <a:pt x="966" y="268"/>
                                </a:cubicBezTo>
                                <a:cubicBezTo>
                                  <a:pt x="965" y="268"/>
                                  <a:pt x="963" y="270"/>
                                  <a:pt x="964" y="271"/>
                                </a:cubicBezTo>
                                <a:cubicBezTo>
                                  <a:pt x="965" y="271"/>
                                  <a:pt x="965" y="271"/>
                                  <a:pt x="966" y="272"/>
                                </a:cubicBezTo>
                                <a:cubicBezTo>
                                  <a:pt x="966" y="272"/>
                                  <a:pt x="966" y="273"/>
                                  <a:pt x="966" y="273"/>
                                </a:cubicBezTo>
                                <a:cubicBezTo>
                                  <a:pt x="966" y="274"/>
                                  <a:pt x="966" y="274"/>
                                  <a:pt x="966" y="274"/>
                                </a:cubicBezTo>
                                <a:cubicBezTo>
                                  <a:pt x="967" y="275"/>
                                  <a:pt x="966" y="278"/>
                                  <a:pt x="968" y="278"/>
                                </a:cubicBezTo>
                                <a:cubicBezTo>
                                  <a:pt x="969" y="279"/>
                                  <a:pt x="971" y="278"/>
                                  <a:pt x="972" y="280"/>
                                </a:cubicBezTo>
                                <a:cubicBezTo>
                                  <a:pt x="972" y="281"/>
                                  <a:pt x="970" y="282"/>
                                  <a:pt x="969" y="283"/>
                                </a:cubicBezTo>
                                <a:cubicBezTo>
                                  <a:pt x="968" y="283"/>
                                  <a:pt x="968" y="284"/>
                                  <a:pt x="967" y="284"/>
                                </a:cubicBezTo>
                                <a:cubicBezTo>
                                  <a:pt x="967" y="284"/>
                                  <a:pt x="966" y="284"/>
                                  <a:pt x="966" y="285"/>
                                </a:cubicBezTo>
                                <a:cubicBezTo>
                                  <a:pt x="965" y="286"/>
                                  <a:pt x="966" y="286"/>
                                  <a:pt x="967" y="287"/>
                                </a:cubicBezTo>
                                <a:cubicBezTo>
                                  <a:pt x="967" y="287"/>
                                  <a:pt x="967" y="288"/>
                                  <a:pt x="968" y="289"/>
                                </a:cubicBezTo>
                                <a:cubicBezTo>
                                  <a:pt x="969" y="290"/>
                                  <a:pt x="970" y="290"/>
                                  <a:pt x="971" y="291"/>
                                </a:cubicBezTo>
                                <a:cubicBezTo>
                                  <a:pt x="972" y="291"/>
                                  <a:pt x="973" y="292"/>
                                  <a:pt x="973" y="292"/>
                                </a:cubicBezTo>
                                <a:cubicBezTo>
                                  <a:pt x="973" y="293"/>
                                  <a:pt x="971" y="293"/>
                                  <a:pt x="971" y="293"/>
                                </a:cubicBezTo>
                                <a:cubicBezTo>
                                  <a:pt x="969" y="292"/>
                                  <a:pt x="968" y="293"/>
                                  <a:pt x="966" y="293"/>
                                </a:cubicBezTo>
                                <a:cubicBezTo>
                                  <a:pt x="965" y="293"/>
                                  <a:pt x="965" y="292"/>
                                  <a:pt x="964" y="292"/>
                                </a:cubicBezTo>
                                <a:cubicBezTo>
                                  <a:pt x="964" y="291"/>
                                  <a:pt x="963" y="292"/>
                                  <a:pt x="963" y="291"/>
                                </a:cubicBezTo>
                                <a:cubicBezTo>
                                  <a:pt x="962" y="290"/>
                                  <a:pt x="963" y="289"/>
                                  <a:pt x="963" y="288"/>
                                </a:cubicBezTo>
                                <a:cubicBezTo>
                                  <a:pt x="962" y="287"/>
                                  <a:pt x="962" y="287"/>
                                  <a:pt x="961" y="287"/>
                                </a:cubicBezTo>
                                <a:cubicBezTo>
                                  <a:pt x="961" y="287"/>
                                  <a:pt x="960" y="286"/>
                                  <a:pt x="960" y="285"/>
                                </a:cubicBezTo>
                                <a:cubicBezTo>
                                  <a:pt x="959" y="285"/>
                                  <a:pt x="958" y="286"/>
                                  <a:pt x="958" y="287"/>
                                </a:cubicBezTo>
                                <a:cubicBezTo>
                                  <a:pt x="958" y="288"/>
                                  <a:pt x="959" y="288"/>
                                  <a:pt x="959" y="289"/>
                                </a:cubicBezTo>
                                <a:cubicBezTo>
                                  <a:pt x="960" y="289"/>
                                  <a:pt x="960" y="290"/>
                                  <a:pt x="960" y="290"/>
                                </a:cubicBezTo>
                                <a:cubicBezTo>
                                  <a:pt x="960" y="292"/>
                                  <a:pt x="961" y="293"/>
                                  <a:pt x="959" y="293"/>
                                </a:cubicBezTo>
                                <a:cubicBezTo>
                                  <a:pt x="959" y="294"/>
                                  <a:pt x="958" y="293"/>
                                  <a:pt x="957" y="293"/>
                                </a:cubicBezTo>
                                <a:cubicBezTo>
                                  <a:pt x="956" y="293"/>
                                  <a:pt x="956" y="294"/>
                                  <a:pt x="956" y="295"/>
                                </a:cubicBezTo>
                                <a:cubicBezTo>
                                  <a:pt x="955" y="295"/>
                                  <a:pt x="955" y="295"/>
                                  <a:pt x="955" y="295"/>
                                </a:cubicBezTo>
                                <a:cubicBezTo>
                                  <a:pt x="954" y="296"/>
                                  <a:pt x="955" y="297"/>
                                  <a:pt x="956" y="297"/>
                                </a:cubicBezTo>
                                <a:cubicBezTo>
                                  <a:pt x="957" y="297"/>
                                  <a:pt x="957" y="297"/>
                                  <a:pt x="958" y="297"/>
                                </a:cubicBezTo>
                                <a:cubicBezTo>
                                  <a:pt x="959" y="298"/>
                                  <a:pt x="960" y="298"/>
                                  <a:pt x="960" y="298"/>
                                </a:cubicBezTo>
                                <a:cubicBezTo>
                                  <a:pt x="962" y="298"/>
                                  <a:pt x="964" y="297"/>
                                  <a:pt x="965" y="298"/>
                                </a:cubicBezTo>
                                <a:cubicBezTo>
                                  <a:pt x="967" y="298"/>
                                  <a:pt x="968" y="299"/>
                                  <a:pt x="970" y="300"/>
                                </a:cubicBezTo>
                                <a:cubicBezTo>
                                  <a:pt x="970" y="300"/>
                                  <a:pt x="971" y="301"/>
                                  <a:pt x="972" y="301"/>
                                </a:cubicBezTo>
                                <a:cubicBezTo>
                                  <a:pt x="972" y="302"/>
                                  <a:pt x="973" y="302"/>
                                  <a:pt x="974" y="302"/>
                                </a:cubicBezTo>
                                <a:cubicBezTo>
                                  <a:pt x="975" y="302"/>
                                  <a:pt x="975" y="303"/>
                                  <a:pt x="975" y="303"/>
                                </a:cubicBezTo>
                                <a:cubicBezTo>
                                  <a:pt x="975" y="303"/>
                                  <a:pt x="975" y="304"/>
                                  <a:pt x="976" y="304"/>
                                </a:cubicBezTo>
                                <a:cubicBezTo>
                                  <a:pt x="976" y="304"/>
                                  <a:pt x="976" y="304"/>
                                  <a:pt x="977" y="305"/>
                                </a:cubicBezTo>
                                <a:cubicBezTo>
                                  <a:pt x="977" y="305"/>
                                  <a:pt x="977" y="306"/>
                                  <a:pt x="977" y="306"/>
                                </a:cubicBezTo>
                                <a:cubicBezTo>
                                  <a:pt x="977" y="307"/>
                                  <a:pt x="978" y="307"/>
                                  <a:pt x="977" y="308"/>
                                </a:cubicBezTo>
                                <a:cubicBezTo>
                                  <a:pt x="977" y="309"/>
                                  <a:pt x="976" y="309"/>
                                  <a:pt x="976" y="310"/>
                                </a:cubicBezTo>
                                <a:cubicBezTo>
                                  <a:pt x="975" y="310"/>
                                  <a:pt x="975" y="310"/>
                                  <a:pt x="974" y="310"/>
                                </a:cubicBezTo>
                                <a:cubicBezTo>
                                  <a:pt x="973" y="310"/>
                                  <a:pt x="972" y="310"/>
                                  <a:pt x="972" y="311"/>
                                </a:cubicBezTo>
                                <a:cubicBezTo>
                                  <a:pt x="972" y="312"/>
                                  <a:pt x="973" y="312"/>
                                  <a:pt x="973" y="312"/>
                                </a:cubicBezTo>
                                <a:cubicBezTo>
                                  <a:pt x="974" y="313"/>
                                  <a:pt x="974" y="313"/>
                                  <a:pt x="975" y="314"/>
                                </a:cubicBezTo>
                                <a:cubicBezTo>
                                  <a:pt x="976" y="314"/>
                                  <a:pt x="976" y="314"/>
                                  <a:pt x="977" y="315"/>
                                </a:cubicBezTo>
                                <a:cubicBezTo>
                                  <a:pt x="977" y="316"/>
                                  <a:pt x="976" y="317"/>
                                  <a:pt x="976" y="318"/>
                                </a:cubicBezTo>
                                <a:cubicBezTo>
                                  <a:pt x="975" y="320"/>
                                  <a:pt x="978" y="319"/>
                                  <a:pt x="980" y="319"/>
                                </a:cubicBezTo>
                                <a:cubicBezTo>
                                  <a:pt x="981" y="319"/>
                                  <a:pt x="982" y="320"/>
                                  <a:pt x="984" y="320"/>
                                </a:cubicBezTo>
                                <a:cubicBezTo>
                                  <a:pt x="986" y="322"/>
                                  <a:pt x="985" y="323"/>
                                  <a:pt x="983" y="324"/>
                                </a:cubicBezTo>
                                <a:cubicBezTo>
                                  <a:pt x="983" y="325"/>
                                  <a:pt x="983" y="325"/>
                                  <a:pt x="982" y="326"/>
                                </a:cubicBezTo>
                                <a:cubicBezTo>
                                  <a:pt x="981" y="326"/>
                                  <a:pt x="981" y="326"/>
                                  <a:pt x="980" y="325"/>
                                </a:cubicBezTo>
                                <a:cubicBezTo>
                                  <a:pt x="980" y="325"/>
                                  <a:pt x="976" y="325"/>
                                  <a:pt x="976" y="326"/>
                                </a:cubicBezTo>
                                <a:cubicBezTo>
                                  <a:pt x="977" y="327"/>
                                  <a:pt x="977" y="326"/>
                                  <a:pt x="977" y="327"/>
                                </a:cubicBezTo>
                                <a:cubicBezTo>
                                  <a:pt x="978" y="327"/>
                                  <a:pt x="978" y="327"/>
                                  <a:pt x="978" y="328"/>
                                </a:cubicBezTo>
                                <a:cubicBezTo>
                                  <a:pt x="979" y="328"/>
                                  <a:pt x="978" y="329"/>
                                  <a:pt x="980" y="329"/>
                                </a:cubicBezTo>
                                <a:cubicBezTo>
                                  <a:pt x="980" y="329"/>
                                  <a:pt x="981" y="328"/>
                                  <a:pt x="982" y="328"/>
                                </a:cubicBezTo>
                                <a:cubicBezTo>
                                  <a:pt x="983" y="328"/>
                                  <a:pt x="984" y="328"/>
                                  <a:pt x="985" y="328"/>
                                </a:cubicBezTo>
                                <a:cubicBezTo>
                                  <a:pt x="985" y="328"/>
                                  <a:pt x="986" y="328"/>
                                  <a:pt x="987" y="328"/>
                                </a:cubicBezTo>
                                <a:cubicBezTo>
                                  <a:pt x="987" y="328"/>
                                  <a:pt x="988" y="328"/>
                                  <a:pt x="989" y="328"/>
                                </a:cubicBezTo>
                                <a:cubicBezTo>
                                  <a:pt x="990" y="328"/>
                                  <a:pt x="991" y="327"/>
                                  <a:pt x="992" y="327"/>
                                </a:cubicBezTo>
                                <a:cubicBezTo>
                                  <a:pt x="993" y="327"/>
                                  <a:pt x="994" y="327"/>
                                  <a:pt x="995" y="327"/>
                                </a:cubicBezTo>
                                <a:cubicBezTo>
                                  <a:pt x="996" y="327"/>
                                  <a:pt x="1000" y="326"/>
                                  <a:pt x="998" y="329"/>
                                </a:cubicBezTo>
                                <a:cubicBezTo>
                                  <a:pt x="998" y="329"/>
                                  <a:pt x="997" y="329"/>
                                  <a:pt x="996" y="330"/>
                                </a:cubicBezTo>
                                <a:cubicBezTo>
                                  <a:pt x="995" y="330"/>
                                  <a:pt x="995" y="331"/>
                                  <a:pt x="994" y="331"/>
                                </a:cubicBezTo>
                                <a:cubicBezTo>
                                  <a:pt x="993" y="332"/>
                                  <a:pt x="991" y="332"/>
                                  <a:pt x="990" y="332"/>
                                </a:cubicBezTo>
                                <a:cubicBezTo>
                                  <a:pt x="988" y="332"/>
                                  <a:pt x="987" y="333"/>
                                  <a:pt x="985" y="333"/>
                                </a:cubicBezTo>
                                <a:cubicBezTo>
                                  <a:pt x="984" y="334"/>
                                  <a:pt x="982" y="333"/>
                                  <a:pt x="981" y="335"/>
                                </a:cubicBezTo>
                                <a:cubicBezTo>
                                  <a:pt x="979" y="336"/>
                                  <a:pt x="984" y="335"/>
                                  <a:pt x="984" y="335"/>
                                </a:cubicBezTo>
                                <a:cubicBezTo>
                                  <a:pt x="985" y="335"/>
                                  <a:pt x="986" y="335"/>
                                  <a:pt x="987" y="335"/>
                                </a:cubicBezTo>
                                <a:cubicBezTo>
                                  <a:pt x="987" y="335"/>
                                  <a:pt x="988" y="335"/>
                                  <a:pt x="989" y="334"/>
                                </a:cubicBezTo>
                                <a:cubicBezTo>
                                  <a:pt x="989" y="334"/>
                                  <a:pt x="990" y="334"/>
                                  <a:pt x="990" y="334"/>
                                </a:cubicBezTo>
                                <a:cubicBezTo>
                                  <a:pt x="991" y="333"/>
                                  <a:pt x="992" y="333"/>
                                  <a:pt x="993" y="334"/>
                                </a:cubicBezTo>
                                <a:cubicBezTo>
                                  <a:pt x="993" y="334"/>
                                  <a:pt x="993" y="334"/>
                                  <a:pt x="993" y="335"/>
                                </a:cubicBezTo>
                                <a:cubicBezTo>
                                  <a:pt x="993" y="335"/>
                                  <a:pt x="992" y="335"/>
                                  <a:pt x="993" y="336"/>
                                </a:cubicBezTo>
                                <a:cubicBezTo>
                                  <a:pt x="993" y="336"/>
                                  <a:pt x="993" y="336"/>
                                  <a:pt x="993" y="336"/>
                                </a:cubicBezTo>
                                <a:cubicBezTo>
                                  <a:pt x="994" y="337"/>
                                  <a:pt x="994" y="336"/>
                                  <a:pt x="994" y="337"/>
                                </a:cubicBezTo>
                                <a:cubicBezTo>
                                  <a:pt x="994" y="338"/>
                                  <a:pt x="993" y="337"/>
                                  <a:pt x="993" y="338"/>
                                </a:cubicBezTo>
                                <a:cubicBezTo>
                                  <a:pt x="995" y="339"/>
                                  <a:pt x="996" y="337"/>
                                  <a:pt x="997" y="336"/>
                                </a:cubicBezTo>
                                <a:cubicBezTo>
                                  <a:pt x="998" y="335"/>
                                  <a:pt x="1000" y="334"/>
                                  <a:pt x="1001" y="333"/>
                                </a:cubicBezTo>
                                <a:cubicBezTo>
                                  <a:pt x="1002" y="332"/>
                                  <a:pt x="1003" y="332"/>
                                  <a:pt x="1005" y="332"/>
                                </a:cubicBezTo>
                                <a:cubicBezTo>
                                  <a:pt x="1006" y="333"/>
                                  <a:pt x="1006" y="333"/>
                                  <a:pt x="1007" y="334"/>
                                </a:cubicBezTo>
                                <a:cubicBezTo>
                                  <a:pt x="1007" y="334"/>
                                  <a:pt x="1007" y="335"/>
                                  <a:pt x="1008" y="335"/>
                                </a:cubicBezTo>
                                <a:cubicBezTo>
                                  <a:pt x="1009" y="336"/>
                                  <a:pt x="1010" y="335"/>
                                  <a:pt x="1011" y="336"/>
                                </a:cubicBezTo>
                                <a:cubicBezTo>
                                  <a:pt x="1012" y="337"/>
                                  <a:pt x="1012" y="338"/>
                                  <a:pt x="1013" y="336"/>
                                </a:cubicBezTo>
                                <a:cubicBezTo>
                                  <a:pt x="1014" y="335"/>
                                  <a:pt x="1014" y="335"/>
                                  <a:pt x="1015" y="337"/>
                                </a:cubicBezTo>
                                <a:cubicBezTo>
                                  <a:pt x="1015" y="337"/>
                                  <a:pt x="1015" y="338"/>
                                  <a:pt x="1015" y="339"/>
                                </a:cubicBezTo>
                                <a:cubicBezTo>
                                  <a:pt x="1016" y="340"/>
                                  <a:pt x="1017" y="340"/>
                                  <a:pt x="1017" y="341"/>
                                </a:cubicBezTo>
                                <a:cubicBezTo>
                                  <a:pt x="1018" y="342"/>
                                  <a:pt x="1018" y="343"/>
                                  <a:pt x="1019" y="344"/>
                                </a:cubicBezTo>
                                <a:cubicBezTo>
                                  <a:pt x="1019" y="344"/>
                                  <a:pt x="1020" y="344"/>
                                  <a:pt x="1020" y="345"/>
                                </a:cubicBezTo>
                                <a:cubicBezTo>
                                  <a:pt x="1020" y="345"/>
                                  <a:pt x="1020" y="346"/>
                                  <a:pt x="1021" y="346"/>
                                </a:cubicBezTo>
                                <a:cubicBezTo>
                                  <a:pt x="1022" y="347"/>
                                  <a:pt x="1023" y="346"/>
                                  <a:pt x="1023" y="346"/>
                                </a:cubicBezTo>
                                <a:cubicBezTo>
                                  <a:pt x="1025" y="346"/>
                                  <a:pt x="1026" y="347"/>
                                  <a:pt x="1027" y="347"/>
                                </a:cubicBezTo>
                                <a:cubicBezTo>
                                  <a:pt x="1028" y="348"/>
                                  <a:pt x="1029" y="348"/>
                                  <a:pt x="1029" y="348"/>
                                </a:cubicBezTo>
                                <a:cubicBezTo>
                                  <a:pt x="1030" y="348"/>
                                  <a:pt x="1030" y="348"/>
                                  <a:pt x="1031" y="349"/>
                                </a:cubicBezTo>
                                <a:cubicBezTo>
                                  <a:pt x="1031" y="349"/>
                                  <a:pt x="1032" y="349"/>
                                  <a:pt x="1033" y="349"/>
                                </a:cubicBezTo>
                                <a:cubicBezTo>
                                  <a:pt x="1034" y="349"/>
                                  <a:pt x="1034" y="349"/>
                                  <a:pt x="1034" y="348"/>
                                </a:cubicBezTo>
                                <a:cubicBezTo>
                                  <a:pt x="1036" y="347"/>
                                  <a:pt x="1037" y="348"/>
                                  <a:pt x="1039" y="347"/>
                                </a:cubicBezTo>
                                <a:cubicBezTo>
                                  <a:pt x="1040" y="346"/>
                                  <a:pt x="1041" y="345"/>
                                  <a:pt x="1043" y="346"/>
                                </a:cubicBezTo>
                                <a:cubicBezTo>
                                  <a:pt x="1043" y="346"/>
                                  <a:pt x="1043" y="347"/>
                                  <a:pt x="1044" y="347"/>
                                </a:cubicBezTo>
                                <a:cubicBezTo>
                                  <a:pt x="1044" y="348"/>
                                  <a:pt x="1046" y="347"/>
                                  <a:pt x="1046" y="347"/>
                                </a:cubicBezTo>
                                <a:cubicBezTo>
                                  <a:pt x="1047" y="347"/>
                                  <a:pt x="1047" y="347"/>
                                  <a:pt x="1047" y="346"/>
                                </a:cubicBezTo>
                                <a:cubicBezTo>
                                  <a:pt x="1048" y="345"/>
                                  <a:pt x="1048" y="344"/>
                                  <a:pt x="1048" y="344"/>
                                </a:cubicBezTo>
                                <a:cubicBezTo>
                                  <a:pt x="1049" y="342"/>
                                  <a:pt x="1049" y="340"/>
                                  <a:pt x="1049" y="339"/>
                                </a:cubicBezTo>
                                <a:cubicBezTo>
                                  <a:pt x="1049" y="337"/>
                                  <a:pt x="1049" y="336"/>
                                  <a:pt x="1050" y="335"/>
                                </a:cubicBezTo>
                                <a:cubicBezTo>
                                  <a:pt x="1050" y="333"/>
                                  <a:pt x="1050" y="332"/>
                                  <a:pt x="1051" y="331"/>
                                </a:cubicBezTo>
                                <a:cubicBezTo>
                                  <a:pt x="1053" y="330"/>
                                  <a:pt x="1054" y="332"/>
                                  <a:pt x="1055" y="332"/>
                                </a:cubicBezTo>
                                <a:cubicBezTo>
                                  <a:pt x="1057" y="332"/>
                                  <a:pt x="1059" y="331"/>
                                  <a:pt x="1061" y="332"/>
                                </a:cubicBezTo>
                                <a:cubicBezTo>
                                  <a:pt x="1063" y="332"/>
                                  <a:pt x="1064" y="333"/>
                                  <a:pt x="1065" y="333"/>
                                </a:cubicBezTo>
                                <a:cubicBezTo>
                                  <a:pt x="1067" y="334"/>
                                  <a:pt x="1068" y="334"/>
                                  <a:pt x="1069" y="335"/>
                                </a:cubicBezTo>
                                <a:cubicBezTo>
                                  <a:pt x="1071" y="337"/>
                                  <a:pt x="1072" y="337"/>
                                  <a:pt x="1074" y="337"/>
                                </a:cubicBezTo>
                                <a:cubicBezTo>
                                  <a:pt x="1075" y="338"/>
                                  <a:pt x="1075" y="338"/>
                                  <a:pt x="1076" y="339"/>
                                </a:cubicBezTo>
                                <a:cubicBezTo>
                                  <a:pt x="1076" y="339"/>
                                  <a:pt x="1077" y="339"/>
                                  <a:pt x="1078" y="340"/>
                                </a:cubicBezTo>
                                <a:cubicBezTo>
                                  <a:pt x="1079" y="340"/>
                                  <a:pt x="1081" y="341"/>
                                  <a:pt x="1082" y="342"/>
                                </a:cubicBezTo>
                                <a:cubicBezTo>
                                  <a:pt x="1083" y="343"/>
                                  <a:pt x="1084" y="344"/>
                                  <a:pt x="1086" y="345"/>
                                </a:cubicBezTo>
                                <a:cubicBezTo>
                                  <a:pt x="1087" y="346"/>
                                  <a:pt x="1088" y="347"/>
                                  <a:pt x="1089" y="348"/>
                                </a:cubicBezTo>
                                <a:cubicBezTo>
                                  <a:pt x="1091" y="350"/>
                                  <a:pt x="1094" y="350"/>
                                  <a:pt x="1098" y="350"/>
                                </a:cubicBezTo>
                                <a:cubicBezTo>
                                  <a:pt x="1099" y="350"/>
                                  <a:pt x="1101" y="350"/>
                                  <a:pt x="1102" y="350"/>
                                </a:cubicBezTo>
                                <a:cubicBezTo>
                                  <a:pt x="1104" y="349"/>
                                  <a:pt x="1106" y="349"/>
                                  <a:pt x="1108" y="349"/>
                                </a:cubicBezTo>
                                <a:cubicBezTo>
                                  <a:pt x="1112" y="350"/>
                                  <a:pt x="1116" y="350"/>
                                  <a:pt x="1120" y="349"/>
                                </a:cubicBezTo>
                                <a:cubicBezTo>
                                  <a:pt x="1122" y="348"/>
                                  <a:pt x="1124" y="348"/>
                                  <a:pt x="1125" y="346"/>
                                </a:cubicBezTo>
                                <a:cubicBezTo>
                                  <a:pt x="1126" y="344"/>
                                  <a:pt x="1126" y="343"/>
                                  <a:pt x="1128" y="342"/>
                                </a:cubicBezTo>
                                <a:cubicBezTo>
                                  <a:pt x="1129" y="341"/>
                                  <a:pt x="1130" y="339"/>
                                  <a:pt x="1132" y="338"/>
                                </a:cubicBezTo>
                                <a:cubicBezTo>
                                  <a:pt x="1133" y="337"/>
                                  <a:pt x="1135" y="336"/>
                                  <a:pt x="1137" y="335"/>
                                </a:cubicBezTo>
                                <a:cubicBezTo>
                                  <a:pt x="1138" y="335"/>
                                  <a:pt x="1140" y="333"/>
                                  <a:pt x="1141" y="333"/>
                                </a:cubicBezTo>
                                <a:cubicBezTo>
                                  <a:pt x="1143" y="333"/>
                                  <a:pt x="1144" y="335"/>
                                  <a:pt x="1145" y="335"/>
                                </a:cubicBezTo>
                                <a:cubicBezTo>
                                  <a:pt x="1146" y="335"/>
                                  <a:pt x="1147" y="335"/>
                                  <a:pt x="1147" y="336"/>
                                </a:cubicBezTo>
                                <a:cubicBezTo>
                                  <a:pt x="1148" y="336"/>
                                  <a:pt x="1148" y="337"/>
                                  <a:pt x="1149" y="337"/>
                                </a:cubicBezTo>
                                <a:cubicBezTo>
                                  <a:pt x="1150" y="337"/>
                                  <a:pt x="1151" y="337"/>
                                  <a:pt x="1151" y="338"/>
                                </a:cubicBezTo>
                                <a:cubicBezTo>
                                  <a:pt x="1152" y="338"/>
                                  <a:pt x="1152" y="339"/>
                                  <a:pt x="1153" y="339"/>
                                </a:cubicBezTo>
                                <a:cubicBezTo>
                                  <a:pt x="1155" y="340"/>
                                  <a:pt x="1157" y="339"/>
                                  <a:pt x="1158" y="338"/>
                                </a:cubicBezTo>
                                <a:cubicBezTo>
                                  <a:pt x="1158" y="337"/>
                                  <a:pt x="1159" y="336"/>
                                  <a:pt x="1160" y="336"/>
                                </a:cubicBezTo>
                                <a:cubicBezTo>
                                  <a:pt x="1160" y="335"/>
                                  <a:pt x="1161" y="335"/>
                                  <a:pt x="1162" y="335"/>
                                </a:cubicBezTo>
                                <a:cubicBezTo>
                                  <a:pt x="1163" y="334"/>
                                  <a:pt x="1163" y="333"/>
                                  <a:pt x="1164" y="332"/>
                                </a:cubicBezTo>
                                <a:cubicBezTo>
                                  <a:pt x="1165" y="331"/>
                                  <a:pt x="1167" y="330"/>
                                  <a:pt x="1168" y="330"/>
                                </a:cubicBezTo>
                                <a:cubicBezTo>
                                  <a:pt x="1169" y="330"/>
                                  <a:pt x="1169" y="331"/>
                                  <a:pt x="1169" y="331"/>
                                </a:cubicBezTo>
                                <a:cubicBezTo>
                                  <a:pt x="1170" y="332"/>
                                  <a:pt x="1171" y="332"/>
                                  <a:pt x="1171" y="332"/>
                                </a:cubicBezTo>
                                <a:cubicBezTo>
                                  <a:pt x="1172" y="333"/>
                                  <a:pt x="1172" y="335"/>
                                  <a:pt x="1171" y="336"/>
                                </a:cubicBezTo>
                                <a:cubicBezTo>
                                  <a:pt x="1171" y="336"/>
                                  <a:pt x="1170" y="336"/>
                                  <a:pt x="1170" y="337"/>
                                </a:cubicBezTo>
                                <a:cubicBezTo>
                                  <a:pt x="1169" y="337"/>
                                  <a:pt x="1170" y="338"/>
                                  <a:pt x="1169" y="339"/>
                                </a:cubicBezTo>
                                <a:cubicBezTo>
                                  <a:pt x="1168" y="340"/>
                                  <a:pt x="1167" y="340"/>
                                  <a:pt x="1167" y="341"/>
                                </a:cubicBezTo>
                                <a:cubicBezTo>
                                  <a:pt x="1166" y="342"/>
                                  <a:pt x="1166" y="343"/>
                                  <a:pt x="1166" y="343"/>
                                </a:cubicBezTo>
                                <a:cubicBezTo>
                                  <a:pt x="1165" y="344"/>
                                  <a:pt x="1165" y="344"/>
                                  <a:pt x="1164" y="345"/>
                                </a:cubicBezTo>
                                <a:cubicBezTo>
                                  <a:pt x="1163" y="346"/>
                                  <a:pt x="1163" y="348"/>
                                  <a:pt x="1164" y="349"/>
                                </a:cubicBezTo>
                                <a:cubicBezTo>
                                  <a:pt x="1166" y="350"/>
                                  <a:pt x="1167" y="350"/>
                                  <a:pt x="1167" y="352"/>
                                </a:cubicBezTo>
                                <a:cubicBezTo>
                                  <a:pt x="1167" y="354"/>
                                  <a:pt x="1166" y="354"/>
                                  <a:pt x="1165" y="355"/>
                                </a:cubicBezTo>
                                <a:cubicBezTo>
                                  <a:pt x="1163" y="356"/>
                                  <a:pt x="1163" y="358"/>
                                  <a:pt x="1163" y="359"/>
                                </a:cubicBezTo>
                                <a:cubicBezTo>
                                  <a:pt x="1163" y="360"/>
                                  <a:pt x="1163" y="361"/>
                                  <a:pt x="1163" y="362"/>
                                </a:cubicBezTo>
                                <a:cubicBezTo>
                                  <a:pt x="1163" y="362"/>
                                  <a:pt x="1162" y="363"/>
                                  <a:pt x="1162" y="364"/>
                                </a:cubicBezTo>
                                <a:cubicBezTo>
                                  <a:pt x="1163" y="365"/>
                                  <a:pt x="1164" y="365"/>
                                  <a:pt x="1165" y="366"/>
                                </a:cubicBezTo>
                                <a:cubicBezTo>
                                  <a:pt x="1166" y="368"/>
                                  <a:pt x="1166" y="372"/>
                                  <a:pt x="1165" y="374"/>
                                </a:cubicBezTo>
                                <a:cubicBezTo>
                                  <a:pt x="1165" y="376"/>
                                  <a:pt x="1166" y="377"/>
                                  <a:pt x="1166" y="379"/>
                                </a:cubicBezTo>
                                <a:cubicBezTo>
                                  <a:pt x="1166" y="381"/>
                                  <a:pt x="1165" y="382"/>
                                  <a:pt x="1166" y="383"/>
                                </a:cubicBezTo>
                                <a:cubicBezTo>
                                  <a:pt x="1167" y="385"/>
                                  <a:pt x="1167" y="386"/>
                                  <a:pt x="1167" y="388"/>
                                </a:cubicBezTo>
                                <a:cubicBezTo>
                                  <a:pt x="1166" y="389"/>
                                  <a:pt x="1165" y="390"/>
                                  <a:pt x="1164" y="391"/>
                                </a:cubicBezTo>
                                <a:cubicBezTo>
                                  <a:pt x="1163" y="392"/>
                                  <a:pt x="1162" y="393"/>
                                  <a:pt x="1161" y="394"/>
                                </a:cubicBezTo>
                                <a:cubicBezTo>
                                  <a:pt x="1161" y="395"/>
                                  <a:pt x="1160" y="397"/>
                                  <a:pt x="1160" y="398"/>
                                </a:cubicBezTo>
                                <a:cubicBezTo>
                                  <a:pt x="1160" y="399"/>
                                  <a:pt x="1160" y="402"/>
                                  <a:pt x="1159" y="403"/>
                                </a:cubicBezTo>
                                <a:cubicBezTo>
                                  <a:pt x="1158" y="403"/>
                                  <a:pt x="1158" y="404"/>
                                  <a:pt x="1157" y="405"/>
                                </a:cubicBezTo>
                                <a:cubicBezTo>
                                  <a:pt x="1157" y="405"/>
                                  <a:pt x="1157" y="406"/>
                                  <a:pt x="1156" y="407"/>
                                </a:cubicBezTo>
                                <a:cubicBezTo>
                                  <a:pt x="1156" y="407"/>
                                  <a:pt x="1155" y="408"/>
                                  <a:pt x="1155" y="409"/>
                                </a:cubicBezTo>
                                <a:cubicBezTo>
                                  <a:pt x="1155" y="409"/>
                                  <a:pt x="1155" y="410"/>
                                  <a:pt x="1154" y="411"/>
                                </a:cubicBezTo>
                                <a:cubicBezTo>
                                  <a:pt x="1154" y="412"/>
                                  <a:pt x="1154" y="412"/>
                                  <a:pt x="1153" y="413"/>
                                </a:cubicBezTo>
                                <a:cubicBezTo>
                                  <a:pt x="1153" y="414"/>
                                  <a:pt x="1153" y="415"/>
                                  <a:pt x="1153" y="415"/>
                                </a:cubicBezTo>
                                <a:cubicBezTo>
                                  <a:pt x="1152" y="416"/>
                                  <a:pt x="1152" y="417"/>
                                  <a:pt x="1151" y="417"/>
                                </a:cubicBezTo>
                                <a:cubicBezTo>
                                  <a:pt x="1151" y="418"/>
                                  <a:pt x="1151" y="418"/>
                                  <a:pt x="1151" y="419"/>
                                </a:cubicBezTo>
                                <a:cubicBezTo>
                                  <a:pt x="1150" y="421"/>
                                  <a:pt x="1149" y="421"/>
                                  <a:pt x="1149" y="423"/>
                                </a:cubicBezTo>
                                <a:cubicBezTo>
                                  <a:pt x="1148" y="424"/>
                                  <a:pt x="1148" y="425"/>
                                  <a:pt x="1148" y="427"/>
                                </a:cubicBezTo>
                                <a:cubicBezTo>
                                  <a:pt x="1148" y="428"/>
                                  <a:pt x="1148" y="430"/>
                                  <a:pt x="1147" y="431"/>
                                </a:cubicBezTo>
                                <a:cubicBezTo>
                                  <a:pt x="1147" y="432"/>
                                  <a:pt x="1146" y="432"/>
                                  <a:pt x="1146" y="433"/>
                                </a:cubicBezTo>
                                <a:cubicBezTo>
                                  <a:pt x="1145" y="434"/>
                                  <a:pt x="1146" y="435"/>
                                  <a:pt x="1145" y="436"/>
                                </a:cubicBezTo>
                                <a:cubicBezTo>
                                  <a:pt x="1145" y="437"/>
                                  <a:pt x="1144" y="438"/>
                                  <a:pt x="1144" y="438"/>
                                </a:cubicBezTo>
                                <a:cubicBezTo>
                                  <a:pt x="1143" y="440"/>
                                  <a:pt x="1143" y="441"/>
                                  <a:pt x="1143" y="443"/>
                                </a:cubicBezTo>
                                <a:cubicBezTo>
                                  <a:pt x="1142" y="444"/>
                                  <a:pt x="1141" y="445"/>
                                  <a:pt x="1141" y="447"/>
                                </a:cubicBezTo>
                                <a:cubicBezTo>
                                  <a:pt x="1141" y="448"/>
                                  <a:pt x="1140" y="449"/>
                                  <a:pt x="1140" y="451"/>
                                </a:cubicBezTo>
                                <a:cubicBezTo>
                                  <a:pt x="1138" y="453"/>
                                  <a:pt x="1137" y="456"/>
                                  <a:pt x="1136" y="459"/>
                                </a:cubicBezTo>
                                <a:cubicBezTo>
                                  <a:pt x="1135" y="460"/>
                                  <a:pt x="1135" y="460"/>
                                  <a:pt x="1134" y="461"/>
                                </a:cubicBezTo>
                                <a:cubicBezTo>
                                  <a:pt x="1133" y="462"/>
                                  <a:pt x="1132" y="464"/>
                                  <a:pt x="1131" y="464"/>
                                </a:cubicBezTo>
                                <a:cubicBezTo>
                                  <a:pt x="1129" y="466"/>
                                  <a:pt x="1127" y="467"/>
                                  <a:pt x="1125" y="468"/>
                                </a:cubicBezTo>
                                <a:cubicBezTo>
                                  <a:pt x="1124" y="469"/>
                                  <a:pt x="1123" y="470"/>
                                  <a:pt x="1122" y="470"/>
                                </a:cubicBezTo>
                                <a:cubicBezTo>
                                  <a:pt x="1121" y="470"/>
                                  <a:pt x="1120" y="470"/>
                                  <a:pt x="1120" y="470"/>
                                </a:cubicBezTo>
                                <a:cubicBezTo>
                                  <a:pt x="1119" y="471"/>
                                  <a:pt x="1119" y="471"/>
                                  <a:pt x="1118" y="471"/>
                                </a:cubicBezTo>
                                <a:cubicBezTo>
                                  <a:pt x="1116" y="472"/>
                                  <a:pt x="1115" y="473"/>
                                  <a:pt x="1112" y="472"/>
                                </a:cubicBezTo>
                                <a:cubicBezTo>
                                  <a:pt x="1110" y="471"/>
                                  <a:pt x="1108" y="469"/>
                                  <a:pt x="1105" y="469"/>
                                </a:cubicBezTo>
                                <a:cubicBezTo>
                                  <a:pt x="1104" y="469"/>
                                  <a:pt x="1099" y="470"/>
                                  <a:pt x="1099" y="473"/>
                                </a:cubicBezTo>
                                <a:cubicBezTo>
                                  <a:pt x="1101" y="472"/>
                                  <a:pt x="1103" y="471"/>
                                  <a:pt x="1104" y="470"/>
                                </a:cubicBezTo>
                                <a:cubicBezTo>
                                  <a:pt x="1107" y="470"/>
                                  <a:pt x="1108" y="471"/>
                                  <a:pt x="1110" y="472"/>
                                </a:cubicBezTo>
                                <a:cubicBezTo>
                                  <a:pt x="1110" y="474"/>
                                  <a:pt x="1107" y="473"/>
                                  <a:pt x="1106" y="473"/>
                                </a:cubicBezTo>
                                <a:cubicBezTo>
                                  <a:pt x="1104" y="473"/>
                                  <a:pt x="1104" y="473"/>
                                  <a:pt x="1102" y="474"/>
                                </a:cubicBezTo>
                                <a:cubicBezTo>
                                  <a:pt x="1100" y="474"/>
                                  <a:pt x="1095" y="474"/>
                                  <a:pt x="1093" y="473"/>
                                </a:cubicBezTo>
                                <a:cubicBezTo>
                                  <a:pt x="1091" y="472"/>
                                  <a:pt x="1090" y="471"/>
                                  <a:pt x="1089" y="469"/>
                                </a:cubicBezTo>
                                <a:cubicBezTo>
                                  <a:pt x="1087" y="468"/>
                                  <a:pt x="1085" y="467"/>
                                  <a:pt x="1083" y="466"/>
                                </a:cubicBezTo>
                                <a:cubicBezTo>
                                  <a:pt x="1081" y="464"/>
                                  <a:pt x="1080" y="461"/>
                                  <a:pt x="1077" y="462"/>
                                </a:cubicBezTo>
                                <a:cubicBezTo>
                                  <a:pt x="1074" y="463"/>
                                  <a:pt x="1072" y="465"/>
                                  <a:pt x="1069" y="463"/>
                                </a:cubicBezTo>
                                <a:cubicBezTo>
                                  <a:pt x="1068" y="462"/>
                                  <a:pt x="1067" y="462"/>
                                  <a:pt x="1065" y="462"/>
                                </a:cubicBezTo>
                                <a:cubicBezTo>
                                  <a:pt x="1063" y="462"/>
                                  <a:pt x="1062" y="461"/>
                                  <a:pt x="1060" y="461"/>
                                </a:cubicBezTo>
                                <a:cubicBezTo>
                                  <a:pt x="1058" y="461"/>
                                  <a:pt x="1056" y="461"/>
                                  <a:pt x="1054" y="461"/>
                                </a:cubicBezTo>
                                <a:cubicBezTo>
                                  <a:pt x="1051" y="462"/>
                                  <a:pt x="1049" y="463"/>
                                  <a:pt x="1047" y="464"/>
                                </a:cubicBezTo>
                                <a:cubicBezTo>
                                  <a:pt x="1044" y="465"/>
                                  <a:pt x="1043" y="467"/>
                                  <a:pt x="1040" y="468"/>
                                </a:cubicBezTo>
                                <a:cubicBezTo>
                                  <a:pt x="1038" y="469"/>
                                  <a:pt x="1035" y="470"/>
                                  <a:pt x="1032" y="472"/>
                                </a:cubicBezTo>
                                <a:cubicBezTo>
                                  <a:pt x="1030" y="473"/>
                                  <a:pt x="1028" y="474"/>
                                  <a:pt x="1025" y="475"/>
                                </a:cubicBezTo>
                                <a:cubicBezTo>
                                  <a:pt x="1022" y="476"/>
                                  <a:pt x="1021" y="478"/>
                                  <a:pt x="1017" y="478"/>
                                </a:cubicBezTo>
                                <a:cubicBezTo>
                                  <a:pt x="1014" y="479"/>
                                  <a:pt x="1012" y="477"/>
                                  <a:pt x="1010" y="475"/>
                                </a:cubicBezTo>
                                <a:cubicBezTo>
                                  <a:pt x="1007" y="474"/>
                                  <a:pt x="1004" y="473"/>
                                  <a:pt x="1001" y="473"/>
                                </a:cubicBezTo>
                                <a:cubicBezTo>
                                  <a:pt x="998" y="474"/>
                                  <a:pt x="995" y="474"/>
                                  <a:pt x="992" y="473"/>
                                </a:cubicBezTo>
                                <a:cubicBezTo>
                                  <a:pt x="991" y="473"/>
                                  <a:pt x="990" y="472"/>
                                  <a:pt x="989" y="471"/>
                                </a:cubicBezTo>
                                <a:cubicBezTo>
                                  <a:pt x="988" y="471"/>
                                  <a:pt x="986" y="471"/>
                                  <a:pt x="985" y="470"/>
                                </a:cubicBezTo>
                                <a:cubicBezTo>
                                  <a:pt x="980" y="468"/>
                                  <a:pt x="975" y="466"/>
                                  <a:pt x="970" y="464"/>
                                </a:cubicBezTo>
                                <a:cubicBezTo>
                                  <a:pt x="967" y="464"/>
                                  <a:pt x="964" y="464"/>
                                  <a:pt x="961" y="463"/>
                                </a:cubicBezTo>
                                <a:cubicBezTo>
                                  <a:pt x="958" y="462"/>
                                  <a:pt x="955" y="460"/>
                                  <a:pt x="952" y="460"/>
                                </a:cubicBezTo>
                                <a:cubicBezTo>
                                  <a:pt x="949" y="460"/>
                                  <a:pt x="946" y="460"/>
                                  <a:pt x="944" y="461"/>
                                </a:cubicBezTo>
                                <a:cubicBezTo>
                                  <a:pt x="941" y="462"/>
                                  <a:pt x="938" y="463"/>
                                  <a:pt x="935" y="463"/>
                                </a:cubicBezTo>
                                <a:cubicBezTo>
                                  <a:pt x="933" y="463"/>
                                  <a:pt x="932" y="461"/>
                                  <a:pt x="931" y="460"/>
                                </a:cubicBezTo>
                                <a:cubicBezTo>
                                  <a:pt x="931" y="459"/>
                                  <a:pt x="930" y="458"/>
                                  <a:pt x="930" y="457"/>
                                </a:cubicBezTo>
                                <a:cubicBezTo>
                                  <a:pt x="929" y="456"/>
                                  <a:pt x="930" y="455"/>
                                  <a:pt x="929" y="454"/>
                                </a:cubicBezTo>
                                <a:cubicBezTo>
                                  <a:pt x="928" y="450"/>
                                  <a:pt x="923" y="450"/>
                                  <a:pt x="919" y="450"/>
                                </a:cubicBezTo>
                                <a:cubicBezTo>
                                  <a:pt x="918" y="450"/>
                                  <a:pt x="916" y="451"/>
                                  <a:pt x="915" y="451"/>
                                </a:cubicBezTo>
                                <a:cubicBezTo>
                                  <a:pt x="913" y="451"/>
                                  <a:pt x="912" y="450"/>
                                  <a:pt x="910" y="450"/>
                                </a:cubicBezTo>
                                <a:cubicBezTo>
                                  <a:pt x="908" y="449"/>
                                  <a:pt x="906" y="447"/>
                                  <a:pt x="903" y="447"/>
                                </a:cubicBezTo>
                                <a:cubicBezTo>
                                  <a:pt x="901" y="447"/>
                                  <a:pt x="900" y="447"/>
                                  <a:pt x="898" y="447"/>
                                </a:cubicBezTo>
                                <a:cubicBezTo>
                                  <a:pt x="897" y="446"/>
                                  <a:pt x="896" y="445"/>
                                  <a:pt x="894" y="445"/>
                                </a:cubicBezTo>
                                <a:cubicBezTo>
                                  <a:pt x="891" y="445"/>
                                  <a:pt x="887" y="445"/>
                                  <a:pt x="887" y="441"/>
                                </a:cubicBezTo>
                                <a:cubicBezTo>
                                  <a:pt x="886" y="439"/>
                                  <a:pt x="888" y="436"/>
                                  <a:pt x="886" y="434"/>
                                </a:cubicBezTo>
                                <a:cubicBezTo>
                                  <a:pt x="885" y="434"/>
                                  <a:pt x="883" y="434"/>
                                  <a:pt x="882" y="433"/>
                                </a:cubicBezTo>
                                <a:cubicBezTo>
                                  <a:pt x="880" y="433"/>
                                  <a:pt x="879" y="432"/>
                                  <a:pt x="878" y="432"/>
                                </a:cubicBezTo>
                                <a:cubicBezTo>
                                  <a:pt x="876" y="432"/>
                                  <a:pt x="875" y="432"/>
                                  <a:pt x="873" y="431"/>
                                </a:cubicBezTo>
                                <a:cubicBezTo>
                                  <a:pt x="872" y="431"/>
                                  <a:pt x="870" y="430"/>
                                  <a:pt x="869" y="430"/>
                                </a:cubicBezTo>
                                <a:cubicBezTo>
                                  <a:pt x="863" y="428"/>
                                  <a:pt x="857" y="428"/>
                                  <a:pt x="852" y="431"/>
                                </a:cubicBezTo>
                                <a:cubicBezTo>
                                  <a:pt x="846" y="433"/>
                                  <a:pt x="840" y="434"/>
                                  <a:pt x="835" y="435"/>
                                </a:cubicBezTo>
                                <a:cubicBezTo>
                                  <a:pt x="829" y="436"/>
                                  <a:pt x="826" y="442"/>
                                  <a:pt x="823" y="446"/>
                                </a:cubicBezTo>
                                <a:cubicBezTo>
                                  <a:pt x="819" y="451"/>
                                  <a:pt x="815" y="455"/>
                                  <a:pt x="817" y="461"/>
                                </a:cubicBezTo>
                                <a:cubicBezTo>
                                  <a:pt x="819" y="467"/>
                                  <a:pt x="824" y="471"/>
                                  <a:pt x="821" y="477"/>
                                </a:cubicBezTo>
                                <a:cubicBezTo>
                                  <a:pt x="820" y="480"/>
                                  <a:pt x="818" y="481"/>
                                  <a:pt x="816" y="483"/>
                                </a:cubicBezTo>
                                <a:cubicBezTo>
                                  <a:pt x="814" y="485"/>
                                  <a:pt x="812" y="486"/>
                                  <a:pt x="810" y="488"/>
                                </a:cubicBezTo>
                                <a:cubicBezTo>
                                  <a:pt x="806" y="492"/>
                                  <a:pt x="799" y="494"/>
                                  <a:pt x="794" y="491"/>
                                </a:cubicBezTo>
                                <a:cubicBezTo>
                                  <a:pt x="792" y="489"/>
                                  <a:pt x="790" y="487"/>
                                  <a:pt x="788" y="486"/>
                                </a:cubicBezTo>
                                <a:cubicBezTo>
                                  <a:pt x="785" y="485"/>
                                  <a:pt x="784" y="484"/>
                                  <a:pt x="781" y="482"/>
                                </a:cubicBezTo>
                                <a:cubicBezTo>
                                  <a:pt x="779" y="480"/>
                                  <a:pt x="776" y="479"/>
                                  <a:pt x="773" y="477"/>
                                </a:cubicBezTo>
                                <a:cubicBezTo>
                                  <a:pt x="772" y="477"/>
                                  <a:pt x="771" y="475"/>
                                  <a:pt x="770" y="474"/>
                                </a:cubicBezTo>
                                <a:cubicBezTo>
                                  <a:pt x="769" y="474"/>
                                  <a:pt x="767" y="474"/>
                                  <a:pt x="765" y="473"/>
                                </a:cubicBezTo>
                                <a:cubicBezTo>
                                  <a:pt x="764" y="473"/>
                                  <a:pt x="762" y="472"/>
                                  <a:pt x="761" y="471"/>
                                </a:cubicBezTo>
                                <a:cubicBezTo>
                                  <a:pt x="759" y="471"/>
                                  <a:pt x="757" y="471"/>
                                  <a:pt x="755" y="471"/>
                                </a:cubicBezTo>
                                <a:cubicBezTo>
                                  <a:pt x="753" y="471"/>
                                  <a:pt x="751" y="470"/>
                                  <a:pt x="749" y="469"/>
                                </a:cubicBezTo>
                                <a:cubicBezTo>
                                  <a:pt x="746" y="469"/>
                                  <a:pt x="743" y="469"/>
                                  <a:pt x="740" y="468"/>
                                </a:cubicBezTo>
                                <a:cubicBezTo>
                                  <a:pt x="735" y="468"/>
                                  <a:pt x="729" y="466"/>
                                  <a:pt x="724" y="463"/>
                                </a:cubicBezTo>
                                <a:cubicBezTo>
                                  <a:pt x="722" y="461"/>
                                  <a:pt x="719" y="459"/>
                                  <a:pt x="718" y="456"/>
                                </a:cubicBezTo>
                                <a:cubicBezTo>
                                  <a:pt x="717" y="453"/>
                                  <a:pt x="717" y="451"/>
                                  <a:pt x="717" y="448"/>
                                </a:cubicBezTo>
                                <a:cubicBezTo>
                                  <a:pt x="716" y="445"/>
                                  <a:pt x="715" y="443"/>
                                  <a:pt x="712" y="441"/>
                                </a:cubicBezTo>
                                <a:cubicBezTo>
                                  <a:pt x="710" y="439"/>
                                  <a:pt x="706" y="440"/>
                                  <a:pt x="704" y="439"/>
                                </a:cubicBezTo>
                                <a:cubicBezTo>
                                  <a:pt x="701" y="439"/>
                                  <a:pt x="698" y="438"/>
                                  <a:pt x="695" y="437"/>
                                </a:cubicBezTo>
                                <a:cubicBezTo>
                                  <a:pt x="693" y="435"/>
                                  <a:pt x="690" y="434"/>
                                  <a:pt x="687" y="433"/>
                                </a:cubicBezTo>
                                <a:cubicBezTo>
                                  <a:pt x="682" y="430"/>
                                  <a:pt x="675" y="430"/>
                                  <a:pt x="669" y="430"/>
                                </a:cubicBezTo>
                                <a:cubicBezTo>
                                  <a:pt x="663" y="430"/>
                                  <a:pt x="657" y="432"/>
                                  <a:pt x="651" y="430"/>
                                </a:cubicBezTo>
                                <a:cubicBezTo>
                                  <a:pt x="648" y="429"/>
                                  <a:pt x="645" y="427"/>
                                  <a:pt x="643" y="425"/>
                                </a:cubicBezTo>
                                <a:cubicBezTo>
                                  <a:pt x="640" y="424"/>
                                  <a:pt x="637" y="423"/>
                                  <a:pt x="635" y="422"/>
                                </a:cubicBezTo>
                                <a:cubicBezTo>
                                  <a:pt x="633" y="422"/>
                                  <a:pt x="630" y="422"/>
                                  <a:pt x="628" y="421"/>
                                </a:cubicBezTo>
                                <a:cubicBezTo>
                                  <a:pt x="627" y="421"/>
                                  <a:pt x="626" y="421"/>
                                  <a:pt x="625" y="420"/>
                                </a:cubicBezTo>
                                <a:cubicBezTo>
                                  <a:pt x="624" y="419"/>
                                  <a:pt x="625" y="417"/>
                                  <a:pt x="625" y="416"/>
                                </a:cubicBezTo>
                                <a:cubicBezTo>
                                  <a:pt x="625" y="414"/>
                                  <a:pt x="624" y="411"/>
                                  <a:pt x="622" y="411"/>
                                </a:cubicBezTo>
                                <a:cubicBezTo>
                                  <a:pt x="619" y="411"/>
                                  <a:pt x="619" y="415"/>
                                  <a:pt x="616" y="415"/>
                                </a:cubicBezTo>
                                <a:cubicBezTo>
                                  <a:pt x="615" y="413"/>
                                  <a:pt x="618" y="409"/>
                                  <a:pt x="615" y="409"/>
                                </a:cubicBezTo>
                                <a:cubicBezTo>
                                  <a:pt x="613" y="409"/>
                                  <a:pt x="611" y="410"/>
                                  <a:pt x="610" y="410"/>
                                </a:cubicBezTo>
                                <a:cubicBezTo>
                                  <a:pt x="608" y="409"/>
                                  <a:pt x="607" y="407"/>
                                  <a:pt x="606" y="406"/>
                                </a:cubicBezTo>
                                <a:cubicBezTo>
                                  <a:pt x="605" y="405"/>
                                  <a:pt x="603" y="405"/>
                                  <a:pt x="602" y="404"/>
                                </a:cubicBezTo>
                                <a:cubicBezTo>
                                  <a:pt x="601" y="403"/>
                                  <a:pt x="601" y="397"/>
                                  <a:pt x="603" y="396"/>
                                </a:cubicBezTo>
                                <a:cubicBezTo>
                                  <a:pt x="604" y="395"/>
                                  <a:pt x="605" y="395"/>
                                  <a:pt x="606" y="394"/>
                                </a:cubicBezTo>
                                <a:cubicBezTo>
                                  <a:pt x="607" y="393"/>
                                  <a:pt x="608" y="392"/>
                                  <a:pt x="609" y="391"/>
                                </a:cubicBezTo>
                                <a:cubicBezTo>
                                  <a:pt x="611" y="389"/>
                                  <a:pt x="614" y="389"/>
                                  <a:pt x="616" y="387"/>
                                </a:cubicBezTo>
                                <a:cubicBezTo>
                                  <a:pt x="618" y="385"/>
                                  <a:pt x="619" y="382"/>
                                  <a:pt x="620" y="379"/>
                                </a:cubicBezTo>
                                <a:cubicBezTo>
                                  <a:pt x="621" y="377"/>
                                  <a:pt x="623" y="376"/>
                                  <a:pt x="625" y="374"/>
                                </a:cubicBezTo>
                                <a:cubicBezTo>
                                  <a:pt x="627" y="371"/>
                                  <a:pt x="624" y="369"/>
                                  <a:pt x="623" y="366"/>
                                </a:cubicBezTo>
                                <a:cubicBezTo>
                                  <a:pt x="623" y="365"/>
                                  <a:pt x="624" y="364"/>
                                  <a:pt x="623" y="363"/>
                                </a:cubicBezTo>
                                <a:cubicBezTo>
                                  <a:pt x="621" y="361"/>
                                  <a:pt x="620" y="361"/>
                                  <a:pt x="618" y="360"/>
                                </a:cubicBezTo>
                                <a:cubicBezTo>
                                  <a:pt x="617" y="359"/>
                                  <a:pt x="615" y="357"/>
                                  <a:pt x="614" y="356"/>
                                </a:cubicBezTo>
                                <a:cubicBezTo>
                                  <a:pt x="611" y="353"/>
                                  <a:pt x="610" y="347"/>
                                  <a:pt x="612" y="344"/>
                                </a:cubicBezTo>
                                <a:cubicBezTo>
                                  <a:pt x="614" y="341"/>
                                  <a:pt x="617" y="341"/>
                                  <a:pt x="620" y="339"/>
                                </a:cubicBezTo>
                                <a:cubicBezTo>
                                  <a:pt x="622" y="337"/>
                                  <a:pt x="622" y="334"/>
                                  <a:pt x="623" y="332"/>
                                </a:cubicBezTo>
                                <a:cubicBezTo>
                                  <a:pt x="625" y="329"/>
                                  <a:pt x="626" y="328"/>
                                  <a:pt x="623" y="325"/>
                                </a:cubicBezTo>
                                <a:cubicBezTo>
                                  <a:pt x="621" y="323"/>
                                  <a:pt x="619" y="328"/>
                                  <a:pt x="618" y="329"/>
                                </a:cubicBezTo>
                                <a:cubicBezTo>
                                  <a:pt x="616" y="331"/>
                                  <a:pt x="615" y="330"/>
                                  <a:pt x="614" y="331"/>
                                </a:cubicBezTo>
                                <a:cubicBezTo>
                                  <a:pt x="612" y="331"/>
                                  <a:pt x="612" y="332"/>
                                  <a:pt x="611" y="333"/>
                                </a:cubicBezTo>
                                <a:cubicBezTo>
                                  <a:pt x="610" y="334"/>
                                  <a:pt x="609" y="335"/>
                                  <a:pt x="608" y="334"/>
                                </a:cubicBezTo>
                                <a:cubicBezTo>
                                  <a:pt x="606" y="333"/>
                                  <a:pt x="607" y="332"/>
                                  <a:pt x="607" y="331"/>
                                </a:cubicBezTo>
                                <a:cubicBezTo>
                                  <a:pt x="608" y="326"/>
                                  <a:pt x="600" y="316"/>
                                  <a:pt x="597" y="323"/>
                                </a:cubicBezTo>
                                <a:cubicBezTo>
                                  <a:pt x="595" y="323"/>
                                  <a:pt x="595" y="318"/>
                                  <a:pt x="591" y="319"/>
                                </a:cubicBezTo>
                                <a:cubicBezTo>
                                  <a:pt x="590" y="320"/>
                                  <a:pt x="589" y="321"/>
                                  <a:pt x="588" y="321"/>
                                </a:cubicBezTo>
                                <a:cubicBezTo>
                                  <a:pt x="587" y="321"/>
                                  <a:pt x="585" y="322"/>
                                  <a:pt x="584" y="322"/>
                                </a:cubicBezTo>
                                <a:cubicBezTo>
                                  <a:pt x="582" y="323"/>
                                  <a:pt x="580" y="323"/>
                                  <a:pt x="578" y="325"/>
                                </a:cubicBezTo>
                                <a:cubicBezTo>
                                  <a:pt x="576" y="326"/>
                                  <a:pt x="575" y="328"/>
                                  <a:pt x="572" y="328"/>
                                </a:cubicBezTo>
                                <a:cubicBezTo>
                                  <a:pt x="569" y="329"/>
                                  <a:pt x="566" y="330"/>
                                  <a:pt x="563" y="329"/>
                                </a:cubicBezTo>
                                <a:cubicBezTo>
                                  <a:pt x="562" y="329"/>
                                  <a:pt x="561" y="329"/>
                                  <a:pt x="559" y="330"/>
                                </a:cubicBezTo>
                                <a:cubicBezTo>
                                  <a:pt x="558" y="330"/>
                                  <a:pt x="556" y="330"/>
                                  <a:pt x="555" y="330"/>
                                </a:cubicBezTo>
                                <a:cubicBezTo>
                                  <a:pt x="551" y="330"/>
                                  <a:pt x="550" y="328"/>
                                  <a:pt x="548" y="327"/>
                                </a:cubicBezTo>
                                <a:cubicBezTo>
                                  <a:pt x="546" y="326"/>
                                  <a:pt x="543" y="326"/>
                                  <a:pt x="542" y="326"/>
                                </a:cubicBezTo>
                                <a:cubicBezTo>
                                  <a:pt x="539" y="327"/>
                                  <a:pt x="537" y="329"/>
                                  <a:pt x="535" y="330"/>
                                </a:cubicBezTo>
                                <a:cubicBezTo>
                                  <a:pt x="533" y="330"/>
                                  <a:pt x="532" y="330"/>
                                  <a:pt x="530" y="329"/>
                                </a:cubicBezTo>
                                <a:cubicBezTo>
                                  <a:pt x="529" y="328"/>
                                  <a:pt x="527" y="329"/>
                                  <a:pt x="526" y="328"/>
                                </a:cubicBezTo>
                                <a:cubicBezTo>
                                  <a:pt x="523" y="327"/>
                                  <a:pt x="522" y="324"/>
                                  <a:pt x="519" y="328"/>
                                </a:cubicBezTo>
                                <a:cubicBezTo>
                                  <a:pt x="518" y="331"/>
                                  <a:pt x="515" y="331"/>
                                  <a:pt x="512" y="331"/>
                                </a:cubicBezTo>
                                <a:cubicBezTo>
                                  <a:pt x="510" y="332"/>
                                  <a:pt x="508" y="333"/>
                                  <a:pt x="506" y="334"/>
                                </a:cubicBezTo>
                                <a:cubicBezTo>
                                  <a:pt x="502" y="336"/>
                                  <a:pt x="500" y="337"/>
                                  <a:pt x="496" y="336"/>
                                </a:cubicBezTo>
                                <a:cubicBezTo>
                                  <a:pt x="494" y="335"/>
                                  <a:pt x="492" y="333"/>
                                  <a:pt x="489" y="332"/>
                                </a:cubicBezTo>
                                <a:cubicBezTo>
                                  <a:pt x="484" y="331"/>
                                  <a:pt x="480" y="330"/>
                                  <a:pt x="475" y="330"/>
                                </a:cubicBezTo>
                                <a:cubicBezTo>
                                  <a:pt x="470" y="330"/>
                                  <a:pt x="465" y="330"/>
                                  <a:pt x="460" y="332"/>
                                </a:cubicBezTo>
                                <a:cubicBezTo>
                                  <a:pt x="458" y="333"/>
                                  <a:pt x="455" y="335"/>
                                  <a:pt x="452" y="334"/>
                                </a:cubicBezTo>
                                <a:cubicBezTo>
                                  <a:pt x="450" y="333"/>
                                  <a:pt x="448" y="332"/>
                                  <a:pt x="446" y="333"/>
                                </a:cubicBezTo>
                                <a:cubicBezTo>
                                  <a:pt x="444" y="334"/>
                                  <a:pt x="441" y="336"/>
                                  <a:pt x="439" y="337"/>
                                </a:cubicBezTo>
                                <a:cubicBezTo>
                                  <a:pt x="436" y="339"/>
                                  <a:pt x="433" y="338"/>
                                  <a:pt x="430" y="338"/>
                                </a:cubicBezTo>
                                <a:cubicBezTo>
                                  <a:pt x="426" y="338"/>
                                  <a:pt x="424" y="338"/>
                                  <a:pt x="421" y="339"/>
                                </a:cubicBezTo>
                                <a:cubicBezTo>
                                  <a:pt x="418" y="339"/>
                                  <a:pt x="415" y="339"/>
                                  <a:pt x="412" y="340"/>
                                </a:cubicBezTo>
                                <a:cubicBezTo>
                                  <a:pt x="409" y="341"/>
                                  <a:pt x="407" y="342"/>
                                  <a:pt x="404" y="343"/>
                                </a:cubicBezTo>
                                <a:cubicBezTo>
                                  <a:pt x="401" y="344"/>
                                  <a:pt x="398" y="344"/>
                                  <a:pt x="395" y="345"/>
                                </a:cubicBezTo>
                                <a:cubicBezTo>
                                  <a:pt x="393" y="346"/>
                                  <a:pt x="390" y="348"/>
                                  <a:pt x="388" y="349"/>
                                </a:cubicBezTo>
                                <a:cubicBezTo>
                                  <a:pt x="386" y="351"/>
                                  <a:pt x="382" y="358"/>
                                  <a:pt x="380" y="358"/>
                                </a:cubicBezTo>
                                <a:cubicBezTo>
                                  <a:pt x="378" y="358"/>
                                  <a:pt x="378" y="356"/>
                                  <a:pt x="377" y="355"/>
                                </a:cubicBezTo>
                                <a:cubicBezTo>
                                  <a:pt x="374" y="353"/>
                                  <a:pt x="371" y="356"/>
                                  <a:pt x="369" y="357"/>
                                </a:cubicBezTo>
                                <a:cubicBezTo>
                                  <a:pt x="367" y="359"/>
                                  <a:pt x="364" y="359"/>
                                  <a:pt x="361" y="360"/>
                                </a:cubicBezTo>
                                <a:cubicBezTo>
                                  <a:pt x="355" y="362"/>
                                  <a:pt x="355" y="369"/>
                                  <a:pt x="349" y="371"/>
                                </a:cubicBezTo>
                                <a:cubicBezTo>
                                  <a:pt x="346" y="372"/>
                                  <a:pt x="343" y="372"/>
                                  <a:pt x="340" y="373"/>
                                </a:cubicBezTo>
                                <a:cubicBezTo>
                                  <a:pt x="337" y="374"/>
                                  <a:pt x="335" y="376"/>
                                  <a:pt x="332" y="375"/>
                                </a:cubicBezTo>
                                <a:cubicBezTo>
                                  <a:pt x="329" y="374"/>
                                  <a:pt x="327" y="372"/>
                                  <a:pt x="324" y="372"/>
                                </a:cubicBezTo>
                                <a:cubicBezTo>
                                  <a:pt x="323" y="372"/>
                                  <a:pt x="320" y="372"/>
                                  <a:pt x="320" y="371"/>
                                </a:cubicBezTo>
                                <a:cubicBezTo>
                                  <a:pt x="318" y="370"/>
                                  <a:pt x="319" y="368"/>
                                  <a:pt x="318" y="367"/>
                                </a:cubicBezTo>
                                <a:cubicBezTo>
                                  <a:pt x="317" y="367"/>
                                  <a:pt x="315" y="368"/>
                                  <a:pt x="313" y="368"/>
                                </a:cubicBezTo>
                                <a:cubicBezTo>
                                  <a:pt x="311" y="369"/>
                                  <a:pt x="308" y="370"/>
                                  <a:pt x="305" y="371"/>
                                </a:cubicBezTo>
                                <a:cubicBezTo>
                                  <a:pt x="302" y="372"/>
                                  <a:pt x="300" y="372"/>
                                  <a:pt x="297" y="372"/>
                                </a:cubicBezTo>
                                <a:cubicBezTo>
                                  <a:pt x="294" y="373"/>
                                  <a:pt x="292" y="372"/>
                                  <a:pt x="289" y="372"/>
                                </a:cubicBezTo>
                                <a:cubicBezTo>
                                  <a:pt x="288" y="372"/>
                                  <a:pt x="286" y="372"/>
                                  <a:pt x="285" y="372"/>
                                </a:cubicBezTo>
                                <a:cubicBezTo>
                                  <a:pt x="284" y="372"/>
                                  <a:pt x="283" y="373"/>
                                  <a:pt x="282" y="372"/>
                                </a:cubicBezTo>
                                <a:cubicBezTo>
                                  <a:pt x="281" y="372"/>
                                  <a:pt x="280" y="371"/>
                                  <a:pt x="279" y="370"/>
                                </a:cubicBezTo>
                                <a:cubicBezTo>
                                  <a:pt x="277" y="369"/>
                                  <a:pt x="276" y="369"/>
                                  <a:pt x="274" y="368"/>
                                </a:cubicBezTo>
                                <a:cubicBezTo>
                                  <a:pt x="271" y="366"/>
                                  <a:pt x="271" y="361"/>
                                  <a:pt x="268" y="359"/>
                                </a:cubicBezTo>
                                <a:cubicBezTo>
                                  <a:pt x="266" y="358"/>
                                  <a:pt x="266" y="357"/>
                                  <a:pt x="267" y="356"/>
                                </a:cubicBezTo>
                                <a:cubicBezTo>
                                  <a:pt x="268" y="354"/>
                                  <a:pt x="266" y="354"/>
                                  <a:pt x="265" y="354"/>
                                </a:cubicBezTo>
                                <a:cubicBezTo>
                                  <a:pt x="263" y="355"/>
                                  <a:pt x="262" y="355"/>
                                  <a:pt x="261" y="356"/>
                                </a:cubicBezTo>
                                <a:cubicBezTo>
                                  <a:pt x="260" y="356"/>
                                  <a:pt x="260" y="357"/>
                                  <a:pt x="259" y="357"/>
                                </a:cubicBezTo>
                                <a:cubicBezTo>
                                  <a:pt x="257" y="357"/>
                                  <a:pt x="254" y="356"/>
                                  <a:pt x="253" y="359"/>
                                </a:cubicBezTo>
                                <a:cubicBezTo>
                                  <a:pt x="252" y="360"/>
                                  <a:pt x="252" y="361"/>
                                  <a:pt x="252" y="363"/>
                                </a:cubicBezTo>
                                <a:cubicBezTo>
                                  <a:pt x="251" y="365"/>
                                  <a:pt x="250" y="367"/>
                                  <a:pt x="249" y="369"/>
                                </a:cubicBezTo>
                                <a:cubicBezTo>
                                  <a:pt x="248" y="372"/>
                                  <a:pt x="247" y="374"/>
                                  <a:pt x="246" y="377"/>
                                </a:cubicBezTo>
                                <a:cubicBezTo>
                                  <a:pt x="245" y="379"/>
                                  <a:pt x="244" y="382"/>
                                  <a:pt x="243" y="384"/>
                                </a:cubicBezTo>
                                <a:cubicBezTo>
                                  <a:pt x="242" y="387"/>
                                  <a:pt x="241" y="389"/>
                                  <a:pt x="239" y="392"/>
                                </a:cubicBezTo>
                                <a:cubicBezTo>
                                  <a:pt x="237" y="396"/>
                                  <a:pt x="235" y="400"/>
                                  <a:pt x="231" y="403"/>
                                </a:cubicBezTo>
                                <a:cubicBezTo>
                                  <a:pt x="229" y="405"/>
                                  <a:pt x="227" y="407"/>
                                  <a:pt x="224" y="408"/>
                                </a:cubicBezTo>
                                <a:cubicBezTo>
                                  <a:pt x="222" y="409"/>
                                  <a:pt x="220" y="410"/>
                                  <a:pt x="218" y="411"/>
                                </a:cubicBezTo>
                                <a:cubicBezTo>
                                  <a:pt x="216" y="412"/>
                                  <a:pt x="213" y="413"/>
                                  <a:pt x="211" y="414"/>
                                </a:cubicBezTo>
                                <a:cubicBezTo>
                                  <a:pt x="210" y="414"/>
                                  <a:pt x="209" y="415"/>
                                  <a:pt x="208" y="415"/>
                                </a:cubicBezTo>
                                <a:cubicBezTo>
                                  <a:pt x="208" y="415"/>
                                  <a:pt x="207" y="416"/>
                                  <a:pt x="206" y="416"/>
                                </a:cubicBezTo>
                                <a:cubicBezTo>
                                  <a:pt x="203" y="417"/>
                                  <a:pt x="200" y="418"/>
                                  <a:pt x="198" y="419"/>
                                </a:cubicBezTo>
                                <a:cubicBezTo>
                                  <a:pt x="194" y="421"/>
                                  <a:pt x="191" y="424"/>
                                  <a:pt x="189" y="428"/>
                                </a:cubicBezTo>
                                <a:cubicBezTo>
                                  <a:pt x="188" y="430"/>
                                  <a:pt x="187" y="431"/>
                                  <a:pt x="186" y="432"/>
                                </a:cubicBezTo>
                                <a:cubicBezTo>
                                  <a:pt x="184" y="434"/>
                                  <a:pt x="183" y="435"/>
                                  <a:pt x="181" y="436"/>
                                </a:cubicBezTo>
                                <a:cubicBezTo>
                                  <a:pt x="180" y="437"/>
                                  <a:pt x="180" y="438"/>
                                  <a:pt x="179" y="440"/>
                                </a:cubicBezTo>
                                <a:cubicBezTo>
                                  <a:pt x="179" y="442"/>
                                  <a:pt x="179" y="444"/>
                                  <a:pt x="178" y="445"/>
                                </a:cubicBezTo>
                                <a:cubicBezTo>
                                  <a:pt x="178" y="448"/>
                                  <a:pt x="177" y="450"/>
                                  <a:pt x="176" y="453"/>
                                </a:cubicBezTo>
                                <a:cubicBezTo>
                                  <a:pt x="175" y="454"/>
                                  <a:pt x="174" y="456"/>
                                  <a:pt x="173" y="457"/>
                                </a:cubicBezTo>
                                <a:cubicBezTo>
                                  <a:pt x="172" y="458"/>
                                  <a:pt x="172" y="460"/>
                                  <a:pt x="171" y="461"/>
                                </a:cubicBezTo>
                                <a:cubicBezTo>
                                  <a:pt x="169" y="462"/>
                                  <a:pt x="168" y="464"/>
                                  <a:pt x="168" y="465"/>
                                </a:cubicBezTo>
                                <a:cubicBezTo>
                                  <a:pt x="168" y="469"/>
                                  <a:pt x="169" y="472"/>
                                  <a:pt x="169" y="475"/>
                                </a:cubicBezTo>
                                <a:cubicBezTo>
                                  <a:pt x="169" y="479"/>
                                  <a:pt x="167" y="482"/>
                                  <a:pt x="168" y="485"/>
                                </a:cubicBezTo>
                                <a:cubicBezTo>
                                  <a:pt x="169" y="486"/>
                                  <a:pt x="171" y="487"/>
                                  <a:pt x="172" y="488"/>
                                </a:cubicBezTo>
                                <a:cubicBezTo>
                                  <a:pt x="174" y="491"/>
                                  <a:pt x="173" y="496"/>
                                  <a:pt x="171" y="499"/>
                                </a:cubicBezTo>
                                <a:cubicBezTo>
                                  <a:pt x="170" y="501"/>
                                  <a:pt x="169" y="504"/>
                                  <a:pt x="167" y="506"/>
                                </a:cubicBezTo>
                                <a:cubicBezTo>
                                  <a:pt x="164" y="510"/>
                                  <a:pt x="161" y="513"/>
                                  <a:pt x="158" y="516"/>
                                </a:cubicBezTo>
                                <a:cubicBezTo>
                                  <a:pt x="156" y="518"/>
                                  <a:pt x="154" y="520"/>
                                  <a:pt x="153" y="521"/>
                                </a:cubicBezTo>
                                <a:cubicBezTo>
                                  <a:pt x="151" y="523"/>
                                  <a:pt x="150" y="524"/>
                                  <a:pt x="148" y="525"/>
                                </a:cubicBezTo>
                                <a:cubicBezTo>
                                  <a:pt x="146" y="526"/>
                                  <a:pt x="145" y="527"/>
                                  <a:pt x="143" y="528"/>
                                </a:cubicBezTo>
                                <a:cubicBezTo>
                                  <a:pt x="142" y="529"/>
                                  <a:pt x="141" y="530"/>
                                  <a:pt x="139" y="530"/>
                                </a:cubicBezTo>
                                <a:cubicBezTo>
                                  <a:pt x="139" y="531"/>
                                  <a:pt x="138" y="531"/>
                                  <a:pt x="138" y="532"/>
                                </a:cubicBezTo>
                                <a:cubicBezTo>
                                  <a:pt x="136" y="533"/>
                                  <a:pt x="134" y="534"/>
                                  <a:pt x="132" y="535"/>
                                </a:cubicBezTo>
                                <a:cubicBezTo>
                                  <a:pt x="130" y="537"/>
                                  <a:pt x="129" y="538"/>
                                  <a:pt x="127" y="540"/>
                                </a:cubicBezTo>
                                <a:cubicBezTo>
                                  <a:pt x="126" y="541"/>
                                  <a:pt x="125" y="542"/>
                                  <a:pt x="123" y="543"/>
                                </a:cubicBezTo>
                                <a:cubicBezTo>
                                  <a:pt x="121" y="543"/>
                                  <a:pt x="119" y="543"/>
                                  <a:pt x="117" y="544"/>
                                </a:cubicBezTo>
                                <a:cubicBezTo>
                                  <a:pt x="115" y="544"/>
                                  <a:pt x="114" y="545"/>
                                  <a:pt x="112" y="545"/>
                                </a:cubicBezTo>
                                <a:cubicBezTo>
                                  <a:pt x="110" y="545"/>
                                  <a:pt x="109" y="545"/>
                                  <a:pt x="107" y="546"/>
                                </a:cubicBezTo>
                                <a:cubicBezTo>
                                  <a:pt x="104" y="546"/>
                                  <a:pt x="100" y="547"/>
                                  <a:pt x="99" y="550"/>
                                </a:cubicBezTo>
                                <a:cubicBezTo>
                                  <a:pt x="98" y="551"/>
                                  <a:pt x="97" y="552"/>
                                  <a:pt x="96" y="553"/>
                                </a:cubicBezTo>
                                <a:cubicBezTo>
                                  <a:pt x="94" y="556"/>
                                  <a:pt x="94" y="558"/>
                                  <a:pt x="93" y="561"/>
                                </a:cubicBezTo>
                                <a:cubicBezTo>
                                  <a:pt x="92" y="563"/>
                                  <a:pt x="92" y="565"/>
                                  <a:pt x="92" y="567"/>
                                </a:cubicBezTo>
                                <a:cubicBezTo>
                                  <a:pt x="90" y="571"/>
                                  <a:pt x="88" y="574"/>
                                  <a:pt x="85" y="578"/>
                                </a:cubicBezTo>
                                <a:cubicBezTo>
                                  <a:pt x="82" y="581"/>
                                  <a:pt x="77" y="582"/>
                                  <a:pt x="74" y="584"/>
                                </a:cubicBezTo>
                                <a:cubicBezTo>
                                  <a:pt x="72" y="585"/>
                                  <a:pt x="71" y="586"/>
                                  <a:pt x="69" y="587"/>
                                </a:cubicBezTo>
                                <a:cubicBezTo>
                                  <a:pt x="66" y="588"/>
                                  <a:pt x="66" y="592"/>
                                  <a:pt x="65" y="594"/>
                                </a:cubicBezTo>
                                <a:cubicBezTo>
                                  <a:pt x="65" y="596"/>
                                  <a:pt x="64" y="598"/>
                                  <a:pt x="64" y="600"/>
                                </a:cubicBezTo>
                                <a:cubicBezTo>
                                  <a:pt x="62" y="604"/>
                                  <a:pt x="60" y="607"/>
                                  <a:pt x="59" y="610"/>
                                </a:cubicBezTo>
                                <a:cubicBezTo>
                                  <a:pt x="58" y="614"/>
                                  <a:pt x="59" y="619"/>
                                  <a:pt x="57" y="622"/>
                                </a:cubicBezTo>
                                <a:cubicBezTo>
                                  <a:pt x="56" y="626"/>
                                  <a:pt x="52" y="629"/>
                                  <a:pt x="48" y="632"/>
                                </a:cubicBezTo>
                                <a:cubicBezTo>
                                  <a:pt x="47" y="633"/>
                                  <a:pt x="45" y="635"/>
                                  <a:pt x="44" y="636"/>
                                </a:cubicBezTo>
                                <a:cubicBezTo>
                                  <a:pt x="42" y="638"/>
                                  <a:pt x="41" y="638"/>
                                  <a:pt x="39" y="640"/>
                                </a:cubicBezTo>
                                <a:cubicBezTo>
                                  <a:pt x="40" y="640"/>
                                  <a:pt x="41" y="639"/>
                                  <a:pt x="42" y="639"/>
                                </a:cubicBezTo>
                                <a:cubicBezTo>
                                  <a:pt x="42" y="640"/>
                                  <a:pt x="40" y="641"/>
                                  <a:pt x="40" y="641"/>
                                </a:cubicBezTo>
                                <a:cubicBezTo>
                                  <a:pt x="38" y="643"/>
                                  <a:pt x="37" y="644"/>
                                  <a:pt x="36" y="646"/>
                                </a:cubicBezTo>
                                <a:cubicBezTo>
                                  <a:pt x="33" y="651"/>
                                  <a:pt x="31" y="656"/>
                                  <a:pt x="29" y="661"/>
                                </a:cubicBezTo>
                                <a:cubicBezTo>
                                  <a:pt x="28" y="663"/>
                                  <a:pt x="27" y="666"/>
                                  <a:pt x="26" y="668"/>
                                </a:cubicBezTo>
                                <a:cubicBezTo>
                                  <a:pt x="25" y="670"/>
                                  <a:pt x="25" y="673"/>
                                  <a:pt x="24" y="675"/>
                                </a:cubicBezTo>
                                <a:cubicBezTo>
                                  <a:pt x="24" y="676"/>
                                  <a:pt x="23" y="678"/>
                                  <a:pt x="22" y="679"/>
                                </a:cubicBezTo>
                                <a:cubicBezTo>
                                  <a:pt x="20" y="681"/>
                                  <a:pt x="18" y="682"/>
                                  <a:pt x="17" y="683"/>
                                </a:cubicBezTo>
                                <a:cubicBezTo>
                                  <a:pt x="16" y="684"/>
                                  <a:pt x="14" y="685"/>
                                  <a:pt x="14" y="687"/>
                                </a:cubicBezTo>
                                <a:cubicBezTo>
                                  <a:pt x="13" y="688"/>
                                  <a:pt x="13" y="689"/>
                                  <a:pt x="13" y="691"/>
                                </a:cubicBezTo>
                                <a:cubicBezTo>
                                  <a:pt x="12" y="692"/>
                                  <a:pt x="12" y="693"/>
                                  <a:pt x="12" y="695"/>
                                </a:cubicBezTo>
                                <a:cubicBezTo>
                                  <a:pt x="12" y="697"/>
                                  <a:pt x="11" y="699"/>
                                  <a:pt x="11" y="702"/>
                                </a:cubicBezTo>
                                <a:cubicBezTo>
                                  <a:pt x="11" y="703"/>
                                  <a:pt x="11" y="705"/>
                                  <a:pt x="11" y="706"/>
                                </a:cubicBezTo>
                                <a:cubicBezTo>
                                  <a:pt x="11" y="708"/>
                                  <a:pt x="10" y="709"/>
                                  <a:pt x="10" y="711"/>
                                </a:cubicBezTo>
                                <a:cubicBezTo>
                                  <a:pt x="10" y="712"/>
                                  <a:pt x="10" y="716"/>
                                  <a:pt x="11" y="714"/>
                                </a:cubicBezTo>
                                <a:cubicBezTo>
                                  <a:pt x="12" y="713"/>
                                  <a:pt x="11" y="711"/>
                                  <a:pt x="12" y="709"/>
                                </a:cubicBezTo>
                                <a:cubicBezTo>
                                  <a:pt x="12" y="709"/>
                                  <a:pt x="12" y="708"/>
                                  <a:pt x="13" y="708"/>
                                </a:cubicBezTo>
                                <a:cubicBezTo>
                                  <a:pt x="13" y="707"/>
                                  <a:pt x="13" y="706"/>
                                  <a:pt x="13" y="706"/>
                                </a:cubicBezTo>
                                <a:cubicBezTo>
                                  <a:pt x="14" y="705"/>
                                  <a:pt x="14" y="707"/>
                                  <a:pt x="15" y="707"/>
                                </a:cubicBezTo>
                                <a:cubicBezTo>
                                  <a:pt x="15" y="708"/>
                                  <a:pt x="15" y="708"/>
                                  <a:pt x="16" y="709"/>
                                </a:cubicBezTo>
                                <a:cubicBezTo>
                                  <a:pt x="17" y="710"/>
                                  <a:pt x="17" y="712"/>
                                  <a:pt x="18" y="713"/>
                                </a:cubicBezTo>
                                <a:cubicBezTo>
                                  <a:pt x="18" y="714"/>
                                  <a:pt x="20" y="715"/>
                                  <a:pt x="20" y="716"/>
                                </a:cubicBezTo>
                                <a:cubicBezTo>
                                  <a:pt x="21" y="717"/>
                                  <a:pt x="22" y="720"/>
                                  <a:pt x="23" y="717"/>
                                </a:cubicBezTo>
                                <a:cubicBezTo>
                                  <a:pt x="23" y="717"/>
                                  <a:pt x="23" y="716"/>
                                  <a:pt x="24" y="716"/>
                                </a:cubicBezTo>
                                <a:cubicBezTo>
                                  <a:pt x="25" y="716"/>
                                  <a:pt x="25" y="717"/>
                                  <a:pt x="25" y="718"/>
                                </a:cubicBezTo>
                                <a:cubicBezTo>
                                  <a:pt x="25" y="720"/>
                                  <a:pt x="26" y="720"/>
                                  <a:pt x="27" y="721"/>
                                </a:cubicBezTo>
                                <a:cubicBezTo>
                                  <a:pt x="28" y="723"/>
                                  <a:pt x="29" y="724"/>
                                  <a:pt x="29" y="726"/>
                                </a:cubicBezTo>
                                <a:cubicBezTo>
                                  <a:pt x="29" y="727"/>
                                  <a:pt x="29" y="729"/>
                                  <a:pt x="29" y="730"/>
                                </a:cubicBezTo>
                                <a:cubicBezTo>
                                  <a:pt x="29" y="732"/>
                                  <a:pt x="28" y="733"/>
                                  <a:pt x="27" y="734"/>
                                </a:cubicBezTo>
                                <a:cubicBezTo>
                                  <a:pt x="26" y="735"/>
                                  <a:pt x="25" y="735"/>
                                  <a:pt x="25" y="737"/>
                                </a:cubicBezTo>
                                <a:cubicBezTo>
                                  <a:pt x="25" y="738"/>
                                  <a:pt x="24" y="739"/>
                                  <a:pt x="25" y="739"/>
                                </a:cubicBezTo>
                                <a:cubicBezTo>
                                  <a:pt x="26" y="738"/>
                                  <a:pt x="26" y="737"/>
                                  <a:pt x="26" y="737"/>
                                </a:cubicBezTo>
                                <a:cubicBezTo>
                                  <a:pt x="26" y="736"/>
                                  <a:pt x="27" y="734"/>
                                  <a:pt x="28" y="734"/>
                                </a:cubicBezTo>
                                <a:cubicBezTo>
                                  <a:pt x="29" y="736"/>
                                  <a:pt x="28" y="737"/>
                                  <a:pt x="27" y="738"/>
                                </a:cubicBezTo>
                                <a:cubicBezTo>
                                  <a:pt x="27" y="738"/>
                                  <a:pt x="27" y="739"/>
                                  <a:pt x="26" y="739"/>
                                </a:cubicBezTo>
                                <a:cubicBezTo>
                                  <a:pt x="26" y="740"/>
                                  <a:pt x="25" y="740"/>
                                  <a:pt x="24" y="740"/>
                                </a:cubicBezTo>
                                <a:cubicBezTo>
                                  <a:pt x="24" y="741"/>
                                  <a:pt x="24" y="742"/>
                                  <a:pt x="24" y="742"/>
                                </a:cubicBezTo>
                                <a:cubicBezTo>
                                  <a:pt x="24" y="743"/>
                                  <a:pt x="25" y="743"/>
                                  <a:pt x="25" y="743"/>
                                </a:cubicBezTo>
                                <a:cubicBezTo>
                                  <a:pt x="26" y="744"/>
                                  <a:pt x="26" y="745"/>
                                  <a:pt x="25" y="744"/>
                                </a:cubicBezTo>
                                <a:cubicBezTo>
                                  <a:pt x="24" y="744"/>
                                  <a:pt x="24" y="744"/>
                                  <a:pt x="23" y="744"/>
                                </a:cubicBezTo>
                                <a:cubicBezTo>
                                  <a:pt x="23" y="744"/>
                                  <a:pt x="23" y="745"/>
                                  <a:pt x="24" y="745"/>
                                </a:cubicBezTo>
                                <a:cubicBezTo>
                                  <a:pt x="24" y="746"/>
                                  <a:pt x="24" y="746"/>
                                  <a:pt x="24" y="747"/>
                                </a:cubicBezTo>
                                <a:cubicBezTo>
                                  <a:pt x="24" y="749"/>
                                  <a:pt x="24" y="749"/>
                                  <a:pt x="25" y="750"/>
                                </a:cubicBezTo>
                                <a:cubicBezTo>
                                  <a:pt x="26" y="751"/>
                                  <a:pt x="28" y="752"/>
                                  <a:pt x="28" y="753"/>
                                </a:cubicBezTo>
                                <a:cubicBezTo>
                                  <a:pt x="30" y="754"/>
                                  <a:pt x="29" y="757"/>
                                  <a:pt x="29" y="759"/>
                                </a:cubicBezTo>
                                <a:cubicBezTo>
                                  <a:pt x="30" y="761"/>
                                  <a:pt x="31" y="764"/>
                                  <a:pt x="31" y="766"/>
                                </a:cubicBezTo>
                                <a:cubicBezTo>
                                  <a:pt x="31" y="768"/>
                                  <a:pt x="32" y="770"/>
                                  <a:pt x="32" y="771"/>
                                </a:cubicBezTo>
                                <a:cubicBezTo>
                                  <a:pt x="32" y="773"/>
                                  <a:pt x="32" y="775"/>
                                  <a:pt x="32" y="776"/>
                                </a:cubicBezTo>
                                <a:cubicBezTo>
                                  <a:pt x="32" y="780"/>
                                  <a:pt x="32" y="783"/>
                                  <a:pt x="31" y="787"/>
                                </a:cubicBezTo>
                                <a:cubicBezTo>
                                  <a:pt x="31" y="790"/>
                                  <a:pt x="30" y="792"/>
                                  <a:pt x="29" y="795"/>
                                </a:cubicBezTo>
                                <a:cubicBezTo>
                                  <a:pt x="28" y="796"/>
                                  <a:pt x="28" y="797"/>
                                  <a:pt x="27" y="798"/>
                                </a:cubicBezTo>
                                <a:cubicBezTo>
                                  <a:pt x="25" y="802"/>
                                  <a:pt x="24" y="807"/>
                                  <a:pt x="23" y="811"/>
                                </a:cubicBezTo>
                                <a:cubicBezTo>
                                  <a:pt x="23" y="815"/>
                                  <a:pt x="22" y="819"/>
                                  <a:pt x="22" y="823"/>
                                </a:cubicBezTo>
                                <a:cubicBezTo>
                                  <a:pt x="21" y="828"/>
                                  <a:pt x="18" y="832"/>
                                  <a:pt x="15" y="837"/>
                                </a:cubicBezTo>
                                <a:cubicBezTo>
                                  <a:pt x="14" y="840"/>
                                  <a:pt x="11" y="843"/>
                                  <a:pt x="9" y="845"/>
                                </a:cubicBezTo>
                                <a:cubicBezTo>
                                  <a:pt x="7" y="846"/>
                                  <a:pt x="5" y="848"/>
                                  <a:pt x="3" y="848"/>
                                </a:cubicBezTo>
                                <a:cubicBezTo>
                                  <a:pt x="2" y="848"/>
                                  <a:pt x="1" y="848"/>
                                  <a:pt x="1" y="849"/>
                                </a:cubicBezTo>
                                <a:cubicBezTo>
                                  <a:pt x="0" y="850"/>
                                  <a:pt x="1" y="850"/>
                                  <a:pt x="1" y="850"/>
                                </a:cubicBezTo>
                                <a:cubicBezTo>
                                  <a:pt x="2" y="851"/>
                                  <a:pt x="2" y="852"/>
                                  <a:pt x="3" y="851"/>
                                </a:cubicBezTo>
                                <a:cubicBezTo>
                                  <a:pt x="3" y="851"/>
                                  <a:pt x="2" y="850"/>
                                  <a:pt x="3" y="850"/>
                                </a:cubicBezTo>
                                <a:cubicBezTo>
                                  <a:pt x="3" y="849"/>
                                  <a:pt x="5" y="850"/>
                                  <a:pt x="5" y="850"/>
                                </a:cubicBezTo>
                                <a:cubicBezTo>
                                  <a:pt x="6" y="850"/>
                                  <a:pt x="6" y="850"/>
                                  <a:pt x="7" y="851"/>
                                </a:cubicBezTo>
                                <a:cubicBezTo>
                                  <a:pt x="7" y="851"/>
                                  <a:pt x="7" y="852"/>
                                  <a:pt x="8" y="852"/>
                                </a:cubicBezTo>
                                <a:cubicBezTo>
                                  <a:pt x="9" y="853"/>
                                  <a:pt x="9" y="853"/>
                                  <a:pt x="10" y="853"/>
                                </a:cubicBezTo>
                                <a:cubicBezTo>
                                  <a:pt x="11" y="854"/>
                                  <a:pt x="11" y="856"/>
                                  <a:pt x="12" y="857"/>
                                </a:cubicBezTo>
                                <a:cubicBezTo>
                                  <a:pt x="13" y="859"/>
                                  <a:pt x="14" y="860"/>
                                  <a:pt x="15" y="861"/>
                                </a:cubicBezTo>
                                <a:cubicBezTo>
                                  <a:pt x="15" y="863"/>
                                  <a:pt x="15" y="864"/>
                                  <a:pt x="16" y="866"/>
                                </a:cubicBezTo>
                                <a:cubicBezTo>
                                  <a:pt x="16" y="867"/>
                                  <a:pt x="16" y="868"/>
                                  <a:pt x="17" y="869"/>
                                </a:cubicBezTo>
                                <a:cubicBezTo>
                                  <a:pt x="17" y="869"/>
                                  <a:pt x="17" y="870"/>
                                  <a:pt x="18" y="870"/>
                                </a:cubicBezTo>
                                <a:cubicBezTo>
                                  <a:pt x="18" y="870"/>
                                  <a:pt x="19" y="870"/>
                                  <a:pt x="19" y="870"/>
                                </a:cubicBezTo>
                                <a:cubicBezTo>
                                  <a:pt x="20" y="871"/>
                                  <a:pt x="20" y="873"/>
                                  <a:pt x="21" y="874"/>
                                </a:cubicBezTo>
                                <a:cubicBezTo>
                                  <a:pt x="21" y="875"/>
                                  <a:pt x="22" y="877"/>
                                  <a:pt x="23" y="878"/>
                                </a:cubicBezTo>
                                <a:cubicBezTo>
                                  <a:pt x="24" y="878"/>
                                  <a:pt x="24" y="880"/>
                                  <a:pt x="26" y="880"/>
                                </a:cubicBezTo>
                                <a:cubicBezTo>
                                  <a:pt x="26" y="881"/>
                                  <a:pt x="27" y="881"/>
                                  <a:pt x="28" y="880"/>
                                </a:cubicBezTo>
                                <a:cubicBezTo>
                                  <a:pt x="28" y="880"/>
                                  <a:pt x="29" y="880"/>
                                  <a:pt x="29" y="880"/>
                                </a:cubicBezTo>
                                <a:cubicBezTo>
                                  <a:pt x="31" y="881"/>
                                  <a:pt x="27" y="882"/>
                                  <a:pt x="27" y="883"/>
                                </a:cubicBezTo>
                                <a:cubicBezTo>
                                  <a:pt x="26" y="883"/>
                                  <a:pt x="25" y="883"/>
                                  <a:pt x="24" y="883"/>
                                </a:cubicBezTo>
                                <a:cubicBezTo>
                                  <a:pt x="24" y="882"/>
                                  <a:pt x="24" y="881"/>
                                  <a:pt x="23" y="881"/>
                                </a:cubicBezTo>
                                <a:cubicBezTo>
                                  <a:pt x="22" y="881"/>
                                  <a:pt x="22" y="881"/>
                                  <a:pt x="21" y="880"/>
                                </a:cubicBezTo>
                                <a:cubicBezTo>
                                  <a:pt x="21" y="880"/>
                                  <a:pt x="20" y="879"/>
                                  <a:pt x="20" y="879"/>
                                </a:cubicBezTo>
                                <a:cubicBezTo>
                                  <a:pt x="20" y="878"/>
                                  <a:pt x="19" y="877"/>
                                  <a:pt x="19" y="877"/>
                                </a:cubicBezTo>
                                <a:cubicBezTo>
                                  <a:pt x="18" y="877"/>
                                  <a:pt x="18" y="878"/>
                                  <a:pt x="17" y="878"/>
                                </a:cubicBezTo>
                                <a:cubicBezTo>
                                  <a:pt x="17" y="879"/>
                                  <a:pt x="16" y="878"/>
                                  <a:pt x="16" y="879"/>
                                </a:cubicBezTo>
                                <a:cubicBezTo>
                                  <a:pt x="16" y="880"/>
                                  <a:pt x="16" y="881"/>
                                  <a:pt x="16" y="882"/>
                                </a:cubicBezTo>
                                <a:cubicBezTo>
                                  <a:pt x="16" y="884"/>
                                  <a:pt x="17" y="884"/>
                                  <a:pt x="17" y="886"/>
                                </a:cubicBezTo>
                                <a:cubicBezTo>
                                  <a:pt x="18" y="887"/>
                                  <a:pt x="18" y="889"/>
                                  <a:pt x="18" y="891"/>
                                </a:cubicBezTo>
                                <a:cubicBezTo>
                                  <a:pt x="17" y="892"/>
                                  <a:pt x="16" y="894"/>
                                  <a:pt x="17" y="895"/>
                                </a:cubicBezTo>
                                <a:cubicBezTo>
                                  <a:pt x="17" y="896"/>
                                  <a:pt x="18" y="896"/>
                                  <a:pt x="18" y="897"/>
                                </a:cubicBezTo>
                                <a:cubicBezTo>
                                  <a:pt x="18" y="898"/>
                                  <a:pt x="17" y="898"/>
                                  <a:pt x="17" y="899"/>
                                </a:cubicBezTo>
                                <a:cubicBezTo>
                                  <a:pt x="15" y="902"/>
                                  <a:pt x="17" y="903"/>
                                  <a:pt x="19" y="903"/>
                                </a:cubicBezTo>
                                <a:cubicBezTo>
                                  <a:pt x="20" y="904"/>
                                  <a:pt x="21" y="904"/>
                                  <a:pt x="22" y="905"/>
                                </a:cubicBezTo>
                                <a:cubicBezTo>
                                  <a:pt x="23" y="906"/>
                                  <a:pt x="26" y="905"/>
                                  <a:pt x="27" y="907"/>
                                </a:cubicBezTo>
                                <a:cubicBezTo>
                                  <a:pt x="27" y="907"/>
                                  <a:pt x="27" y="908"/>
                                  <a:pt x="27" y="909"/>
                                </a:cubicBezTo>
                                <a:cubicBezTo>
                                  <a:pt x="27" y="909"/>
                                  <a:pt x="28" y="910"/>
                                  <a:pt x="28" y="910"/>
                                </a:cubicBezTo>
                                <a:cubicBezTo>
                                  <a:pt x="30" y="911"/>
                                  <a:pt x="30" y="912"/>
                                  <a:pt x="30" y="914"/>
                                </a:cubicBezTo>
                                <a:cubicBezTo>
                                  <a:pt x="31" y="915"/>
                                  <a:pt x="33" y="916"/>
                                  <a:pt x="33" y="914"/>
                                </a:cubicBezTo>
                                <a:cubicBezTo>
                                  <a:pt x="34" y="914"/>
                                  <a:pt x="33" y="913"/>
                                  <a:pt x="34" y="912"/>
                                </a:cubicBezTo>
                                <a:cubicBezTo>
                                  <a:pt x="35" y="912"/>
                                  <a:pt x="35" y="912"/>
                                  <a:pt x="35" y="913"/>
                                </a:cubicBezTo>
                                <a:cubicBezTo>
                                  <a:pt x="35" y="914"/>
                                  <a:pt x="34" y="914"/>
                                  <a:pt x="34" y="915"/>
                                </a:cubicBezTo>
                                <a:cubicBezTo>
                                  <a:pt x="35" y="916"/>
                                  <a:pt x="36" y="916"/>
                                  <a:pt x="36" y="916"/>
                                </a:cubicBezTo>
                                <a:cubicBezTo>
                                  <a:pt x="38" y="915"/>
                                  <a:pt x="40" y="916"/>
                                  <a:pt x="41" y="915"/>
                                </a:cubicBezTo>
                                <a:cubicBezTo>
                                  <a:pt x="42" y="915"/>
                                  <a:pt x="43" y="914"/>
                                  <a:pt x="44" y="913"/>
                                </a:cubicBezTo>
                                <a:cubicBezTo>
                                  <a:pt x="45" y="912"/>
                                  <a:pt x="48" y="912"/>
                                  <a:pt x="46" y="914"/>
                                </a:cubicBezTo>
                                <a:cubicBezTo>
                                  <a:pt x="46" y="915"/>
                                  <a:pt x="45" y="915"/>
                                  <a:pt x="45" y="916"/>
                                </a:cubicBezTo>
                                <a:cubicBezTo>
                                  <a:pt x="45" y="916"/>
                                  <a:pt x="46" y="917"/>
                                  <a:pt x="45" y="918"/>
                                </a:cubicBezTo>
                                <a:cubicBezTo>
                                  <a:pt x="45" y="918"/>
                                  <a:pt x="44" y="918"/>
                                  <a:pt x="44" y="918"/>
                                </a:cubicBezTo>
                                <a:cubicBezTo>
                                  <a:pt x="44" y="919"/>
                                  <a:pt x="45" y="919"/>
                                  <a:pt x="45" y="919"/>
                                </a:cubicBezTo>
                                <a:cubicBezTo>
                                  <a:pt x="45" y="919"/>
                                  <a:pt x="45" y="919"/>
                                  <a:pt x="45" y="919"/>
                                </a:cubicBezTo>
                                <a:cubicBezTo>
                                  <a:pt x="47" y="921"/>
                                  <a:pt x="47" y="918"/>
                                  <a:pt x="48" y="918"/>
                                </a:cubicBezTo>
                                <a:cubicBezTo>
                                  <a:pt x="49" y="918"/>
                                  <a:pt x="54" y="918"/>
                                  <a:pt x="54" y="920"/>
                                </a:cubicBezTo>
                                <a:cubicBezTo>
                                  <a:pt x="53" y="920"/>
                                  <a:pt x="51" y="918"/>
                                  <a:pt x="50" y="919"/>
                                </a:cubicBezTo>
                                <a:cubicBezTo>
                                  <a:pt x="49" y="919"/>
                                  <a:pt x="49" y="920"/>
                                  <a:pt x="49" y="921"/>
                                </a:cubicBezTo>
                                <a:cubicBezTo>
                                  <a:pt x="48" y="921"/>
                                  <a:pt x="48" y="921"/>
                                  <a:pt x="47" y="922"/>
                                </a:cubicBezTo>
                                <a:cubicBezTo>
                                  <a:pt x="46" y="922"/>
                                  <a:pt x="46" y="923"/>
                                  <a:pt x="46" y="924"/>
                                </a:cubicBezTo>
                                <a:cubicBezTo>
                                  <a:pt x="46" y="924"/>
                                  <a:pt x="47" y="924"/>
                                  <a:pt x="46" y="924"/>
                                </a:cubicBezTo>
                                <a:cubicBezTo>
                                  <a:pt x="46" y="925"/>
                                  <a:pt x="46" y="924"/>
                                  <a:pt x="45" y="924"/>
                                </a:cubicBezTo>
                                <a:cubicBezTo>
                                  <a:pt x="44" y="924"/>
                                  <a:pt x="44" y="924"/>
                                  <a:pt x="45" y="925"/>
                                </a:cubicBezTo>
                                <a:cubicBezTo>
                                  <a:pt x="46" y="925"/>
                                  <a:pt x="46" y="925"/>
                                  <a:pt x="47" y="926"/>
                                </a:cubicBezTo>
                                <a:cubicBezTo>
                                  <a:pt x="48" y="926"/>
                                  <a:pt x="48" y="926"/>
                                  <a:pt x="49" y="926"/>
                                </a:cubicBezTo>
                                <a:cubicBezTo>
                                  <a:pt x="49" y="927"/>
                                  <a:pt x="50" y="927"/>
                                  <a:pt x="50" y="927"/>
                                </a:cubicBezTo>
                                <a:cubicBezTo>
                                  <a:pt x="52" y="928"/>
                                  <a:pt x="51" y="930"/>
                                  <a:pt x="52" y="930"/>
                                </a:cubicBezTo>
                                <a:cubicBezTo>
                                  <a:pt x="54" y="930"/>
                                  <a:pt x="55" y="929"/>
                                  <a:pt x="56" y="931"/>
                                </a:cubicBezTo>
                                <a:cubicBezTo>
                                  <a:pt x="56" y="932"/>
                                  <a:pt x="55" y="932"/>
                                  <a:pt x="57" y="932"/>
                                </a:cubicBezTo>
                                <a:cubicBezTo>
                                  <a:pt x="58" y="932"/>
                                  <a:pt x="59" y="932"/>
                                  <a:pt x="60" y="933"/>
                                </a:cubicBezTo>
                                <a:cubicBezTo>
                                  <a:pt x="60" y="933"/>
                                  <a:pt x="60" y="934"/>
                                  <a:pt x="60" y="935"/>
                                </a:cubicBezTo>
                                <a:cubicBezTo>
                                  <a:pt x="60" y="935"/>
                                  <a:pt x="60" y="936"/>
                                  <a:pt x="60" y="937"/>
                                </a:cubicBezTo>
                                <a:cubicBezTo>
                                  <a:pt x="60" y="938"/>
                                  <a:pt x="61" y="938"/>
                                  <a:pt x="62" y="938"/>
                                </a:cubicBezTo>
                                <a:cubicBezTo>
                                  <a:pt x="63" y="939"/>
                                  <a:pt x="62" y="941"/>
                                  <a:pt x="64" y="942"/>
                                </a:cubicBezTo>
                                <a:cubicBezTo>
                                  <a:pt x="64" y="943"/>
                                  <a:pt x="65" y="943"/>
                                  <a:pt x="65" y="943"/>
                                </a:cubicBezTo>
                                <a:cubicBezTo>
                                  <a:pt x="67" y="945"/>
                                  <a:pt x="66" y="947"/>
                                  <a:pt x="67" y="949"/>
                                </a:cubicBezTo>
                                <a:cubicBezTo>
                                  <a:pt x="67" y="950"/>
                                  <a:pt x="69" y="950"/>
                                  <a:pt x="70" y="951"/>
                                </a:cubicBezTo>
                                <a:cubicBezTo>
                                  <a:pt x="71" y="951"/>
                                  <a:pt x="72" y="953"/>
                                  <a:pt x="73" y="953"/>
                                </a:cubicBezTo>
                                <a:cubicBezTo>
                                  <a:pt x="74" y="955"/>
                                  <a:pt x="75" y="954"/>
                                  <a:pt x="76" y="953"/>
                                </a:cubicBezTo>
                                <a:cubicBezTo>
                                  <a:pt x="77" y="951"/>
                                  <a:pt x="78" y="952"/>
                                  <a:pt x="78" y="954"/>
                                </a:cubicBezTo>
                                <a:cubicBezTo>
                                  <a:pt x="78" y="955"/>
                                  <a:pt x="78" y="955"/>
                                  <a:pt x="79" y="956"/>
                                </a:cubicBezTo>
                                <a:cubicBezTo>
                                  <a:pt x="80" y="956"/>
                                  <a:pt x="80" y="957"/>
                                  <a:pt x="81" y="957"/>
                                </a:cubicBezTo>
                                <a:cubicBezTo>
                                  <a:pt x="81" y="958"/>
                                  <a:pt x="82" y="958"/>
                                  <a:pt x="83" y="958"/>
                                </a:cubicBezTo>
                                <a:cubicBezTo>
                                  <a:pt x="83" y="958"/>
                                  <a:pt x="83" y="959"/>
                                  <a:pt x="84" y="960"/>
                                </a:cubicBezTo>
                                <a:cubicBezTo>
                                  <a:pt x="84" y="960"/>
                                  <a:pt x="85" y="960"/>
                                  <a:pt x="86" y="960"/>
                                </a:cubicBezTo>
                                <a:cubicBezTo>
                                  <a:pt x="86" y="961"/>
                                  <a:pt x="86" y="962"/>
                                  <a:pt x="85" y="963"/>
                                </a:cubicBezTo>
                                <a:cubicBezTo>
                                  <a:pt x="85" y="963"/>
                                  <a:pt x="84" y="964"/>
                                  <a:pt x="84" y="964"/>
                                </a:cubicBezTo>
                                <a:cubicBezTo>
                                  <a:pt x="84" y="965"/>
                                  <a:pt x="84" y="965"/>
                                  <a:pt x="85" y="965"/>
                                </a:cubicBezTo>
                                <a:cubicBezTo>
                                  <a:pt x="86" y="965"/>
                                  <a:pt x="86" y="965"/>
                                  <a:pt x="87" y="965"/>
                                </a:cubicBezTo>
                                <a:cubicBezTo>
                                  <a:pt x="88" y="965"/>
                                  <a:pt x="89" y="964"/>
                                  <a:pt x="89" y="965"/>
                                </a:cubicBezTo>
                                <a:cubicBezTo>
                                  <a:pt x="91" y="965"/>
                                  <a:pt x="89" y="968"/>
                                  <a:pt x="90" y="969"/>
                                </a:cubicBezTo>
                                <a:cubicBezTo>
                                  <a:pt x="90" y="970"/>
                                  <a:pt x="91" y="971"/>
                                  <a:pt x="92" y="972"/>
                                </a:cubicBezTo>
                                <a:cubicBezTo>
                                  <a:pt x="93" y="973"/>
                                  <a:pt x="94" y="974"/>
                                  <a:pt x="94" y="975"/>
                                </a:cubicBezTo>
                                <a:cubicBezTo>
                                  <a:pt x="94" y="976"/>
                                  <a:pt x="95" y="977"/>
                                  <a:pt x="96" y="978"/>
                                </a:cubicBezTo>
                                <a:cubicBezTo>
                                  <a:pt x="97" y="978"/>
                                  <a:pt x="99" y="978"/>
                                  <a:pt x="98" y="979"/>
                                </a:cubicBezTo>
                                <a:cubicBezTo>
                                  <a:pt x="98" y="980"/>
                                  <a:pt x="96" y="980"/>
                                  <a:pt x="96" y="981"/>
                                </a:cubicBezTo>
                                <a:cubicBezTo>
                                  <a:pt x="95" y="982"/>
                                  <a:pt x="95" y="983"/>
                                  <a:pt x="95" y="984"/>
                                </a:cubicBezTo>
                                <a:cubicBezTo>
                                  <a:pt x="96" y="985"/>
                                  <a:pt x="98" y="986"/>
                                  <a:pt x="99" y="986"/>
                                </a:cubicBezTo>
                                <a:cubicBezTo>
                                  <a:pt x="99" y="985"/>
                                  <a:pt x="100" y="985"/>
                                  <a:pt x="101" y="985"/>
                                </a:cubicBezTo>
                                <a:cubicBezTo>
                                  <a:pt x="101" y="986"/>
                                  <a:pt x="99" y="986"/>
                                  <a:pt x="99" y="987"/>
                                </a:cubicBezTo>
                                <a:cubicBezTo>
                                  <a:pt x="98" y="987"/>
                                  <a:pt x="99" y="991"/>
                                  <a:pt x="97" y="989"/>
                                </a:cubicBezTo>
                                <a:cubicBezTo>
                                  <a:pt x="96" y="989"/>
                                  <a:pt x="96" y="989"/>
                                  <a:pt x="96" y="988"/>
                                </a:cubicBezTo>
                                <a:cubicBezTo>
                                  <a:pt x="96" y="988"/>
                                  <a:pt x="95" y="988"/>
                                  <a:pt x="95" y="988"/>
                                </a:cubicBezTo>
                                <a:cubicBezTo>
                                  <a:pt x="95" y="988"/>
                                  <a:pt x="95" y="988"/>
                                  <a:pt x="94" y="988"/>
                                </a:cubicBezTo>
                                <a:cubicBezTo>
                                  <a:pt x="94" y="987"/>
                                  <a:pt x="94" y="987"/>
                                  <a:pt x="93" y="987"/>
                                </a:cubicBezTo>
                                <a:cubicBezTo>
                                  <a:pt x="92" y="987"/>
                                  <a:pt x="93" y="988"/>
                                  <a:pt x="94" y="988"/>
                                </a:cubicBezTo>
                                <a:cubicBezTo>
                                  <a:pt x="94" y="989"/>
                                  <a:pt x="94" y="990"/>
                                  <a:pt x="94" y="991"/>
                                </a:cubicBezTo>
                                <a:cubicBezTo>
                                  <a:pt x="94" y="992"/>
                                  <a:pt x="94" y="992"/>
                                  <a:pt x="95" y="993"/>
                                </a:cubicBezTo>
                                <a:cubicBezTo>
                                  <a:pt x="95" y="994"/>
                                  <a:pt x="95" y="996"/>
                                  <a:pt x="97" y="994"/>
                                </a:cubicBezTo>
                                <a:cubicBezTo>
                                  <a:pt x="97" y="994"/>
                                  <a:pt x="99" y="992"/>
                                  <a:pt x="100" y="993"/>
                                </a:cubicBezTo>
                                <a:cubicBezTo>
                                  <a:pt x="100" y="994"/>
                                  <a:pt x="99" y="996"/>
                                  <a:pt x="100" y="997"/>
                                </a:cubicBezTo>
                                <a:cubicBezTo>
                                  <a:pt x="100" y="999"/>
                                  <a:pt x="102" y="1000"/>
                                  <a:pt x="102" y="1001"/>
                                </a:cubicBezTo>
                                <a:cubicBezTo>
                                  <a:pt x="102" y="1002"/>
                                  <a:pt x="103" y="1003"/>
                                  <a:pt x="103" y="1003"/>
                                </a:cubicBezTo>
                                <a:cubicBezTo>
                                  <a:pt x="104" y="1005"/>
                                  <a:pt x="105" y="1005"/>
                                  <a:pt x="107" y="1005"/>
                                </a:cubicBezTo>
                                <a:cubicBezTo>
                                  <a:pt x="108" y="1005"/>
                                  <a:pt x="110" y="1004"/>
                                  <a:pt x="110" y="1006"/>
                                </a:cubicBezTo>
                                <a:cubicBezTo>
                                  <a:pt x="111" y="1007"/>
                                  <a:pt x="111" y="1007"/>
                                  <a:pt x="111" y="1008"/>
                                </a:cubicBezTo>
                                <a:cubicBezTo>
                                  <a:pt x="112" y="1008"/>
                                  <a:pt x="112" y="1008"/>
                                  <a:pt x="112" y="1009"/>
                                </a:cubicBezTo>
                                <a:cubicBezTo>
                                  <a:pt x="112" y="1011"/>
                                  <a:pt x="110" y="1012"/>
                                  <a:pt x="112" y="1012"/>
                                </a:cubicBezTo>
                                <a:cubicBezTo>
                                  <a:pt x="113" y="1013"/>
                                  <a:pt x="113" y="1013"/>
                                  <a:pt x="114" y="1013"/>
                                </a:cubicBezTo>
                                <a:cubicBezTo>
                                  <a:pt x="114" y="1014"/>
                                  <a:pt x="115" y="1014"/>
                                  <a:pt x="116" y="1014"/>
                                </a:cubicBezTo>
                                <a:cubicBezTo>
                                  <a:pt x="117" y="1014"/>
                                  <a:pt x="118" y="1014"/>
                                  <a:pt x="120" y="1015"/>
                                </a:cubicBezTo>
                                <a:cubicBezTo>
                                  <a:pt x="121" y="1016"/>
                                  <a:pt x="122" y="1016"/>
                                  <a:pt x="124" y="1017"/>
                                </a:cubicBezTo>
                                <a:cubicBezTo>
                                  <a:pt x="125" y="1017"/>
                                  <a:pt x="126" y="1019"/>
                                  <a:pt x="127" y="1019"/>
                                </a:cubicBezTo>
                                <a:cubicBezTo>
                                  <a:pt x="129" y="1020"/>
                                  <a:pt x="130" y="1020"/>
                                  <a:pt x="131" y="1021"/>
                                </a:cubicBezTo>
                                <a:cubicBezTo>
                                  <a:pt x="133" y="1023"/>
                                  <a:pt x="135" y="1025"/>
                                  <a:pt x="137" y="1027"/>
                                </a:cubicBezTo>
                                <a:cubicBezTo>
                                  <a:pt x="140" y="1029"/>
                                  <a:pt x="142" y="1030"/>
                                  <a:pt x="144" y="1032"/>
                                </a:cubicBezTo>
                                <a:cubicBezTo>
                                  <a:pt x="147" y="1034"/>
                                  <a:pt x="149" y="1038"/>
                                  <a:pt x="152" y="1038"/>
                                </a:cubicBezTo>
                                <a:cubicBezTo>
                                  <a:pt x="156" y="1039"/>
                                  <a:pt x="158" y="1040"/>
                                  <a:pt x="161" y="1042"/>
                                </a:cubicBezTo>
                                <a:cubicBezTo>
                                  <a:pt x="164" y="1044"/>
                                  <a:pt x="166" y="1047"/>
                                  <a:pt x="168" y="1050"/>
                                </a:cubicBezTo>
                                <a:cubicBezTo>
                                  <a:pt x="171" y="1052"/>
                                  <a:pt x="174" y="1055"/>
                                  <a:pt x="177" y="1058"/>
                                </a:cubicBezTo>
                                <a:cubicBezTo>
                                  <a:pt x="178" y="1059"/>
                                  <a:pt x="180" y="1060"/>
                                  <a:pt x="182" y="1061"/>
                                </a:cubicBezTo>
                                <a:cubicBezTo>
                                  <a:pt x="183" y="1062"/>
                                  <a:pt x="185" y="1064"/>
                                  <a:pt x="186" y="1065"/>
                                </a:cubicBezTo>
                                <a:cubicBezTo>
                                  <a:pt x="187" y="1065"/>
                                  <a:pt x="188" y="1066"/>
                                  <a:pt x="190" y="1067"/>
                                </a:cubicBezTo>
                                <a:cubicBezTo>
                                  <a:pt x="191" y="1068"/>
                                  <a:pt x="193" y="1068"/>
                                  <a:pt x="195" y="1069"/>
                                </a:cubicBezTo>
                                <a:cubicBezTo>
                                  <a:pt x="197" y="1069"/>
                                  <a:pt x="198" y="1070"/>
                                  <a:pt x="200" y="1071"/>
                                </a:cubicBezTo>
                                <a:cubicBezTo>
                                  <a:pt x="201" y="1072"/>
                                  <a:pt x="203" y="1072"/>
                                  <a:pt x="205" y="1073"/>
                                </a:cubicBezTo>
                                <a:cubicBezTo>
                                  <a:pt x="207" y="1073"/>
                                  <a:pt x="208" y="1074"/>
                                  <a:pt x="209" y="1075"/>
                                </a:cubicBezTo>
                                <a:cubicBezTo>
                                  <a:pt x="212" y="1077"/>
                                  <a:pt x="216" y="1079"/>
                                  <a:pt x="219" y="1078"/>
                                </a:cubicBezTo>
                                <a:cubicBezTo>
                                  <a:pt x="222" y="1078"/>
                                  <a:pt x="224" y="1076"/>
                                  <a:pt x="226" y="1075"/>
                                </a:cubicBezTo>
                                <a:cubicBezTo>
                                  <a:pt x="229" y="1073"/>
                                  <a:pt x="232" y="1072"/>
                                  <a:pt x="235" y="1071"/>
                                </a:cubicBezTo>
                                <a:cubicBezTo>
                                  <a:pt x="238" y="1070"/>
                                  <a:pt x="241" y="1070"/>
                                  <a:pt x="244" y="1068"/>
                                </a:cubicBezTo>
                                <a:cubicBezTo>
                                  <a:pt x="246" y="1067"/>
                                  <a:pt x="247" y="1066"/>
                                  <a:pt x="249" y="1066"/>
                                </a:cubicBezTo>
                                <a:cubicBezTo>
                                  <a:pt x="250" y="1065"/>
                                  <a:pt x="252" y="1064"/>
                                  <a:pt x="254" y="1064"/>
                                </a:cubicBezTo>
                                <a:cubicBezTo>
                                  <a:pt x="257" y="1063"/>
                                  <a:pt x="260" y="1062"/>
                                  <a:pt x="263" y="1062"/>
                                </a:cubicBezTo>
                                <a:cubicBezTo>
                                  <a:pt x="266" y="1062"/>
                                  <a:pt x="269" y="1062"/>
                                  <a:pt x="271" y="1062"/>
                                </a:cubicBezTo>
                                <a:cubicBezTo>
                                  <a:pt x="272" y="1062"/>
                                  <a:pt x="273" y="1061"/>
                                  <a:pt x="273" y="1061"/>
                                </a:cubicBezTo>
                                <a:cubicBezTo>
                                  <a:pt x="275" y="1061"/>
                                  <a:pt x="276" y="1061"/>
                                  <a:pt x="278" y="1061"/>
                                </a:cubicBezTo>
                                <a:cubicBezTo>
                                  <a:pt x="281" y="1061"/>
                                  <a:pt x="285" y="1061"/>
                                  <a:pt x="288" y="1060"/>
                                </a:cubicBezTo>
                                <a:cubicBezTo>
                                  <a:pt x="289" y="1060"/>
                                  <a:pt x="291" y="1060"/>
                                  <a:pt x="293" y="1060"/>
                                </a:cubicBezTo>
                                <a:cubicBezTo>
                                  <a:pt x="294" y="1060"/>
                                  <a:pt x="296" y="1059"/>
                                  <a:pt x="297" y="1059"/>
                                </a:cubicBezTo>
                                <a:cubicBezTo>
                                  <a:pt x="299" y="1059"/>
                                  <a:pt x="300" y="1060"/>
                                  <a:pt x="302" y="1060"/>
                                </a:cubicBezTo>
                                <a:cubicBezTo>
                                  <a:pt x="303" y="1060"/>
                                  <a:pt x="305" y="1060"/>
                                  <a:pt x="306" y="1061"/>
                                </a:cubicBezTo>
                                <a:cubicBezTo>
                                  <a:pt x="308" y="1062"/>
                                  <a:pt x="310" y="1062"/>
                                  <a:pt x="312" y="1062"/>
                                </a:cubicBezTo>
                                <a:cubicBezTo>
                                  <a:pt x="313" y="1062"/>
                                  <a:pt x="314" y="1062"/>
                                  <a:pt x="316" y="1063"/>
                                </a:cubicBezTo>
                                <a:cubicBezTo>
                                  <a:pt x="317" y="1063"/>
                                  <a:pt x="318" y="1063"/>
                                  <a:pt x="319" y="1064"/>
                                </a:cubicBezTo>
                                <a:cubicBezTo>
                                  <a:pt x="320" y="1064"/>
                                  <a:pt x="321" y="1064"/>
                                  <a:pt x="322" y="1064"/>
                                </a:cubicBezTo>
                                <a:cubicBezTo>
                                  <a:pt x="323" y="1065"/>
                                  <a:pt x="324" y="1066"/>
                                  <a:pt x="325" y="1066"/>
                                </a:cubicBezTo>
                                <a:cubicBezTo>
                                  <a:pt x="325" y="1066"/>
                                  <a:pt x="326" y="1066"/>
                                  <a:pt x="327" y="1066"/>
                                </a:cubicBezTo>
                                <a:cubicBezTo>
                                  <a:pt x="328" y="1067"/>
                                  <a:pt x="330" y="1067"/>
                                  <a:pt x="331" y="1068"/>
                                </a:cubicBezTo>
                                <a:cubicBezTo>
                                  <a:pt x="332" y="1068"/>
                                  <a:pt x="333" y="1068"/>
                                  <a:pt x="333" y="1068"/>
                                </a:cubicBezTo>
                                <a:cubicBezTo>
                                  <a:pt x="334" y="1069"/>
                                  <a:pt x="334" y="1069"/>
                                  <a:pt x="335" y="1069"/>
                                </a:cubicBezTo>
                                <a:cubicBezTo>
                                  <a:pt x="336" y="1070"/>
                                  <a:pt x="338" y="1070"/>
                                  <a:pt x="340" y="1070"/>
                                </a:cubicBezTo>
                                <a:cubicBezTo>
                                  <a:pt x="343" y="1069"/>
                                  <a:pt x="344" y="1066"/>
                                  <a:pt x="347" y="1064"/>
                                </a:cubicBezTo>
                                <a:cubicBezTo>
                                  <a:pt x="348" y="1064"/>
                                  <a:pt x="350" y="1064"/>
                                  <a:pt x="351" y="1063"/>
                                </a:cubicBezTo>
                                <a:cubicBezTo>
                                  <a:pt x="353" y="1062"/>
                                  <a:pt x="354" y="1062"/>
                                  <a:pt x="356" y="1061"/>
                                </a:cubicBezTo>
                                <a:cubicBezTo>
                                  <a:pt x="359" y="1061"/>
                                  <a:pt x="362" y="1061"/>
                                  <a:pt x="365" y="1060"/>
                                </a:cubicBezTo>
                                <a:cubicBezTo>
                                  <a:pt x="366" y="1059"/>
                                  <a:pt x="367" y="1059"/>
                                  <a:pt x="368" y="1058"/>
                                </a:cubicBezTo>
                                <a:cubicBezTo>
                                  <a:pt x="368" y="1058"/>
                                  <a:pt x="369" y="1058"/>
                                  <a:pt x="370" y="1057"/>
                                </a:cubicBezTo>
                                <a:cubicBezTo>
                                  <a:pt x="372" y="1056"/>
                                  <a:pt x="373" y="1055"/>
                                  <a:pt x="375" y="1054"/>
                                </a:cubicBezTo>
                                <a:cubicBezTo>
                                  <a:pt x="376" y="1053"/>
                                  <a:pt x="378" y="1052"/>
                                  <a:pt x="380" y="1051"/>
                                </a:cubicBezTo>
                                <a:cubicBezTo>
                                  <a:pt x="381" y="1050"/>
                                  <a:pt x="383" y="1050"/>
                                  <a:pt x="384" y="1050"/>
                                </a:cubicBezTo>
                                <a:cubicBezTo>
                                  <a:pt x="386" y="1049"/>
                                  <a:pt x="387" y="1049"/>
                                  <a:pt x="389" y="1048"/>
                                </a:cubicBezTo>
                                <a:cubicBezTo>
                                  <a:pt x="391" y="1048"/>
                                  <a:pt x="393" y="1047"/>
                                  <a:pt x="395" y="1047"/>
                                </a:cubicBezTo>
                                <a:cubicBezTo>
                                  <a:pt x="395" y="1047"/>
                                  <a:pt x="397" y="1047"/>
                                  <a:pt x="397" y="1046"/>
                                </a:cubicBezTo>
                                <a:cubicBezTo>
                                  <a:pt x="396" y="1045"/>
                                  <a:pt x="395" y="1046"/>
                                  <a:pt x="395" y="1046"/>
                                </a:cubicBezTo>
                                <a:cubicBezTo>
                                  <a:pt x="394" y="1046"/>
                                  <a:pt x="394" y="1045"/>
                                  <a:pt x="394" y="1045"/>
                                </a:cubicBezTo>
                                <a:cubicBezTo>
                                  <a:pt x="394" y="1044"/>
                                  <a:pt x="394" y="1043"/>
                                  <a:pt x="393" y="1043"/>
                                </a:cubicBezTo>
                                <a:cubicBezTo>
                                  <a:pt x="392" y="1043"/>
                                  <a:pt x="391" y="1043"/>
                                  <a:pt x="391" y="1042"/>
                                </a:cubicBezTo>
                                <a:cubicBezTo>
                                  <a:pt x="390" y="1041"/>
                                  <a:pt x="391" y="1041"/>
                                  <a:pt x="392" y="1041"/>
                                </a:cubicBezTo>
                                <a:cubicBezTo>
                                  <a:pt x="393" y="1041"/>
                                  <a:pt x="395" y="1042"/>
                                  <a:pt x="395" y="1043"/>
                                </a:cubicBezTo>
                                <a:cubicBezTo>
                                  <a:pt x="396" y="1044"/>
                                  <a:pt x="396" y="1044"/>
                                  <a:pt x="397" y="1044"/>
                                </a:cubicBezTo>
                                <a:cubicBezTo>
                                  <a:pt x="397" y="1045"/>
                                  <a:pt x="397" y="1046"/>
                                  <a:pt x="397" y="1046"/>
                                </a:cubicBezTo>
                                <a:cubicBezTo>
                                  <a:pt x="397" y="1048"/>
                                  <a:pt x="400" y="1047"/>
                                  <a:pt x="401" y="1047"/>
                                </a:cubicBezTo>
                                <a:cubicBezTo>
                                  <a:pt x="402" y="1048"/>
                                  <a:pt x="404" y="1047"/>
                                  <a:pt x="405" y="1046"/>
                                </a:cubicBezTo>
                                <a:cubicBezTo>
                                  <a:pt x="406" y="1045"/>
                                  <a:pt x="406" y="1044"/>
                                  <a:pt x="407" y="1043"/>
                                </a:cubicBezTo>
                                <a:cubicBezTo>
                                  <a:pt x="408" y="1042"/>
                                  <a:pt x="408" y="1041"/>
                                  <a:pt x="409" y="1040"/>
                                </a:cubicBezTo>
                                <a:cubicBezTo>
                                  <a:pt x="410" y="1039"/>
                                  <a:pt x="412" y="1038"/>
                                  <a:pt x="414" y="1038"/>
                                </a:cubicBezTo>
                                <a:cubicBezTo>
                                  <a:pt x="415" y="1038"/>
                                  <a:pt x="415" y="1038"/>
                                  <a:pt x="416" y="1038"/>
                                </a:cubicBezTo>
                                <a:cubicBezTo>
                                  <a:pt x="417" y="1038"/>
                                  <a:pt x="417" y="1037"/>
                                  <a:pt x="418" y="1037"/>
                                </a:cubicBezTo>
                                <a:cubicBezTo>
                                  <a:pt x="420" y="1037"/>
                                  <a:pt x="422" y="1038"/>
                                  <a:pt x="423" y="1037"/>
                                </a:cubicBezTo>
                                <a:cubicBezTo>
                                  <a:pt x="424" y="1036"/>
                                  <a:pt x="424" y="1036"/>
                                  <a:pt x="425" y="1036"/>
                                </a:cubicBezTo>
                                <a:cubicBezTo>
                                  <a:pt x="426" y="1036"/>
                                  <a:pt x="427" y="1036"/>
                                  <a:pt x="427" y="1036"/>
                                </a:cubicBezTo>
                                <a:cubicBezTo>
                                  <a:pt x="428" y="1036"/>
                                  <a:pt x="428" y="1036"/>
                                  <a:pt x="429" y="1035"/>
                                </a:cubicBezTo>
                                <a:cubicBezTo>
                                  <a:pt x="429" y="1035"/>
                                  <a:pt x="430" y="1035"/>
                                  <a:pt x="430" y="1035"/>
                                </a:cubicBezTo>
                                <a:cubicBezTo>
                                  <a:pt x="432" y="1035"/>
                                  <a:pt x="433" y="1035"/>
                                  <a:pt x="434" y="1035"/>
                                </a:cubicBezTo>
                                <a:cubicBezTo>
                                  <a:pt x="436" y="1035"/>
                                  <a:pt x="439" y="1035"/>
                                  <a:pt x="441" y="1035"/>
                                </a:cubicBezTo>
                                <a:cubicBezTo>
                                  <a:pt x="442" y="1035"/>
                                  <a:pt x="444" y="1035"/>
                                  <a:pt x="446" y="1035"/>
                                </a:cubicBezTo>
                                <a:cubicBezTo>
                                  <a:pt x="447" y="1035"/>
                                  <a:pt x="449" y="1034"/>
                                  <a:pt x="450" y="1035"/>
                                </a:cubicBezTo>
                                <a:cubicBezTo>
                                  <a:pt x="452" y="1035"/>
                                  <a:pt x="453" y="1034"/>
                                  <a:pt x="455" y="1034"/>
                                </a:cubicBezTo>
                                <a:cubicBezTo>
                                  <a:pt x="456" y="1034"/>
                                  <a:pt x="457" y="1033"/>
                                  <a:pt x="459" y="1032"/>
                                </a:cubicBezTo>
                                <a:cubicBezTo>
                                  <a:pt x="459" y="1032"/>
                                  <a:pt x="460" y="1032"/>
                                  <a:pt x="461" y="1032"/>
                                </a:cubicBezTo>
                                <a:cubicBezTo>
                                  <a:pt x="462" y="1032"/>
                                  <a:pt x="462" y="1032"/>
                                  <a:pt x="463" y="1032"/>
                                </a:cubicBezTo>
                                <a:cubicBezTo>
                                  <a:pt x="466" y="1033"/>
                                  <a:pt x="470" y="1032"/>
                                  <a:pt x="473" y="1033"/>
                                </a:cubicBezTo>
                                <a:cubicBezTo>
                                  <a:pt x="474" y="1033"/>
                                  <a:pt x="476" y="1034"/>
                                  <a:pt x="477" y="1034"/>
                                </a:cubicBezTo>
                                <a:cubicBezTo>
                                  <a:pt x="479" y="1034"/>
                                  <a:pt x="480" y="1035"/>
                                  <a:pt x="481" y="1036"/>
                                </a:cubicBezTo>
                                <a:cubicBezTo>
                                  <a:pt x="484" y="1038"/>
                                  <a:pt x="487" y="1040"/>
                                  <a:pt x="489" y="1043"/>
                                </a:cubicBezTo>
                                <a:cubicBezTo>
                                  <a:pt x="489" y="1044"/>
                                  <a:pt x="490" y="1045"/>
                                  <a:pt x="490" y="1045"/>
                                </a:cubicBezTo>
                                <a:cubicBezTo>
                                  <a:pt x="491" y="1046"/>
                                  <a:pt x="492" y="1046"/>
                                  <a:pt x="493" y="1047"/>
                                </a:cubicBezTo>
                                <a:cubicBezTo>
                                  <a:pt x="494" y="1048"/>
                                  <a:pt x="494" y="1048"/>
                                  <a:pt x="495" y="1049"/>
                                </a:cubicBezTo>
                                <a:cubicBezTo>
                                  <a:pt x="495" y="1050"/>
                                  <a:pt x="496" y="1050"/>
                                  <a:pt x="497" y="1050"/>
                                </a:cubicBezTo>
                                <a:cubicBezTo>
                                  <a:pt x="498" y="1050"/>
                                  <a:pt x="499" y="1049"/>
                                  <a:pt x="500" y="1050"/>
                                </a:cubicBezTo>
                                <a:cubicBezTo>
                                  <a:pt x="500" y="1050"/>
                                  <a:pt x="499" y="1051"/>
                                  <a:pt x="498" y="1051"/>
                                </a:cubicBezTo>
                                <a:cubicBezTo>
                                  <a:pt x="498" y="1051"/>
                                  <a:pt x="497" y="1051"/>
                                  <a:pt x="496" y="1051"/>
                                </a:cubicBezTo>
                                <a:cubicBezTo>
                                  <a:pt x="494" y="1052"/>
                                  <a:pt x="498" y="1053"/>
                                  <a:pt x="498" y="1054"/>
                                </a:cubicBezTo>
                                <a:cubicBezTo>
                                  <a:pt x="498" y="1054"/>
                                  <a:pt x="498" y="1055"/>
                                  <a:pt x="499" y="1055"/>
                                </a:cubicBezTo>
                                <a:cubicBezTo>
                                  <a:pt x="500" y="1055"/>
                                  <a:pt x="501" y="1055"/>
                                  <a:pt x="501" y="1055"/>
                                </a:cubicBezTo>
                                <a:cubicBezTo>
                                  <a:pt x="502" y="1054"/>
                                  <a:pt x="503" y="1054"/>
                                  <a:pt x="504" y="1054"/>
                                </a:cubicBezTo>
                                <a:cubicBezTo>
                                  <a:pt x="504" y="1054"/>
                                  <a:pt x="504" y="1055"/>
                                  <a:pt x="504" y="1056"/>
                                </a:cubicBezTo>
                                <a:cubicBezTo>
                                  <a:pt x="503" y="1057"/>
                                  <a:pt x="501" y="1058"/>
                                  <a:pt x="501" y="1060"/>
                                </a:cubicBezTo>
                                <a:cubicBezTo>
                                  <a:pt x="501" y="1061"/>
                                  <a:pt x="501" y="1061"/>
                                  <a:pt x="502" y="1062"/>
                                </a:cubicBezTo>
                                <a:cubicBezTo>
                                  <a:pt x="502" y="1062"/>
                                  <a:pt x="503" y="1063"/>
                                  <a:pt x="503" y="1064"/>
                                </a:cubicBezTo>
                                <a:cubicBezTo>
                                  <a:pt x="503" y="1066"/>
                                  <a:pt x="503" y="1067"/>
                                  <a:pt x="504" y="1068"/>
                                </a:cubicBezTo>
                                <a:cubicBezTo>
                                  <a:pt x="504" y="1070"/>
                                  <a:pt x="504" y="1071"/>
                                  <a:pt x="505" y="1073"/>
                                </a:cubicBezTo>
                                <a:cubicBezTo>
                                  <a:pt x="506" y="1074"/>
                                  <a:pt x="508" y="1074"/>
                                  <a:pt x="509" y="1075"/>
                                </a:cubicBezTo>
                                <a:cubicBezTo>
                                  <a:pt x="510" y="1076"/>
                                  <a:pt x="510" y="1078"/>
                                  <a:pt x="512" y="1079"/>
                                </a:cubicBezTo>
                                <a:cubicBezTo>
                                  <a:pt x="513" y="1080"/>
                                  <a:pt x="514" y="1080"/>
                                  <a:pt x="516" y="1080"/>
                                </a:cubicBezTo>
                                <a:cubicBezTo>
                                  <a:pt x="516" y="1080"/>
                                  <a:pt x="517" y="1080"/>
                                  <a:pt x="518" y="1080"/>
                                </a:cubicBezTo>
                                <a:cubicBezTo>
                                  <a:pt x="518" y="1079"/>
                                  <a:pt x="519" y="1079"/>
                                  <a:pt x="520" y="1079"/>
                                </a:cubicBezTo>
                                <a:cubicBezTo>
                                  <a:pt x="520" y="1079"/>
                                  <a:pt x="521" y="1080"/>
                                  <a:pt x="522" y="1080"/>
                                </a:cubicBezTo>
                                <a:cubicBezTo>
                                  <a:pt x="522" y="1080"/>
                                  <a:pt x="523" y="1080"/>
                                  <a:pt x="524" y="1079"/>
                                </a:cubicBezTo>
                                <a:cubicBezTo>
                                  <a:pt x="525" y="1078"/>
                                  <a:pt x="525" y="1075"/>
                                  <a:pt x="527" y="1076"/>
                                </a:cubicBezTo>
                                <a:cubicBezTo>
                                  <a:pt x="528" y="1076"/>
                                  <a:pt x="528" y="1079"/>
                                  <a:pt x="529" y="1078"/>
                                </a:cubicBezTo>
                                <a:cubicBezTo>
                                  <a:pt x="529" y="1078"/>
                                  <a:pt x="529" y="1077"/>
                                  <a:pt x="530" y="1076"/>
                                </a:cubicBezTo>
                                <a:cubicBezTo>
                                  <a:pt x="531" y="1075"/>
                                  <a:pt x="531" y="1078"/>
                                  <a:pt x="532" y="1077"/>
                                </a:cubicBezTo>
                                <a:cubicBezTo>
                                  <a:pt x="532" y="1077"/>
                                  <a:pt x="532" y="1076"/>
                                  <a:pt x="532" y="1076"/>
                                </a:cubicBezTo>
                                <a:cubicBezTo>
                                  <a:pt x="533" y="1075"/>
                                  <a:pt x="533" y="1078"/>
                                  <a:pt x="535" y="1078"/>
                                </a:cubicBezTo>
                                <a:cubicBezTo>
                                  <a:pt x="537" y="1078"/>
                                  <a:pt x="535" y="1075"/>
                                  <a:pt x="535" y="1074"/>
                                </a:cubicBezTo>
                                <a:cubicBezTo>
                                  <a:pt x="535" y="1073"/>
                                  <a:pt x="535" y="1072"/>
                                  <a:pt x="536" y="1072"/>
                                </a:cubicBezTo>
                                <a:cubicBezTo>
                                  <a:pt x="536" y="1071"/>
                                  <a:pt x="536" y="1073"/>
                                  <a:pt x="537" y="1074"/>
                                </a:cubicBezTo>
                                <a:cubicBezTo>
                                  <a:pt x="537" y="1075"/>
                                  <a:pt x="539" y="1076"/>
                                  <a:pt x="540" y="1075"/>
                                </a:cubicBezTo>
                                <a:cubicBezTo>
                                  <a:pt x="542" y="1074"/>
                                  <a:pt x="538" y="1073"/>
                                  <a:pt x="539" y="1072"/>
                                </a:cubicBezTo>
                                <a:cubicBezTo>
                                  <a:pt x="540" y="1071"/>
                                  <a:pt x="542" y="1073"/>
                                  <a:pt x="543" y="1073"/>
                                </a:cubicBezTo>
                                <a:cubicBezTo>
                                  <a:pt x="543" y="1074"/>
                                  <a:pt x="545" y="1074"/>
                                  <a:pt x="545" y="1073"/>
                                </a:cubicBezTo>
                                <a:cubicBezTo>
                                  <a:pt x="546" y="1073"/>
                                  <a:pt x="546" y="1072"/>
                                  <a:pt x="547" y="1072"/>
                                </a:cubicBezTo>
                                <a:cubicBezTo>
                                  <a:pt x="548" y="1071"/>
                                  <a:pt x="548" y="1073"/>
                                  <a:pt x="549" y="1074"/>
                                </a:cubicBezTo>
                                <a:cubicBezTo>
                                  <a:pt x="550" y="1075"/>
                                  <a:pt x="551" y="1075"/>
                                  <a:pt x="552" y="1075"/>
                                </a:cubicBezTo>
                                <a:cubicBezTo>
                                  <a:pt x="553" y="1075"/>
                                  <a:pt x="554" y="1075"/>
                                  <a:pt x="555" y="1075"/>
                                </a:cubicBezTo>
                                <a:cubicBezTo>
                                  <a:pt x="556" y="1075"/>
                                  <a:pt x="558" y="1075"/>
                                  <a:pt x="560" y="1075"/>
                                </a:cubicBezTo>
                                <a:cubicBezTo>
                                  <a:pt x="561" y="1075"/>
                                  <a:pt x="561" y="1074"/>
                                  <a:pt x="562" y="1074"/>
                                </a:cubicBezTo>
                                <a:cubicBezTo>
                                  <a:pt x="563" y="1074"/>
                                  <a:pt x="563" y="1074"/>
                                  <a:pt x="564" y="1073"/>
                                </a:cubicBezTo>
                                <a:cubicBezTo>
                                  <a:pt x="565" y="1072"/>
                                  <a:pt x="565" y="1070"/>
                                  <a:pt x="564" y="1069"/>
                                </a:cubicBezTo>
                                <a:cubicBezTo>
                                  <a:pt x="564" y="1068"/>
                                  <a:pt x="563" y="1067"/>
                                  <a:pt x="564" y="1067"/>
                                </a:cubicBezTo>
                                <a:cubicBezTo>
                                  <a:pt x="565" y="1067"/>
                                  <a:pt x="565" y="1068"/>
                                  <a:pt x="565" y="1068"/>
                                </a:cubicBezTo>
                                <a:cubicBezTo>
                                  <a:pt x="566" y="1069"/>
                                  <a:pt x="566" y="1069"/>
                                  <a:pt x="566" y="1070"/>
                                </a:cubicBezTo>
                                <a:cubicBezTo>
                                  <a:pt x="567" y="1070"/>
                                  <a:pt x="568" y="1070"/>
                                  <a:pt x="568" y="1071"/>
                                </a:cubicBezTo>
                                <a:cubicBezTo>
                                  <a:pt x="570" y="1072"/>
                                  <a:pt x="569" y="1073"/>
                                  <a:pt x="570" y="1074"/>
                                </a:cubicBezTo>
                                <a:cubicBezTo>
                                  <a:pt x="571" y="1076"/>
                                  <a:pt x="572" y="1073"/>
                                  <a:pt x="573" y="1072"/>
                                </a:cubicBezTo>
                                <a:cubicBezTo>
                                  <a:pt x="576" y="1071"/>
                                  <a:pt x="577" y="1077"/>
                                  <a:pt x="577" y="1079"/>
                                </a:cubicBezTo>
                                <a:cubicBezTo>
                                  <a:pt x="578" y="1080"/>
                                  <a:pt x="578" y="1082"/>
                                  <a:pt x="579" y="1083"/>
                                </a:cubicBezTo>
                                <a:cubicBezTo>
                                  <a:pt x="580" y="1084"/>
                                  <a:pt x="582" y="1085"/>
                                  <a:pt x="583" y="1086"/>
                                </a:cubicBezTo>
                                <a:cubicBezTo>
                                  <a:pt x="585" y="1086"/>
                                  <a:pt x="586" y="1087"/>
                                  <a:pt x="587" y="1087"/>
                                </a:cubicBezTo>
                                <a:cubicBezTo>
                                  <a:pt x="589" y="1087"/>
                                  <a:pt x="590" y="1086"/>
                                  <a:pt x="591" y="1085"/>
                                </a:cubicBezTo>
                                <a:cubicBezTo>
                                  <a:pt x="592" y="1084"/>
                                  <a:pt x="594" y="1082"/>
                                  <a:pt x="594" y="1084"/>
                                </a:cubicBezTo>
                                <a:cubicBezTo>
                                  <a:pt x="594" y="1085"/>
                                  <a:pt x="593" y="1085"/>
                                  <a:pt x="593" y="1086"/>
                                </a:cubicBezTo>
                                <a:cubicBezTo>
                                  <a:pt x="592" y="1087"/>
                                  <a:pt x="593" y="1086"/>
                                  <a:pt x="594" y="1087"/>
                                </a:cubicBezTo>
                                <a:cubicBezTo>
                                  <a:pt x="596" y="1089"/>
                                  <a:pt x="588" y="1090"/>
                                  <a:pt x="592" y="1093"/>
                                </a:cubicBezTo>
                                <a:cubicBezTo>
                                  <a:pt x="592" y="1093"/>
                                  <a:pt x="593" y="1093"/>
                                  <a:pt x="593" y="1094"/>
                                </a:cubicBezTo>
                                <a:cubicBezTo>
                                  <a:pt x="593" y="1095"/>
                                  <a:pt x="593" y="1096"/>
                                  <a:pt x="594" y="1096"/>
                                </a:cubicBezTo>
                                <a:cubicBezTo>
                                  <a:pt x="594" y="1097"/>
                                  <a:pt x="595" y="1097"/>
                                  <a:pt x="595" y="1097"/>
                                </a:cubicBezTo>
                                <a:cubicBezTo>
                                  <a:pt x="596" y="1098"/>
                                  <a:pt x="596" y="1099"/>
                                  <a:pt x="597" y="1099"/>
                                </a:cubicBezTo>
                                <a:cubicBezTo>
                                  <a:pt x="597" y="1100"/>
                                  <a:pt x="598" y="1101"/>
                                  <a:pt x="599" y="1102"/>
                                </a:cubicBezTo>
                                <a:cubicBezTo>
                                  <a:pt x="599" y="1103"/>
                                  <a:pt x="599" y="1104"/>
                                  <a:pt x="599" y="1105"/>
                                </a:cubicBezTo>
                                <a:cubicBezTo>
                                  <a:pt x="599" y="1106"/>
                                  <a:pt x="598" y="1107"/>
                                  <a:pt x="598" y="1108"/>
                                </a:cubicBezTo>
                                <a:cubicBezTo>
                                  <a:pt x="597" y="1110"/>
                                  <a:pt x="598" y="1111"/>
                                  <a:pt x="598" y="1113"/>
                                </a:cubicBezTo>
                                <a:cubicBezTo>
                                  <a:pt x="598" y="1114"/>
                                  <a:pt x="597" y="1116"/>
                                  <a:pt x="597" y="1118"/>
                                </a:cubicBezTo>
                                <a:cubicBezTo>
                                  <a:pt x="596" y="1119"/>
                                  <a:pt x="597" y="1121"/>
                                  <a:pt x="597" y="1123"/>
                                </a:cubicBezTo>
                                <a:cubicBezTo>
                                  <a:pt x="597" y="1125"/>
                                  <a:pt x="597" y="1129"/>
                                  <a:pt x="596" y="1131"/>
                                </a:cubicBezTo>
                                <a:cubicBezTo>
                                  <a:pt x="595" y="1132"/>
                                  <a:pt x="594" y="1133"/>
                                  <a:pt x="593" y="1135"/>
                                </a:cubicBezTo>
                                <a:cubicBezTo>
                                  <a:pt x="592" y="1138"/>
                                  <a:pt x="592" y="1141"/>
                                  <a:pt x="590" y="1143"/>
                                </a:cubicBezTo>
                                <a:cubicBezTo>
                                  <a:pt x="588" y="1144"/>
                                  <a:pt x="588" y="1145"/>
                                  <a:pt x="587" y="1146"/>
                                </a:cubicBezTo>
                                <a:cubicBezTo>
                                  <a:pt x="586" y="1149"/>
                                  <a:pt x="588" y="1148"/>
                                  <a:pt x="590" y="1148"/>
                                </a:cubicBezTo>
                                <a:cubicBezTo>
                                  <a:pt x="591" y="1149"/>
                                  <a:pt x="591" y="1149"/>
                                  <a:pt x="592" y="1150"/>
                                </a:cubicBezTo>
                                <a:cubicBezTo>
                                  <a:pt x="592" y="1150"/>
                                  <a:pt x="593" y="1150"/>
                                  <a:pt x="594" y="1150"/>
                                </a:cubicBezTo>
                                <a:cubicBezTo>
                                  <a:pt x="594" y="1150"/>
                                  <a:pt x="595" y="1149"/>
                                  <a:pt x="595" y="1150"/>
                                </a:cubicBezTo>
                                <a:cubicBezTo>
                                  <a:pt x="596" y="1151"/>
                                  <a:pt x="595" y="1151"/>
                                  <a:pt x="595" y="1151"/>
                                </a:cubicBezTo>
                                <a:cubicBezTo>
                                  <a:pt x="594" y="1151"/>
                                  <a:pt x="593" y="1152"/>
                                  <a:pt x="592" y="1152"/>
                                </a:cubicBezTo>
                                <a:cubicBezTo>
                                  <a:pt x="592" y="1151"/>
                                  <a:pt x="591" y="1151"/>
                                  <a:pt x="591" y="1152"/>
                                </a:cubicBezTo>
                                <a:cubicBezTo>
                                  <a:pt x="590" y="1154"/>
                                  <a:pt x="592" y="1155"/>
                                  <a:pt x="592" y="1156"/>
                                </a:cubicBezTo>
                                <a:cubicBezTo>
                                  <a:pt x="592" y="1157"/>
                                  <a:pt x="592" y="1158"/>
                                  <a:pt x="592" y="1159"/>
                                </a:cubicBezTo>
                                <a:cubicBezTo>
                                  <a:pt x="592" y="1159"/>
                                  <a:pt x="592" y="1160"/>
                                  <a:pt x="591" y="1160"/>
                                </a:cubicBezTo>
                                <a:cubicBezTo>
                                  <a:pt x="590" y="1160"/>
                                  <a:pt x="589" y="1160"/>
                                  <a:pt x="589" y="1160"/>
                                </a:cubicBezTo>
                                <a:cubicBezTo>
                                  <a:pt x="588" y="1160"/>
                                  <a:pt x="588" y="1161"/>
                                  <a:pt x="587" y="1161"/>
                                </a:cubicBezTo>
                                <a:cubicBezTo>
                                  <a:pt x="585" y="1162"/>
                                  <a:pt x="587" y="1162"/>
                                  <a:pt x="588" y="1163"/>
                                </a:cubicBezTo>
                                <a:cubicBezTo>
                                  <a:pt x="589" y="1164"/>
                                  <a:pt x="589" y="1166"/>
                                  <a:pt x="591" y="1167"/>
                                </a:cubicBezTo>
                                <a:cubicBezTo>
                                  <a:pt x="591" y="1167"/>
                                  <a:pt x="592" y="1167"/>
                                  <a:pt x="593" y="1167"/>
                                </a:cubicBezTo>
                                <a:cubicBezTo>
                                  <a:pt x="593" y="1168"/>
                                  <a:pt x="594" y="1168"/>
                                  <a:pt x="594" y="1169"/>
                                </a:cubicBezTo>
                                <a:cubicBezTo>
                                  <a:pt x="595" y="1169"/>
                                  <a:pt x="598" y="1169"/>
                                  <a:pt x="597" y="1171"/>
                                </a:cubicBezTo>
                                <a:cubicBezTo>
                                  <a:pt x="597" y="1171"/>
                                  <a:pt x="596" y="1171"/>
                                  <a:pt x="595" y="1171"/>
                                </a:cubicBezTo>
                                <a:cubicBezTo>
                                  <a:pt x="595" y="1170"/>
                                  <a:pt x="594" y="1170"/>
                                  <a:pt x="593" y="1170"/>
                                </a:cubicBezTo>
                                <a:cubicBezTo>
                                  <a:pt x="592" y="1170"/>
                                  <a:pt x="590" y="1170"/>
                                  <a:pt x="589" y="1169"/>
                                </a:cubicBezTo>
                                <a:cubicBezTo>
                                  <a:pt x="588" y="1169"/>
                                  <a:pt x="588" y="1169"/>
                                  <a:pt x="587" y="1168"/>
                                </a:cubicBezTo>
                                <a:cubicBezTo>
                                  <a:pt x="587" y="1168"/>
                                  <a:pt x="586" y="1167"/>
                                  <a:pt x="586" y="1167"/>
                                </a:cubicBezTo>
                                <a:cubicBezTo>
                                  <a:pt x="585" y="1166"/>
                                  <a:pt x="586" y="1171"/>
                                  <a:pt x="586" y="1172"/>
                                </a:cubicBezTo>
                                <a:cubicBezTo>
                                  <a:pt x="586" y="1173"/>
                                  <a:pt x="586" y="1174"/>
                                  <a:pt x="586" y="1175"/>
                                </a:cubicBezTo>
                                <a:cubicBezTo>
                                  <a:pt x="586" y="1175"/>
                                  <a:pt x="586" y="1176"/>
                                  <a:pt x="586" y="1177"/>
                                </a:cubicBezTo>
                                <a:cubicBezTo>
                                  <a:pt x="586" y="1178"/>
                                  <a:pt x="585" y="1178"/>
                                  <a:pt x="585" y="1179"/>
                                </a:cubicBezTo>
                                <a:cubicBezTo>
                                  <a:pt x="585" y="1180"/>
                                  <a:pt x="584" y="1182"/>
                                  <a:pt x="584" y="1183"/>
                                </a:cubicBezTo>
                                <a:cubicBezTo>
                                  <a:pt x="583" y="1184"/>
                                  <a:pt x="583" y="1186"/>
                                  <a:pt x="582" y="1187"/>
                                </a:cubicBezTo>
                                <a:cubicBezTo>
                                  <a:pt x="581" y="1189"/>
                                  <a:pt x="580" y="1190"/>
                                  <a:pt x="579" y="1190"/>
                                </a:cubicBezTo>
                                <a:cubicBezTo>
                                  <a:pt x="578" y="1190"/>
                                  <a:pt x="575" y="1190"/>
                                  <a:pt x="575" y="1189"/>
                                </a:cubicBezTo>
                                <a:cubicBezTo>
                                  <a:pt x="574" y="1188"/>
                                  <a:pt x="574" y="1185"/>
                                  <a:pt x="573" y="1185"/>
                                </a:cubicBezTo>
                                <a:cubicBezTo>
                                  <a:pt x="572" y="1185"/>
                                  <a:pt x="574" y="1189"/>
                                  <a:pt x="574" y="1189"/>
                                </a:cubicBezTo>
                                <a:cubicBezTo>
                                  <a:pt x="575" y="1191"/>
                                  <a:pt x="574" y="1192"/>
                                  <a:pt x="575" y="1193"/>
                                </a:cubicBezTo>
                                <a:cubicBezTo>
                                  <a:pt x="575" y="1194"/>
                                  <a:pt x="576" y="1194"/>
                                  <a:pt x="576" y="1195"/>
                                </a:cubicBezTo>
                                <a:cubicBezTo>
                                  <a:pt x="576" y="1196"/>
                                  <a:pt x="577" y="1196"/>
                                  <a:pt x="577" y="1197"/>
                                </a:cubicBezTo>
                                <a:cubicBezTo>
                                  <a:pt x="577" y="1199"/>
                                  <a:pt x="578" y="1199"/>
                                  <a:pt x="580" y="1200"/>
                                </a:cubicBezTo>
                                <a:cubicBezTo>
                                  <a:pt x="581" y="1201"/>
                                  <a:pt x="581" y="1203"/>
                                  <a:pt x="582" y="1204"/>
                                </a:cubicBezTo>
                                <a:cubicBezTo>
                                  <a:pt x="583" y="1205"/>
                                  <a:pt x="584" y="1204"/>
                                  <a:pt x="584" y="1203"/>
                                </a:cubicBezTo>
                                <a:cubicBezTo>
                                  <a:pt x="585" y="1202"/>
                                  <a:pt x="586" y="1201"/>
                                  <a:pt x="586" y="1202"/>
                                </a:cubicBezTo>
                                <a:cubicBezTo>
                                  <a:pt x="586" y="1203"/>
                                  <a:pt x="586" y="1204"/>
                                  <a:pt x="585" y="1205"/>
                                </a:cubicBezTo>
                                <a:cubicBezTo>
                                  <a:pt x="585" y="1206"/>
                                  <a:pt x="584" y="1206"/>
                                  <a:pt x="584" y="1207"/>
                                </a:cubicBezTo>
                                <a:cubicBezTo>
                                  <a:pt x="584" y="1208"/>
                                  <a:pt x="584" y="1209"/>
                                  <a:pt x="584" y="1209"/>
                                </a:cubicBezTo>
                                <a:cubicBezTo>
                                  <a:pt x="584" y="1211"/>
                                  <a:pt x="584" y="1213"/>
                                  <a:pt x="585" y="1214"/>
                                </a:cubicBezTo>
                                <a:cubicBezTo>
                                  <a:pt x="586" y="1215"/>
                                  <a:pt x="587" y="1214"/>
                                  <a:pt x="589" y="1215"/>
                                </a:cubicBezTo>
                                <a:cubicBezTo>
                                  <a:pt x="590" y="1215"/>
                                  <a:pt x="591" y="1218"/>
                                  <a:pt x="591" y="1219"/>
                                </a:cubicBezTo>
                                <a:cubicBezTo>
                                  <a:pt x="591" y="1221"/>
                                  <a:pt x="591" y="1222"/>
                                  <a:pt x="592" y="1224"/>
                                </a:cubicBezTo>
                                <a:cubicBezTo>
                                  <a:pt x="592" y="1225"/>
                                  <a:pt x="593" y="1226"/>
                                  <a:pt x="594" y="1227"/>
                                </a:cubicBezTo>
                                <a:cubicBezTo>
                                  <a:pt x="595" y="1227"/>
                                  <a:pt x="595" y="1227"/>
                                  <a:pt x="596" y="1228"/>
                                </a:cubicBezTo>
                                <a:cubicBezTo>
                                  <a:pt x="597" y="1228"/>
                                  <a:pt x="596" y="1229"/>
                                  <a:pt x="597" y="1230"/>
                                </a:cubicBezTo>
                                <a:cubicBezTo>
                                  <a:pt x="597" y="1230"/>
                                  <a:pt x="597" y="1231"/>
                                  <a:pt x="598" y="1231"/>
                                </a:cubicBezTo>
                                <a:cubicBezTo>
                                  <a:pt x="599" y="1231"/>
                                  <a:pt x="600" y="1231"/>
                                  <a:pt x="600" y="1231"/>
                                </a:cubicBezTo>
                                <a:cubicBezTo>
                                  <a:pt x="601" y="1231"/>
                                  <a:pt x="600" y="1232"/>
                                  <a:pt x="600" y="1233"/>
                                </a:cubicBezTo>
                                <a:cubicBezTo>
                                  <a:pt x="601" y="1233"/>
                                  <a:pt x="601" y="1234"/>
                                  <a:pt x="601" y="1234"/>
                                </a:cubicBezTo>
                                <a:cubicBezTo>
                                  <a:pt x="603" y="1235"/>
                                  <a:pt x="604" y="1236"/>
                                  <a:pt x="605" y="1237"/>
                                </a:cubicBezTo>
                                <a:cubicBezTo>
                                  <a:pt x="605" y="1238"/>
                                  <a:pt x="605" y="1239"/>
                                  <a:pt x="606" y="1239"/>
                                </a:cubicBezTo>
                                <a:cubicBezTo>
                                  <a:pt x="607" y="1240"/>
                                  <a:pt x="608" y="1241"/>
                                  <a:pt x="609" y="1243"/>
                                </a:cubicBezTo>
                                <a:cubicBezTo>
                                  <a:pt x="610" y="1244"/>
                                  <a:pt x="611" y="1245"/>
                                  <a:pt x="613" y="1246"/>
                                </a:cubicBezTo>
                                <a:cubicBezTo>
                                  <a:pt x="614" y="1247"/>
                                  <a:pt x="615" y="1248"/>
                                  <a:pt x="616" y="1249"/>
                                </a:cubicBezTo>
                                <a:cubicBezTo>
                                  <a:pt x="617" y="1251"/>
                                  <a:pt x="619" y="1253"/>
                                  <a:pt x="621" y="1254"/>
                                </a:cubicBezTo>
                                <a:cubicBezTo>
                                  <a:pt x="623" y="1256"/>
                                  <a:pt x="625" y="1258"/>
                                  <a:pt x="626" y="1259"/>
                                </a:cubicBezTo>
                                <a:cubicBezTo>
                                  <a:pt x="628" y="1261"/>
                                  <a:pt x="630" y="1263"/>
                                  <a:pt x="632" y="1265"/>
                                </a:cubicBezTo>
                                <a:cubicBezTo>
                                  <a:pt x="634" y="1268"/>
                                  <a:pt x="637" y="1269"/>
                                  <a:pt x="639" y="1272"/>
                                </a:cubicBezTo>
                                <a:cubicBezTo>
                                  <a:pt x="641" y="1274"/>
                                  <a:pt x="643" y="1277"/>
                                  <a:pt x="644" y="1280"/>
                                </a:cubicBezTo>
                                <a:cubicBezTo>
                                  <a:pt x="644" y="1282"/>
                                  <a:pt x="645" y="1283"/>
                                  <a:pt x="646" y="1285"/>
                                </a:cubicBezTo>
                                <a:cubicBezTo>
                                  <a:pt x="647" y="1286"/>
                                  <a:pt x="648" y="1287"/>
                                  <a:pt x="648" y="1289"/>
                                </a:cubicBezTo>
                                <a:cubicBezTo>
                                  <a:pt x="649" y="1292"/>
                                  <a:pt x="649" y="1294"/>
                                  <a:pt x="649" y="1297"/>
                                </a:cubicBezTo>
                                <a:cubicBezTo>
                                  <a:pt x="649" y="1298"/>
                                  <a:pt x="649" y="1299"/>
                                  <a:pt x="650" y="1300"/>
                                </a:cubicBezTo>
                                <a:cubicBezTo>
                                  <a:pt x="651" y="1302"/>
                                  <a:pt x="653" y="1304"/>
                                  <a:pt x="651" y="1306"/>
                                </a:cubicBezTo>
                                <a:cubicBezTo>
                                  <a:pt x="651" y="1306"/>
                                  <a:pt x="650" y="1306"/>
                                  <a:pt x="650" y="1307"/>
                                </a:cubicBezTo>
                                <a:cubicBezTo>
                                  <a:pt x="651" y="1308"/>
                                  <a:pt x="651" y="1309"/>
                                  <a:pt x="652" y="1309"/>
                                </a:cubicBezTo>
                                <a:cubicBezTo>
                                  <a:pt x="654" y="1312"/>
                                  <a:pt x="654" y="1315"/>
                                  <a:pt x="656" y="1318"/>
                                </a:cubicBezTo>
                                <a:cubicBezTo>
                                  <a:pt x="658" y="1321"/>
                                  <a:pt x="661" y="1323"/>
                                  <a:pt x="662" y="1327"/>
                                </a:cubicBezTo>
                                <a:cubicBezTo>
                                  <a:pt x="663" y="1329"/>
                                  <a:pt x="663" y="1331"/>
                                  <a:pt x="664" y="1333"/>
                                </a:cubicBezTo>
                                <a:cubicBezTo>
                                  <a:pt x="665" y="1334"/>
                                  <a:pt x="666" y="1336"/>
                                  <a:pt x="666" y="1337"/>
                                </a:cubicBezTo>
                                <a:cubicBezTo>
                                  <a:pt x="667" y="1339"/>
                                  <a:pt x="668" y="1342"/>
                                  <a:pt x="669" y="1344"/>
                                </a:cubicBezTo>
                                <a:cubicBezTo>
                                  <a:pt x="669" y="1345"/>
                                  <a:pt x="670" y="1347"/>
                                  <a:pt x="671" y="1348"/>
                                </a:cubicBezTo>
                                <a:cubicBezTo>
                                  <a:pt x="672" y="1349"/>
                                  <a:pt x="673" y="1350"/>
                                  <a:pt x="673" y="1351"/>
                                </a:cubicBezTo>
                                <a:cubicBezTo>
                                  <a:pt x="673" y="1353"/>
                                  <a:pt x="674" y="1355"/>
                                  <a:pt x="674" y="1356"/>
                                </a:cubicBezTo>
                                <a:cubicBezTo>
                                  <a:pt x="674" y="1359"/>
                                  <a:pt x="674" y="1364"/>
                                  <a:pt x="672" y="1366"/>
                                </a:cubicBezTo>
                                <a:cubicBezTo>
                                  <a:pt x="670" y="1367"/>
                                  <a:pt x="666" y="1370"/>
                                  <a:pt x="666" y="1373"/>
                                </a:cubicBezTo>
                                <a:cubicBezTo>
                                  <a:pt x="666" y="1374"/>
                                  <a:pt x="668" y="1376"/>
                                  <a:pt x="669" y="1377"/>
                                </a:cubicBezTo>
                                <a:cubicBezTo>
                                  <a:pt x="669" y="1378"/>
                                  <a:pt x="670" y="1379"/>
                                  <a:pt x="671" y="1381"/>
                                </a:cubicBezTo>
                                <a:cubicBezTo>
                                  <a:pt x="671" y="1382"/>
                                  <a:pt x="672" y="1384"/>
                                  <a:pt x="672" y="1386"/>
                                </a:cubicBezTo>
                                <a:cubicBezTo>
                                  <a:pt x="672" y="1387"/>
                                  <a:pt x="673" y="1389"/>
                                  <a:pt x="674" y="1390"/>
                                </a:cubicBezTo>
                                <a:cubicBezTo>
                                  <a:pt x="675" y="1392"/>
                                  <a:pt x="676" y="1394"/>
                                  <a:pt x="676" y="1396"/>
                                </a:cubicBezTo>
                                <a:cubicBezTo>
                                  <a:pt x="677" y="1398"/>
                                  <a:pt x="677" y="1399"/>
                                  <a:pt x="678" y="1401"/>
                                </a:cubicBezTo>
                                <a:cubicBezTo>
                                  <a:pt x="679" y="1402"/>
                                  <a:pt x="680" y="1403"/>
                                  <a:pt x="681" y="1405"/>
                                </a:cubicBezTo>
                                <a:cubicBezTo>
                                  <a:pt x="681" y="1407"/>
                                  <a:pt x="682" y="1408"/>
                                  <a:pt x="683" y="1410"/>
                                </a:cubicBezTo>
                                <a:cubicBezTo>
                                  <a:pt x="683" y="1413"/>
                                  <a:pt x="684" y="1415"/>
                                  <a:pt x="684" y="1418"/>
                                </a:cubicBezTo>
                                <a:cubicBezTo>
                                  <a:pt x="685" y="1422"/>
                                  <a:pt x="685" y="1427"/>
                                  <a:pt x="684" y="1432"/>
                                </a:cubicBezTo>
                                <a:cubicBezTo>
                                  <a:pt x="683" y="1434"/>
                                  <a:pt x="682" y="1435"/>
                                  <a:pt x="681" y="1437"/>
                                </a:cubicBezTo>
                                <a:cubicBezTo>
                                  <a:pt x="680" y="1438"/>
                                  <a:pt x="679" y="1439"/>
                                  <a:pt x="678" y="1441"/>
                                </a:cubicBezTo>
                                <a:cubicBezTo>
                                  <a:pt x="678" y="1442"/>
                                  <a:pt x="677" y="1443"/>
                                  <a:pt x="677" y="1445"/>
                                </a:cubicBezTo>
                                <a:cubicBezTo>
                                  <a:pt x="676" y="1446"/>
                                  <a:pt x="675" y="1447"/>
                                  <a:pt x="674" y="1448"/>
                                </a:cubicBezTo>
                                <a:cubicBezTo>
                                  <a:pt x="673" y="1448"/>
                                  <a:pt x="672" y="1449"/>
                                  <a:pt x="671" y="1449"/>
                                </a:cubicBezTo>
                                <a:cubicBezTo>
                                  <a:pt x="670" y="1450"/>
                                  <a:pt x="670" y="1450"/>
                                  <a:pt x="669" y="1451"/>
                                </a:cubicBezTo>
                                <a:cubicBezTo>
                                  <a:pt x="668" y="1452"/>
                                  <a:pt x="667" y="1452"/>
                                  <a:pt x="667" y="1452"/>
                                </a:cubicBezTo>
                                <a:cubicBezTo>
                                  <a:pt x="665" y="1454"/>
                                  <a:pt x="664" y="1455"/>
                                  <a:pt x="663" y="1457"/>
                                </a:cubicBezTo>
                                <a:cubicBezTo>
                                  <a:pt x="661" y="1460"/>
                                  <a:pt x="659" y="1463"/>
                                  <a:pt x="657" y="1466"/>
                                </a:cubicBezTo>
                                <a:cubicBezTo>
                                  <a:pt x="656" y="1469"/>
                                  <a:pt x="655" y="1473"/>
                                  <a:pt x="654" y="1477"/>
                                </a:cubicBezTo>
                                <a:cubicBezTo>
                                  <a:pt x="654" y="1480"/>
                                  <a:pt x="653" y="1482"/>
                                  <a:pt x="652" y="1485"/>
                                </a:cubicBezTo>
                                <a:cubicBezTo>
                                  <a:pt x="651" y="1487"/>
                                  <a:pt x="650" y="1490"/>
                                  <a:pt x="650" y="1493"/>
                                </a:cubicBezTo>
                                <a:cubicBezTo>
                                  <a:pt x="650" y="1495"/>
                                  <a:pt x="649" y="1496"/>
                                  <a:pt x="649" y="1498"/>
                                </a:cubicBezTo>
                                <a:cubicBezTo>
                                  <a:pt x="648" y="1499"/>
                                  <a:pt x="648" y="1501"/>
                                  <a:pt x="647" y="1503"/>
                                </a:cubicBezTo>
                                <a:cubicBezTo>
                                  <a:pt x="647" y="1506"/>
                                  <a:pt x="647" y="1510"/>
                                  <a:pt x="646" y="1513"/>
                                </a:cubicBezTo>
                                <a:cubicBezTo>
                                  <a:pt x="644" y="1515"/>
                                  <a:pt x="642" y="1518"/>
                                  <a:pt x="640" y="1520"/>
                                </a:cubicBezTo>
                                <a:cubicBezTo>
                                  <a:pt x="638" y="1521"/>
                                  <a:pt x="638" y="1522"/>
                                  <a:pt x="639" y="1523"/>
                                </a:cubicBezTo>
                                <a:cubicBezTo>
                                  <a:pt x="640" y="1524"/>
                                  <a:pt x="640" y="1525"/>
                                  <a:pt x="640" y="1526"/>
                                </a:cubicBezTo>
                                <a:cubicBezTo>
                                  <a:pt x="640" y="1527"/>
                                  <a:pt x="640" y="1529"/>
                                  <a:pt x="640" y="1530"/>
                                </a:cubicBezTo>
                                <a:cubicBezTo>
                                  <a:pt x="640" y="1532"/>
                                  <a:pt x="640" y="1533"/>
                                  <a:pt x="640" y="1535"/>
                                </a:cubicBezTo>
                                <a:cubicBezTo>
                                  <a:pt x="639" y="1538"/>
                                  <a:pt x="639" y="1542"/>
                                  <a:pt x="639" y="1545"/>
                                </a:cubicBezTo>
                                <a:cubicBezTo>
                                  <a:pt x="639" y="1547"/>
                                  <a:pt x="639" y="1548"/>
                                  <a:pt x="639" y="1550"/>
                                </a:cubicBezTo>
                                <a:cubicBezTo>
                                  <a:pt x="639" y="1551"/>
                                  <a:pt x="638" y="1552"/>
                                  <a:pt x="638" y="1552"/>
                                </a:cubicBezTo>
                                <a:cubicBezTo>
                                  <a:pt x="638" y="1553"/>
                                  <a:pt x="638" y="1554"/>
                                  <a:pt x="638" y="1555"/>
                                </a:cubicBezTo>
                                <a:cubicBezTo>
                                  <a:pt x="639" y="1558"/>
                                  <a:pt x="639" y="1561"/>
                                  <a:pt x="640" y="1564"/>
                                </a:cubicBezTo>
                                <a:cubicBezTo>
                                  <a:pt x="640" y="1567"/>
                                  <a:pt x="640" y="1571"/>
                                  <a:pt x="641" y="1574"/>
                                </a:cubicBezTo>
                                <a:cubicBezTo>
                                  <a:pt x="642" y="1577"/>
                                  <a:pt x="643" y="1580"/>
                                  <a:pt x="646" y="1582"/>
                                </a:cubicBezTo>
                                <a:cubicBezTo>
                                  <a:pt x="648" y="1584"/>
                                  <a:pt x="650" y="1586"/>
                                  <a:pt x="652" y="1589"/>
                                </a:cubicBezTo>
                                <a:cubicBezTo>
                                  <a:pt x="655" y="1594"/>
                                  <a:pt x="659" y="1598"/>
                                  <a:pt x="662" y="1604"/>
                                </a:cubicBezTo>
                                <a:cubicBezTo>
                                  <a:pt x="662" y="1606"/>
                                  <a:pt x="663" y="1609"/>
                                  <a:pt x="664" y="1611"/>
                                </a:cubicBezTo>
                                <a:cubicBezTo>
                                  <a:pt x="665" y="1613"/>
                                  <a:pt x="666" y="1615"/>
                                  <a:pt x="668" y="1617"/>
                                </a:cubicBezTo>
                                <a:cubicBezTo>
                                  <a:pt x="670" y="1621"/>
                                  <a:pt x="671" y="1625"/>
                                  <a:pt x="673" y="1629"/>
                                </a:cubicBezTo>
                                <a:cubicBezTo>
                                  <a:pt x="674" y="1631"/>
                                  <a:pt x="675" y="1633"/>
                                  <a:pt x="676" y="1635"/>
                                </a:cubicBezTo>
                                <a:cubicBezTo>
                                  <a:pt x="677" y="1637"/>
                                  <a:pt x="678" y="1638"/>
                                  <a:pt x="679" y="1640"/>
                                </a:cubicBezTo>
                                <a:cubicBezTo>
                                  <a:pt x="680" y="1642"/>
                                  <a:pt x="682" y="1644"/>
                                  <a:pt x="683" y="1646"/>
                                </a:cubicBezTo>
                                <a:cubicBezTo>
                                  <a:pt x="684" y="1648"/>
                                  <a:pt x="685" y="1651"/>
                                  <a:pt x="686" y="1653"/>
                                </a:cubicBezTo>
                                <a:cubicBezTo>
                                  <a:pt x="688" y="1658"/>
                                  <a:pt x="691" y="1662"/>
                                  <a:pt x="694" y="1667"/>
                                </a:cubicBezTo>
                                <a:cubicBezTo>
                                  <a:pt x="696" y="1670"/>
                                  <a:pt x="698" y="1673"/>
                                  <a:pt x="700" y="1676"/>
                                </a:cubicBezTo>
                                <a:cubicBezTo>
                                  <a:pt x="700" y="1678"/>
                                  <a:pt x="700" y="1679"/>
                                  <a:pt x="699" y="1680"/>
                                </a:cubicBezTo>
                                <a:cubicBezTo>
                                  <a:pt x="699" y="1682"/>
                                  <a:pt x="699" y="1684"/>
                                  <a:pt x="699" y="1685"/>
                                </a:cubicBezTo>
                                <a:cubicBezTo>
                                  <a:pt x="698" y="1691"/>
                                  <a:pt x="698" y="1697"/>
                                  <a:pt x="698" y="1704"/>
                                </a:cubicBezTo>
                                <a:cubicBezTo>
                                  <a:pt x="698" y="1708"/>
                                  <a:pt x="699" y="1712"/>
                                  <a:pt x="700" y="1716"/>
                                </a:cubicBezTo>
                                <a:cubicBezTo>
                                  <a:pt x="701" y="1718"/>
                                  <a:pt x="701" y="1720"/>
                                  <a:pt x="702" y="1722"/>
                                </a:cubicBezTo>
                                <a:cubicBezTo>
                                  <a:pt x="703" y="1724"/>
                                  <a:pt x="704" y="1726"/>
                                  <a:pt x="705" y="1728"/>
                                </a:cubicBezTo>
                                <a:cubicBezTo>
                                  <a:pt x="707" y="1731"/>
                                  <a:pt x="707" y="1736"/>
                                  <a:pt x="707" y="1740"/>
                                </a:cubicBezTo>
                                <a:cubicBezTo>
                                  <a:pt x="707" y="1742"/>
                                  <a:pt x="706" y="1744"/>
                                  <a:pt x="706" y="1746"/>
                                </a:cubicBezTo>
                                <a:cubicBezTo>
                                  <a:pt x="706" y="1749"/>
                                  <a:pt x="707" y="1751"/>
                                  <a:pt x="707" y="1754"/>
                                </a:cubicBezTo>
                                <a:cubicBezTo>
                                  <a:pt x="708" y="1756"/>
                                  <a:pt x="708" y="1758"/>
                                  <a:pt x="709" y="1760"/>
                                </a:cubicBezTo>
                                <a:cubicBezTo>
                                  <a:pt x="710" y="1762"/>
                                  <a:pt x="711" y="1765"/>
                                  <a:pt x="711" y="1767"/>
                                </a:cubicBezTo>
                                <a:cubicBezTo>
                                  <a:pt x="713" y="1772"/>
                                  <a:pt x="714" y="1776"/>
                                  <a:pt x="715" y="1780"/>
                                </a:cubicBezTo>
                                <a:cubicBezTo>
                                  <a:pt x="716" y="1784"/>
                                  <a:pt x="718" y="1787"/>
                                  <a:pt x="719" y="1791"/>
                                </a:cubicBezTo>
                                <a:cubicBezTo>
                                  <a:pt x="722" y="1796"/>
                                  <a:pt x="726" y="1800"/>
                                  <a:pt x="730" y="1804"/>
                                </a:cubicBezTo>
                                <a:cubicBezTo>
                                  <a:pt x="732" y="1807"/>
                                  <a:pt x="734" y="1810"/>
                                  <a:pt x="737" y="1812"/>
                                </a:cubicBezTo>
                                <a:cubicBezTo>
                                  <a:pt x="739" y="1813"/>
                                  <a:pt x="740" y="1813"/>
                                  <a:pt x="741" y="1814"/>
                                </a:cubicBezTo>
                                <a:cubicBezTo>
                                  <a:pt x="743" y="1814"/>
                                  <a:pt x="743" y="1816"/>
                                  <a:pt x="743" y="1817"/>
                                </a:cubicBezTo>
                                <a:cubicBezTo>
                                  <a:pt x="744" y="1819"/>
                                  <a:pt x="745" y="1820"/>
                                  <a:pt x="746" y="1821"/>
                                </a:cubicBezTo>
                                <a:cubicBezTo>
                                  <a:pt x="747" y="1823"/>
                                  <a:pt x="747" y="1825"/>
                                  <a:pt x="748" y="1826"/>
                                </a:cubicBezTo>
                                <a:cubicBezTo>
                                  <a:pt x="749" y="1830"/>
                                  <a:pt x="751" y="1832"/>
                                  <a:pt x="752" y="1836"/>
                                </a:cubicBezTo>
                                <a:cubicBezTo>
                                  <a:pt x="754" y="1839"/>
                                  <a:pt x="755" y="1842"/>
                                  <a:pt x="756" y="1845"/>
                                </a:cubicBezTo>
                                <a:cubicBezTo>
                                  <a:pt x="757" y="1846"/>
                                  <a:pt x="757" y="1847"/>
                                  <a:pt x="758" y="1848"/>
                                </a:cubicBezTo>
                                <a:cubicBezTo>
                                  <a:pt x="759" y="1851"/>
                                  <a:pt x="760" y="1853"/>
                                  <a:pt x="761" y="1856"/>
                                </a:cubicBezTo>
                                <a:cubicBezTo>
                                  <a:pt x="762" y="1858"/>
                                  <a:pt x="763" y="1860"/>
                                  <a:pt x="764" y="1862"/>
                                </a:cubicBezTo>
                                <a:cubicBezTo>
                                  <a:pt x="766" y="1864"/>
                                  <a:pt x="766" y="1866"/>
                                  <a:pt x="767" y="1869"/>
                                </a:cubicBezTo>
                                <a:cubicBezTo>
                                  <a:pt x="769" y="1872"/>
                                  <a:pt x="770" y="1875"/>
                                  <a:pt x="772" y="1878"/>
                                </a:cubicBezTo>
                                <a:cubicBezTo>
                                  <a:pt x="773" y="1880"/>
                                  <a:pt x="774" y="1881"/>
                                  <a:pt x="775" y="1883"/>
                                </a:cubicBezTo>
                                <a:cubicBezTo>
                                  <a:pt x="775" y="1883"/>
                                  <a:pt x="775" y="1884"/>
                                  <a:pt x="775" y="1884"/>
                                </a:cubicBezTo>
                                <a:cubicBezTo>
                                  <a:pt x="776" y="1885"/>
                                  <a:pt x="776" y="1886"/>
                                  <a:pt x="777" y="1887"/>
                                </a:cubicBezTo>
                                <a:cubicBezTo>
                                  <a:pt x="778" y="1888"/>
                                  <a:pt x="779" y="1889"/>
                                  <a:pt x="779" y="1891"/>
                                </a:cubicBezTo>
                                <a:cubicBezTo>
                                  <a:pt x="780" y="1894"/>
                                  <a:pt x="782" y="1896"/>
                                  <a:pt x="782" y="1899"/>
                                </a:cubicBezTo>
                                <a:cubicBezTo>
                                  <a:pt x="783" y="1901"/>
                                  <a:pt x="783" y="1903"/>
                                  <a:pt x="782" y="1905"/>
                                </a:cubicBezTo>
                                <a:cubicBezTo>
                                  <a:pt x="781" y="1907"/>
                                  <a:pt x="780" y="1908"/>
                                  <a:pt x="779" y="1911"/>
                                </a:cubicBezTo>
                                <a:cubicBezTo>
                                  <a:pt x="779" y="1911"/>
                                  <a:pt x="778" y="1915"/>
                                  <a:pt x="777" y="1914"/>
                                </a:cubicBezTo>
                                <a:cubicBezTo>
                                  <a:pt x="776" y="1914"/>
                                  <a:pt x="776" y="1913"/>
                                  <a:pt x="775" y="1914"/>
                                </a:cubicBezTo>
                                <a:cubicBezTo>
                                  <a:pt x="774" y="1914"/>
                                  <a:pt x="774" y="1914"/>
                                  <a:pt x="773" y="1914"/>
                                </a:cubicBezTo>
                                <a:cubicBezTo>
                                  <a:pt x="772" y="1915"/>
                                  <a:pt x="772" y="1915"/>
                                  <a:pt x="772" y="1916"/>
                                </a:cubicBezTo>
                                <a:cubicBezTo>
                                  <a:pt x="772" y="1916"/>
                                  <a:pt x="771" y="1917"/>
                                  <a:pt x="772" y="1918"/>
                                </a:cubicBezTo>
                                <a:cubicBezTo>
                                  <a:pt x="772" y="1919"/>
                                  <a:pt x="772" y="1919"/>
                                  <a:pt x="773" y="1920"/>
                                </a:cubicBezTo>
                                <a:cubicBezTo>
                                  <a:pt x="774" y="1920"/>
                                  <a:pt x="774" y="1920"/>
                                  <a:pt x="775" y="1920"/>
                                </a:cubicBezTo>
                                <a:cubicBezTo>
                                  <a:pt x="777" y="1921"/>
                                  <a:pt x="776" y="1923"/>
                                  <a:pt x="777" y="1924"/>
                                </a:cubicBezTo>
                                <a:cubicBezTo>
                                  <a:pt x="777" y="1926"/>
                                  <a:pt x="778" y="1927"/>
                                  <a:pt x="779" y="1928"/>
                                </a:cubicBezTo>
                                <a:cubicBezTo>
                                  <a:pt x="780" y="1930"/>
                                  <a:pt x="780" y="1931"/>
                                  <a:pt x="781" y="1933"/>
                                </a:cubicBezTo>
                                <a:cubicBezTo>
                                  <a:pt x="783" y="1934"/>
                                  <a:pt x="783" y="1935"/>
                                  <a:pt x="784" y="1937"/>
                                </a:cubicBezTo>
                                <a:cubicBezTo>
                                  <a:pt x="785" y="1938"/>
                                  <a:pt x="785" y="1939"/>
                                  <a:pt x="784" y="1940"/>
                                </a:cubicBezTo>
                                <a:cubicBezTo>
                                  <a:pt x="784" y="1940"/>
                                  <a:pt x="784" y="1940"/>
                                  <a:pt x="784" y="1941"/>
                                </a:cubicBezTo>
                                <a:cubicBezTo>
                                  <a:pt x="783" y="1942"/>
                                  <a:pt x="783" y="1944"/>
                                  <a:pt x="783" y="1946"/>
                                </a:cubicBezTo>
                                <a:cubicBezTo>
                                  <a:pt x="783" y="1947"/>
                                  <a:pt x="784" y="1949"/>
                                  <a:pt x="784" y="1950"/>
                                </a:cubicBezTo>
                                <a:cubicBezTo>
                                  <a:pt x="784" y="1951"/>
                                  <a:pt x="785" y="1952"/>
                                  <a:pt x="785" y="1952"/>
                                </a:cubicBezTo>
                                <a:cubicBezTo>
                                  <a:pt x="786" y="1953"/>
                                  <a:pt x="786" y="1951"/>
                                  <a:pt x="786" y="1951"/>
                                </a:cubicBezTo>
                                <a:cubicBezTo>
                                  <a:pt x="786" y="1949"/>
                                  <a:pt x="785" y="1947"/>
                                  <a:pt x="787" y="1946"/>
                                </a:cubicBezTo>
                                <a:cubicBezTo>
                                  <a:pt x="788" y="1946"/>
                                  <a:pt x="789" y="1946"/>
                                  <a:pt x="789" y="1946"/>
                                </a:cubicBezTo>
                                <a:cubicBezTo>
                                  <a:pt x="790" y="1946"/>
                                  <a:pt x="791" y="1946"/>
                                  <a:pt x="792" y="1946"/>
                                </a:cubicBezTo>
                                <a:cubicBezTo>
                                  <a:pt x="793" y="1946"/>
                                  <a:pt x="794" y="1947"/>
                                  <a:pt x="794" y="1949"/>
                                </a:cubicBezTo>
                                <a:cubicBezTo>
                                  <a:pt x="794" y="1950"/>
                                  <a:pt x="792" y="1952"/>
                                  <a:pt x="794" y="1953"/>
                                </a:cubicBezTo>
                                <a:cubicBezTo>
                                  <a:pt x="795" y="1954"/>
                                  <a:pt x="797" y="1953"/>
                                  <a:pt x="798" y="1953"/>
                                </a:cubicBezTo>
                                <a:cubicBezTo>
                                  <a:pt x="800" y="1953"/>
                                  <a:pt x="800" y="1954"/>
                                  <a:pt x="801" y="1955"/>
                                </a:cubicBezTo>
                                <a:cubicBezTo>
                                  <a:pt x="802" y="1956"/>
                                  <a:pt x="803" y="1957"/>
                                  <a:pt x="804" y="1957"/>
                                </a:cubicBezTo>
                                <a:cubicBezTo>
                                  <a:pt x="804" y="1958"/>
                                  <a:pt x="805" y="1958"/>
                                  <a:pt x="805" y="1959"/>
                                </a:cubicBezTo>
                                <a:cubicBezTo>
                                  <a:pt x="806" y="1960"/>
                                  <a:pt x="808" y="1959"/>
                                  <a:pt x="809" y="1960"/>
                                </a:cubicBezTo>
                                <a:cubicBezTo>
                                  <a:pt x="811" y="1961"/>
                                  <a:pt x="812" y="1961"/>
                                  <a:pt x="814" y="1961"/>
                                </a:cubicBezTo>
                                <a:cubicBezTo>
                                  <a:pt x="814" y="1962"/>
                                  <a:pt x="815" y="1962"/>
                                  <a:pt x="816" y="1963"/>
                                </a:cubicBezTo>
                                <a:cubicBezTo>
                                  <a:pt x="816" y="1963"/>
                                  <a:pt x="817" y="1963"/>
                                  <a:pt x="818" y="1963"/>
                                </a:cubicBezTo>
                                <a:cubicBezTo>
                                  <a:pt x="819" y="1964"/>
                                  <a:pt x="821" y="1964"/>
                                  <a:pt x="822" y="1963"/>
                                </a:cubicBezTo>
                                <a:cubicBezTo>
                                  <a:pt x="824" y="1963"/>
                                  <a:pt x="824" y="1961"/>
                                  <a:pt x="826" y="1960"/>
                                </a:cubicBezTo>
                                <a:cubicBezTo>
                                  <a:pt x="828" y="1958"/>
                                  <a:pt x="831" y="1958"/>
                                  <a:pt x="834" y="1956"/>
                                </a:cubicBezTo>
                                <a:cubicBezTo>
                                  <a:pt x="834" y="1955"/>
                                  <a:pt x="835" y="1954"/>
                                  <a:pt x="836" y="1954"/>
                                </a:cubicBezTo>
                                <a:cubicBezTo>
                                  <a:pt x="836" y="1954"/>
                                  <a:pt x="837" y="1954"/>
                                  <a:pt x="838" y="1953"/>
                                </a:cubicBezTo>
                                <a:cubicBezTo>
                                  <a:pt x="839" y="1953"/>
                                  <a:pt x="839" y="1953"/>
                                  <a:pt x="840" y="1953"/>
                                </a:cubicBezTo>
                                <a:cubicBezTo>
                                  <a:pt x="841" y="1952"/>
                                  <a:pt x="843" y="1953"/>
                                  <a:pt x="845" y="1953"/>
                                </a:cubicBezTo>
                                <a:cubicBezTo>
                                  <a:pt x="847" y="1953"/>
                                  <a:pt x="849" y="1953"/>
                                  <a:pt x="851" y="1953"/>
                                </a:cubicBezTo>
                                <a:cubicBezTo>
                                  <a:pt x="854" y="1954"/>
                                  <a:pt x="859" y="1954"/>
                                  <a:pt x="861" y="1953"/>
                                </a:cubicBezTo>
                                <a:cubicBezTo>
                                  <a:pt x="863" y="1951"/>
                                  <a:pt x="865" y="1948"/>
                                  <a:pt x="867" y="1946"/>
                                </a:cubicBezTo>
                                <a:cubicBezTo>
                                  <a:pt x="868" y="1946"/>
                                  <a:pt x="868" y="1946"/>
                                  <a:pt x="869" y="1946"/>
                                </a:cubicBezTo>
                                <a:cubicBezTo>
                                  <a:pt x="870" y="1946"/>
                                  <a:pt x="871" y="1946"/>
                                  <a:pt x="872" y="1945"/>
                                </a:cubicBezTo>
                                <a:cubicBezTo>
                                  <a:pt x="873" y="1945"/>
                                  <a:pt x="875" y="1945"/>
                                  <a:pt x="876" y="1945"/>
                                </a:cubicBezTo>
                                <a:cubicBezTo>
                                  <a:pt x="878" y="1945"/>
                                  <a:pt x="879" y="1944"/>
                                  <a:pt x="881" y="1944"/>
                                </a:cubicBezTo>
                                <a:cubicBezTo>
                                  <a:pt x="883" y="1945"/>
                                  <a:pt x="884" y="1945"/>
                                  <a:pt x="886" y="1945"/>
                                </a:cubicBezTo>
                                <a:cubicBezTo>
                                  <a:pt x="887" y="1945"/>
                                  <a:pt x="888" y="1946"/>
                                  <a:pt x="890" y="1946"/>
                                </a:cubicBezTo>
                                <a:cubicBezTo>
                                  <a:pt x="891" y="1947"/>
                                  <a:pt x="892" y="1947"/>
                                  <a:pt x="892" y="1947"/>
                                </a:cubicBezTo>
                                <a:cubicBezTo>
                                  <a:pt x="893" y="1947"/>
                                  <a:pt x="894" y="1946"/>
                                  <a:pt x="894" y="1946"/>
                                </a:cubicBezTo>
                                <a:cubicBezTo>
                                  <a:pt x="897" y="1944"/>
                                  <a:pt x="900" y="1944"/>
                                  <a:pt x="903" y="1945"/>
                                </a:cubicBezTo>
                                <a:cubicBezTo>
                                  <a:pt x="905" y="1945"/>
                                  <a:pt x="906" y="1946"/>
                                  <a:pt x="908" y="1946"/>
                                </a:cubicBezTo>
                                <a:cubicBezTo>
                                  <a:pt x="910" y="1946"/>
                                  <a:pt x="911" y="1947"/>
                                  <a:pt x="913" y="1947"/>
                                </a:cubicBezTo>
                                <a:cubicBezTo>
                                  <a:pt x="915" y="1948"/>
                                  <a:pt x="917" y="1948"/>
                                  <a:pt x="919" y="1948"/>
                                </a:cubicBezTo>
                                <a:cubicBezTo>
                                  <a:pt x="921" y="1949"/>
                                  <a:pt x="922" y="1949"/>
                                  <a:pt x="924" y="1948"/>
                                </a:cubicBezTo>
                                <a:cubicBezTo>
                                  <a:pt x="927" y="1948"/>
                                  <a:pt x="928" y="1943"/>
                                  <a:pt x="932" y="1943"/>
                                </a:cubicBezTo>
                                <a:cubicBezTo>
                                  <a:pt x="933" y="1943"/>
                                  <a:pt x="934" y="1944"/>
                                  <a:pt x="935" y="1944"/>
                                </a:cubicBezTo>
                                <a:cubicBezTo>
                                  <a:pt x="936" y="1944"/>
                                  <a:pt x="937" y="1943"/>
                                  <a:pt x="938" y="1944"/>
                                </a:cubicBezTo>
                                <a:cubicBezTo>
                                  <a:pt x="939" y="1944"/>
                                  <a:pt x="939" y="1945"/>
                                  <a:pt x="940" y="1945"/>
                                </a:cubicBezTo>
                                <a:cubicBezTo>
                                  <a:pt x="940" y="1945"/>
                                  <a:pt x="942" y="1945"/>
                                  <a:pt x="942" y="1945"/>
                                </a:cubicBezTo>
                                <a:cubicBezTo>
                                  <a:pt x="944" y="1945"/>
                                  <a:pt x="943" y="1944"/>
                                  <a:pt x="942" y="1943"/>
                                </a:cubicBezTo>
                                <a:cubicBezTo>
                                  <a:pt x="942" y="1941"/>
                                  <a:pt x="944" y="1940"/>
                                  <a:pt x="945" y="1939"/>
                                </a:cubicBezTo>
                                <a:cubicBezTo>
                                  <a:pt x="946" y="1937"/>
                                  <a:pt x="948" y="1937"/>
                                  <a:pt x="950" y="1937"/>
                                </a:cubicBezTo>
                                <a:cubicBezTo>
                                  <a:pt x="953" y="1937"/>
                                  <a:pt x="956" y="1937"/>
                                  <a:pt x="959" y="1937"/>
                                </a:cubicBezTo>
                                <a:cubicBezTo>
                                  <a:pt x="963" y="1937"/>
                                  <a:pt x="966" y="1936"/>
                                  <a:pt x="969" y="1935"/>
                                </a:cubicBezTo>
                                <a:cubicBezTo>
                                  <a:pt x="970" y="1934"/>
                                  <a:pt x="972" y="1933"/>
                                  <a:pt x="973" y="1932"/>
                                </a:cubicBezTo>
                                <a:cubicBezTo>
                                  <a:pt x="974" y="1931"/>
                                  <a:pt x="976" y="1930"/>
                                  <a:pt x="978" y="1929"/>
                                </a:cubicBezTo>
                                <a:cubicBezTo>
                                  <a:pt x="981" y="1928"/>
                                  <a:pt x="984" y="1926"/>
                                  <a:pt x="986" y="1924"/>
                                </a:cubicBezTo>
                                <a:cubicBezTo>
                                  <a:pt x="987" y="1923"/>
                                  <a:pt x="988" y="1922"/>
                                  <a:pt x="989" y="1921"/>
                                </a:cubicBezTo>
                                <a:cubicBezTo>
                                  <a:pt x="989" y="1921"/>
                                  <a:pt x="991" y="1920"/>
                                  <a:pt x="991" y="1919"/>
                                </a:cubicBezTo>
                                <a:cubicBezTo>
                                  <a:pt x="992" y="1918"/>
                                  <a:pt x="993" y="1918"/>
                                  <a:pt x="994" y="1917"/>
                                </a:cubicBezTo>
                                <a:cubicBezTo>
                                  <a:pt x="996" y="1914"/>
                                  <a:pt x="999" y="1913"/>
                                  <a:pt x="1002" y="1912"/>
                                </a:cubicBezTo>
                                <a:cubicBezTo>
                                  <a:pt x="1003" y="1911"/>
                                  <a:pt x="1004" y="1910"/>
                                  <a:pt x="1005" y="1909"/>
                                </a:cubicBezTo>
                                <a:cubicBezTo>
                                  <a:pt x="1006" y="1908"/>
                                  <a:pt x="1008" y="1907"/>
                                  <a:pt x="1009" y="1905"/>
                                </a:cubicBezTo>
                                <a:cubicBezTo>
                                  <a:pt x="1011" y="1904"/>
                                  <a:pt x="1012" y="1902"/>
                                  <a:pt x="1014" y="1901"/>
                                </a:cubicBezTo>
                                <a:cubicBezTo>
                                  <a:pt x="1015" y="1899"/>
                                  <a:pt x="1017" y="1898"/>
                                  <a:pt x="1018" y="1897"/>
                                </a:cubicBezTo>
                                <a:cubicBezTo>
                                  <a:pt x="1018" y="1896"/>
                                  <a:pt x="1019" y="1895"/>
                                  <a:pt x="1019" y="1894"/>
                                </a:cubicBezTo>
                                <a:cubicBezTo>
                                  <a:pt x="1020" y="1893"/>
                                  <a:pt x="1021" y="1892"/>
                                  <a:pt x="1022" y="1892"/>
                                </a:cubicBezTo>
                                <a:cubicBezTo>
                                  <a:pt x="1024" y="1890"/>
                                  <a:pt x="1025" y="1889"/>
                                  <a:pt x="1027" y="1888"/>
                                </a:cubicBezTo>
                                <a:cubicBezTo>
                                  <a:pt x="1029" y="1886"/>
                                  <a:pt x="1031" y="1884"/>
                                  <a:pt x="1033" y="1882"/>
                                </a:cubicBezTo>
                                <a:cubicBezTo>
                                  <a:pt x="1034" y="1881"/>
                                  <a:pt x="1035" y="1880"/>
                                  <a:pt x="1036" y="1879"/>
                                </a:cubicBezTo>
                                <a:cubicBezTo>
                                  <a:pt x="1037" y="1877"/>
                                  <a:pt x="1039" y="1875"/>
                                  <a:pt x="1040" y="1874"/>
                                </a:cubicBezTo>
                                <a:cubicBezTo>
                                  <a:pt x="1042" y="1872"/>
                                  <a:pt x="1043" y="1870"/>
                                  <a:pt x="1044" y="1868"/>
                                </a:cubicBezTo>
                                <a:cubicBezTo>
                                  <a:pt x="1046" y="1866"/>
                                  <a:pt x="1047" y="1865"/>
                                  <a:pt x="1049" y="1863"/>
                                </a:cubicBezTo>
                                <a:cubicBezTo>
                                  <a:pt x="1050" y="1861"/>
                                  <a:pt x="1051" y="1858"/>
                                  <a:pt x="1052" y="1856"/>
                                </a:cubicBezTo>
                                <a:cubicBezTo>
                                  <a:pt x="1053" y="1855"/>
                                  <a:pt x="1054" y="1854"/>
                                  <a:pt x="1054" y="1853"/>
                                </a:cubicBezTo>
                                <a:cubicBezTo>
                                  <a:pt x="1057" y="1848"/>
                                  <a:pt x="1059" y="1843"/>
                                  <a:pt x="1062" y="1839"/>
                                </a:cubicBezTo>
                                <a:cubicBezTo>
                                  <a:pt x="1063" y="1837"/>
                                  <a:pt x="1065" y="1835"/>
                                  <a:pt x="1066" y="1834"/>
                                </a:cubicBezTo>
                                <a:cubicBezTo>
                                  <a:pt x="1068" y="1831"/>
                                  <a:pt x="1070" y="1829"/>
                                  <a:pt x="1072" y="1827"/>
                                </a:cubicBezTo>
                                <a:cubicBezTo>
                                  <a:pt x="1074" y="1825"/>
                                  <a:pt x="1076" y="1823"/>
                                  <a:pt x="1078" y="1822"/>
                                </a:cubicBezTo>
                                <a:cubicBezTo>
                                  <a:pt x="1079" y="1822"/>
                                  <a:pt x="1081" y="1821"/>
                                  <a:pt x="1081" y="1820"/>
                                </a:cubicBezTo>
                                <a:cubicBezTo>
                                  <a:pt x="1082" y="1819"/>
                                  <a:pt x="1082" y="1818"/>
                                  <a:pt x="1083" y="1817"/>
                                </a:cubicBezTo>
                                <a:cubicBezTo>
                                  <a:pt x="1084" y="1815"/>
                                  <a:pt x="1086" y="1814"/>
                                  <a:pt x="1087" y="1813"/>
                                </a:cubicBezTo>
                                <a:cubicBezTo>
                                  <a:pt x="1088" y="1812"/>
                                  <a:pt x="1089" y="1810"/>
                                  <a:pt x="1090" y="1809"/>
                                </a:cubicBezTo>
                                <a:cubicBezTo>
                                  <a:pt x="1091" y="1808"/>
                                  <a:pt x="1091" y="1808"/>
                                  <a:pt x="1091" y="1807"/>
                                </a:cubicBezTo>
                                <a:cubicBezTo>
                                  <a:pt x="1092" y="1806"/>
                                  <a:pt x="1092" y="1805"/>
                                  <a:pt x="1092" y="1804"/>
                                </a:cubicBezTo>
                                <a:cubicBezTo>
                                  <a:pt x="1093" y="1802"/>
                                  <a:pt x="1093" y="1801"/>
                                  <a:pt x="1094" y="1800"/>
                                </a:cubicBezTo>
                                <a:cubicBezTo>
                                  <a:pt x="1094" y="1798"/>
                                  <a:pt x="1094" y="1796"/>
                                  <a:pt x="1094" y="1795"/>
                                </a:cubicBezTo>
                                <a:cubicBezTo>
                                  <a:pt x="1094" y="1793"/>
                                  <a:pt x="1095" y="1791"/>
                                  <a:pt x="1096" y="1790"/>
                                </a:cubicBezTo>
                                <a:cubicBezTo>
                                  <a:pt x="1096" y="1788"/>
                                  <a:pt x="1096" y="1786"/>
                                  <a:pt x="1097" y="1784"/>
                                </a:cubicBezTo>
                                <a:cubicBezTo>
                                  <a:pt x="1098" y="1782"/>
                                  <a:pt x="1099" y="1779"/>
                                  <a:pt x="1099" y="1777"/>
                                </a:cubicBezTo>
                                <a:cubicBezTo>
                                  <a:pt x="1099" y="1776"/>
                                  <a:pt x="1100" y="1775"/>
                                  <a:pt x="1100" y="1773"/>
                                </a:cubicBezTo>
                                <a:cubicBezTo>
                                  <a:pt x="1100" y="1772"/>
                                  <a:pt x="1100" y="1770"/>
                                  <a:pt x="1100" y="1768"/>
                                </a:cubicBezTo>
                                <a:cubicBezTo>
                                  <a:pt x="1100" y="1766"/>
                                  <a:pt x="1101" y="1765"/>
                                  <a:pt x="1101" y="1763"/>
                                </a:cubicBezTo>
                                <a:cubicBezTo>
                                  <a:pt x="1101" y="1762"/>
                                  <a:pt x="1101" y="1760"/>
                                  <a:pt x="1101" y="1758"/>
                                </a:cubicBezTo>
                                <a:cubicBezTo>
                                  <a:pt x="1101" y="1758"/>
                                  <a:pt x="1102" y="1755"/>
                                  <a:pt x="1101" y="1755"/>
                                </a:cubicBezTo>
                                <a:cubicBezTo>
                                  <a:pt x="1100" y="1755"/>
                                  <a:pt x="1100" y="1755"/>
                                  <a:pt x="1100" y="1756"/>
                                </a:cubicBezTo>
                                <a:cubicBezTo>
                                  <a:pt x="1099" y="1756"/>
                                  <a:pt x="1099" y="1756"/>
                                  <a:pt x="1099" y="1757"/>
                                </a:cubicBezTo>
                                <a:cubicBezTo>
                                  <a:pt x="1099" y="1757"/>
                                  <a:pt x="1100" y="1758"/>
                                  <a:pt x="1099" y="1758"/>
                                </a:cubicBezTo>
                                <a:cubicBezTo>
                                  <a:pt x="1099" y="1759"/>
                                  <a:pt x="1098" y="1758"/>
                                  <a:pt x="1097" y="1758"/>
                                </a:cubicBezTo>
                                <a:cubicBezTo>
                                  <a:pt x="1097" y="1756"/>
                                  <a:pt x="1096" y="1756"/>
                                  <a:pt x="1094" y="1755"/>
                                </a:cubicBezTo>
                                <a:cubicBezTo>
                                  <a:pt x="1094" y="1754"/>
                                  <a:pt x="1091" y="1753"/>
                                  <a:pt x="1093" y="1752"/>
                                </a:cubicBezTo>
                                <a:cubicBezTo>
                                  <a:pt x="1094" y="1752"/>
                                  <a:pt x="1095" y="1752"/>
                                  <a:pt x="1095" y="1751"/>
                                </a:cubicBezTo>
                                <a:cubicBezTo>
                                  <a:pt x="1096" y="1751"/>
                                  <a:pt x="1096" y="1750"/>
                                  <a:pt x="1096" y="1749"/>
                                </a:cubicBezTo>
                                <a:cubicBezTo>
                                  <a:pt x="1097" y="1747"/>
                                  <a:pt x="1098" y="1746"/>
                                  <a:pt x="1099" y="1744"/>
                                </a:cubicBezTo>
                                <a:cubicBezTo>
                                  <a:pt x="1100" y="1743"/>
                                  <a:pt x="1102" y="1742"/>
                                  <a:pt x="1103" y="1741"/>
                                </a:cubicBezTo>
                                <a:cubicBezTo>
                                  <a:pt x="1105" y="1740"/>
                                  <a:pt x="1107" y="1738"/>
                                  <a:pt x="1109" y="1737"/>
                                </a:cubicBezTo>
                                <a:cubicBezTo>
                                  <a:pt x="1113" y="1735"/>
                                  <a:pt x="1117" y="1734"/>
                                  <a:pt x="1120" y="1732"/>
                                </a:cubicBezTo>
                                <a:cubicBezTo>
                                  <a:pt x="1123" y="1731"/>
                                  <a:pt x="1127" y="1730"/>
                                  <a:pt x="1130" y="1728"/>
                                </a:cubicBezTo>
                                <a:cubicBezTo>
                                  <a:pt x="1132" y="1727"/>
                                  <a:pt x="1135" y="1727"/>
                                  <a:pt x="1137" y="1726"/>
                                </a:cubicBezTo>
                                <a:cubicBezTo>
                                  <a:pt x="1139" y="1725"/>
                                  <a:pt x="1141" y="1724"/>
                                  <a:pt x="1144" y="1723"/>
                                </a:cubicBezTo>
                                <a:cubicBezTo>
                                  <a:pt x="1146" y="1722"/>
                                  <a:pt x="1148" y="1720"/>
                                  <a:pt x="1150" y="1719"/>
                                </a:cubicBezTo>
                                <a:cubicBezTo>
                                  <a:pt x="1151" y="1718"/>
                                  <a:pt x="1152" y="1716"/>
                                  <a:pt x="1153" y="1715"/>
                                </a:cubicBezTo>
                                <a:cubicBezTo>
                                  <a:pt x="1154" y="1714"/>
                                  <a:pt x="1155" y="1713"/>
                                  <a:pt x="1156" y="1712"/>
                                </a:cubicBezTo>
                                <a:cubicBezTo>
                                  <a:pt x="1157" y="1710"/>
                                  <a:pt x="1157" y="1708"/>
                                  <a:pt x="1157" y="1707"/>
                                </a:cubicBezTo>
                                <a:cubicBezTo>
                                  <a:pt x="1157" y="1706"/>
                                  <a:pt x="1157" y="1705"/>
                                  <a:pt x="1158" y="1704"/>
                                </a:cubicBezTo>
                                <a:cubicBezTo>
                                  <a:pt x="1158" y="1704"/>
                                  <a:pt x="1158" y="1703"/>
                                  <a:pt x="1158" y="1702"/>
                                </a:cubicBezTo>
                                <a:cubicBezTo>
                                  <a:pt x="1158" y="1701"/>
                                  <a:pt x="1157" y="1701"/>
                                  <a:pt x="1157" y="1702"/>
                                </a:cubicBezTo>
                                <a:cubicBezTo>
                                  <a:pt x="1156" y="1702"/>
                                  <a:pt x="1155" y="1705"/>
                                  <a:pt x="1154" y="1704"/>
                                </a:cubicBezTo>
                                <a:cubicBezTo>
                                  <a:pt x="1154" y="1703"/>
                                  <a:pt x="1154" y="1702"/>
                                  <a:pt x="1155" y="1701"/>
                                </a:cubicBezTo>
                                <a:cubicBezTo>
                                  <a:pt x="1155" y="1701"/>
                                  <a:pt x="1155" y="1700"/>
                                  <a:pt x="1155" y="1699"/>
                                </a:cubicBezTo>
                                <a:cubicBezTo>
                                  <a:pt x="1156" y="1697"/>
                                  <a:pt x="1156" y="1695"/>
                                  <a:pt x="1156" y="1693"/>
                                </a:cubicBezTo>
                                <a:cubicBezTo>
                                  <a:pt x="1156" y="1691"/>
                                  <a:pt x="1156" y="1690"/>
                                  <a:pt x="1156" y="1689"/>
                                </a:cubicBezTo>
                                <a:cubicBezTo>
                                  <a:pt x="1156" y="1688"/>
                                  <a:pt x="1156" y="1687"/>
                                  <a:pt x="1156" y="1686"/>
                                </a:cubicBezTo>
                                <a:cubicBezTo>
                                  <a:pt x="1157" y="1685"/>
                                  <a:pt x="1157" y="1685"/>
                                  <a:pt x="1158" y="1685"/>
                                </a:cubicBezTo>
                                <a:cubicBezTo>
                                  <a:pt x="1158" y="1684"/>
                                  <a:pt x="1158" y="1683"/>
                                  <a:pt x="1158" y="1682"/>
                                </a:cubicBezTo>
                                <a:cubicBezTo>
                                  <a:pt x="1157" y="1681"/>
                                  <a:pt x="1157" y="1679"/>
                                  <a:pt x="1157" y="1678"/>
                                </a:cubicBezTo>
                                <a:cubicBezTo>
                                  <a:pt x="1157" y="1676"/>
                                  <a:pt x="1158" y="1675"/>
                                  <a:pt x="1158" y="1673"/>
                                </a:cubicBezTo>
                                <a:cubicBezTo>
                                  <a:pt x="1158" y="1672"/>
                                  <a:pt x="1158" y="1671"/>
                                  <a:pt x="1158" y="1669"/>
                                </a:cubicBezTo>
                                <a:cubicBezTo>
                                  <a:pt x="1158" y="1668"/>
                                  <a:pt x="1158" y="1667"/>
                                  <a:pt x="1158" y="1666"/>
                                </a:cubicBezTo>
                                <a:cubicBezTo>
                                  <a:pt x="1158" y="1665"/>
                                  <a:pt x="1158" y="1663"/>
                                  <a:pt x="1157" y="1663"/>
                                </a:cubicBezTo>
                                <a:cubicBezTo>
                                  <a:pt x="1156" y="1663"/>
                                  <a:pt x="1156" y="1665"/>
                                  <a:pt x="1155" y="1665"/>
                                </a:cubicBezTo>
                                <a:cubicBezTo>
                                  <a:pt x="1155" y="1663"/>
                                  <a:pt x="1155" y="1662"/>
                                  <a:pt x="1155" y="1660"/>
                                </a:cubicBezTo>
                                <a:cubicBezTo>
                                  <a:pt x="1154" y="1659"/>
                                  <a:pt x="1154" y="1659"/>
                                  <a:pt x="1153" y="1658"/>
                                </a:cubicBezTo>
                                <a:cubicBezTo>
                                  <a:pt x="1153" y="1657"/>
                                  <a:pt x="1153" y="1656"/>
                                  <a:pt x="1153" y="1655"/>
                                </a:cubicBezTo>
                                <a:cubicBezTo>
                                  <a:pt x="1152" y="1653"/>
                                  <a:pt x="1152" y="1652"/>
                                  <a:pt x="1151" y="1650"/>
                                </a:cubicBezTo>
                                <a:cubicBezTo>
                                  <a:pt x="1150" y="1648"/>
                                  <a:pt x="1149" y="1645"/>
                                  <a:pt x="1148" y="1643"/>
                                </a:cubicBezTo>
                                <a:cubicBezTo>
                                  <a:pt x="1147" y="1642"/>
                                  <a:pt x="1147" y="1641"/>
                                  <a:pt x="1147" y="1640"/>
                                </a:cubicBezTo>
                                <a:cubicBezTo>
                                  <a:pt x="1147" y="1640"/>
                                  <a:pt x="1147" y="1639"/>
                                  <a:pt x="1147" y="1639"/>
                                </a:cubicBezTo>
                                <a:cubicBezTo>
                                  <a:pt x="1147" y="1638"/>
                                  <a:pt x="1148" y="1638"/>
                                  <a:pt x="1148" y="1638"/>
                                </a:cubicBezTo>
                                <a:cubicBezTo>
                                  <a:pt x="1149" y="1635"/>
                                  <a:pt x="1145" y="1633"/>
                                  <a:pt x="1144" y="1632"/>
                                </a:cubicBezTo>
                                <a:cubicBezTo>
                                  <a:pt x="1143" y="1630"/>
                                  <a:pt x="1142" y="1629"/>
                                  <a:pt x="1141" y="1628"/>
                                </a:cubicBezTo>
                                <a:cubicBezTo>
                                  <a:pt x="1140" y="1627"/>
                                  <a:pt x="1139" y="1626"/>
                                  <a:pt x="1139" y="1624"/>
                                </a:cubicBezTo>
                                <a:cubicBezTo>
                                  <a:pt x="1139" y="1623"/>
                                  <a:pt x="1139" y="1623"/>
                                  <a:pt x="1139" y="1622"/>
                                </a:cubicBezTo>
                                <a:cubicBezTo>
                                  <a:pt x="1139" y="1621"/>
                                  <a:pt x="1139" y="1620"/>
                                  <a:pt x="1139" y="1620"/>
                                </a:cubicBezTo>
                                <a:cubicBezTo>
                                  <a:pt x="1140" y="1618"/>
                                  <a:pt x="1140" y="1619"/>
                                  <a:pt x="1141" y="1619"/>
                                </a:cubicBezTo>
                                <a:cubicBezTo>
                                  <a:pt x="1142" y="1618"/>
                                  <a:pt x="1142" y="1618"/>
                                  <a:pt x="1142" y="1617"/>
                                </a:cubicBezTo>
                                <a:cubicBezTo>
                                  <a:pt x="1142" y="1615"/>
                                  <a:pt x="1141" y="1614"/>
                                  <a:pt x="1141" y="1613"/>
                                </a:cubicBezTo>
                                <a:cubicBezTo>
                                  <a:pt x="1141" y="1612"/>
                                  <a:pt x="1141" y="1610"/>
                                  <a:pt x="1140" y="1610"/>
                                </a:cubicBezTo>
                                <a:cubicBezTo>
                                  <a:pt x="1140" y="1609"/>
                                  <a:pt x="1138" y="1609"/>
                                  <a:pt x="1139" y="1607"/>
                                </a:cubicBezTo>
                                <a:cubicBezTo>
                                  <a:pt x="1139" y="1608"/>
                                  <a:pt x="1139" y="1608"/>
                                  <a:pt x="1139" y="1608"/>
                                </a:cubicBezTo>
                                <a:cubicBezTo>
                                  <a:pt x="1140" y="1609"/>
                                  <a:pt x="1140" y="1609"/>
                                  <a:pt x="1141" y="1609"/>
                                </a:cubicBezTo>
                                <a:cubicBezTo>
                                  <a:pt x="1142" y="1610"/>
                                  <a:pt x="1143" y="1611"/>
                                  <a:pt x="1145" y="1611"/>
                                </a:cubicBezTo>
                                <a:cubicBezTo>
                                  <a:pt x="1147" y="1612"/>
                                  <a:pt x="1147" y="1610"/>
                                  <a:pt x="1148" y="1609"/>
                                </a:cubicBezTo>
                                <a:cubicBezTo>
                                  <a:pt x="1150" y="1607"/>
                                  <a:pt x="1153" y="1606"/>
                                  <a:pt x="1155" y="1604"/>
                                </a:cubicBezTo>
                                <a:cubicBezTo>
                                  <a:pt x="1156" y="1603"/>
                                  <a:pt x="1156" y="1602"/>
                                  <a:pt x="1157" y="1600"/>
                                </a:cubicBezTo>
                                <a:cubicBezTo>
                                  <a:pt x="1158" y="1599"/>
                                  <a:pt x="1160" y="1597"/>
                                  <a:pt x="1161" y="1596"/>
                                </a:cubicBezTo>
                                <a:cubicBezTo>
                                  <a:pt x="1161" y="1595"/>
                                  <a:pt x="1162" y="1594"/>
                                  <a:pt x="1163" y="1594"/>
                                </a:cubicBezTo>
                                <a:cubicBezTo>
                                  <a:pt x="1163" y="1593"/>
                                  <a:pt x="1164" y="1593"/>
                                  <a:pt x="1165" y="1593"/>
                                </a:cubicBezTo>
                                <a:cubicBezTo>
                                  <a:pt x="1166" y="1592"/>
                                  <a:pt x="1166" y="1592"/>
                                  <a:pt x="1167" y="1591"/>
                                </a:cubicBezTo>
                                <a:cubicBezTo>
                                  <a:pt x="1168" y="1590"/>
                                  <a:pt x="1169" y="1588"/>
                                  <a:pt x="1171" y="1589"/>
                                </a:cubicBezTo>
                                <a:cubicBezTo>
                                  <a:pt x="1171" y="1589"/>
                                  <a:pt x="1172" y="1590"/>
                                  <a:pt x="1173" y="1589"/>
                                </a:cubicBezTo>
                                <a:cubicBezTo>
                                  <a:pt x="1174" y="1589"/>
                                  <a:pt x="1174" y="1588"/>
                                  <a:pt x="1174" y="1588"/>
                                </a:cubicBezTo>
                                <a:cubicBezTo>
                                  <a:pt x="1175" y="1588"/>
                                  <a:pt x="1176" y="1588"/>
                                  <a:pt x="1176" y="1587"/>
                                </a:cubicBezTo>
                                <a:cubicBezTo>
                                  <a:pt x="1177" y="1587"/>
                                  <a:pt x="1178" y="1586"/>
                                  <a:pt x="1178" y="1585"/>
                                </a:cubicBezTo>
                                <a:cubicBezTo>
                                  <a:pt x="1178" y="1584"/>
                                  <a:pt x="1179" y="1583"/>
                                  <a:pt x="1180" y="1582"/>
                                </a:cubicBezTo>
                                <a:cubicBezTo>
                                  <a:pt x="1181" y="1581"/>
                                  <a:pt x="1183" y="1580"/>
                                  <a:pt x="1184" y="1578"/>
                                </a:cubicBezTo>
                                <a:cubicBezTo>
                                  <a:pt x="1185" y="1577"/>
                                  <a:pt x="1186" y="1576"/>
                                  <a:pt x="1187" y="1575"/>
                                </a:cubicBezTo>
                                <a:cubicBezTo>
                                  <a:pt x="1188" y="1574"/>
                                  <a:pt x="1189" y="1573"/>
                                  <a:pt x="1189" y="1572"/>
                                </a:cubicBezTo>
                                <a:cubicBezTo>
                                  <a:pt x="1189" y="1570"/>
                                  <a:pt x="1188" y="1570"/>
                                  <a:pt x="1188" y="1569"/>
                                </a:cubicBezTo>
                                <a:cubicBezTo>
                                  <a:pt x="1187" y="1567"/>
                                  <a:pt x="1192" y="1567"/>
                                  <a:pt x="1193" y="1566"/>
                                </a:cubicBezTo>
                                <a:cubicBezTo>
                                  <a:pt x="1194" y="1566"/>
                                  <a:pt x="1194" y="1565"/>
                                  <a:pt x="1195" y="1565"/>
                                </a:cubicBezTo>
                                <a:cubicBezTo>
                                  <a:pt x="1197" y="1563"/>
                                  <a:pt x="1198" y="1562"/>
                                  <a:pt x="1200" y="1561"/>
                                </a:cubicBezTo>
                                <a:cubicBezTo>
                                  <a:pt x="1202" y="1560"/>
                                  <a:pt x="1203" y="1560"/>
                                  <a:pt x="1205" y="1559"/>
                                </a:cubicBezTo>
                                <a:cubicBezTo>
                                  <a:pt x="1206" y="1558"/>
                                  <a:pt x="1208" y="1557"/>
                                  <a:pt x="1210" y="1557"/>
                                </a:cubicBezTo>
                                <a:cubicBezTo>
                                  <a:pt x="1211" y="1556"/>
                                  <a:pt x="1213" y="1555"/>
                                  <a:pt x="1214" y="1554"/>
                                </a:cubicBezTo>
                                <a:cubicBezTo>
                                  <a:pt x="1214" y="1553"/>
                                  <a:pt x="1214" y="1552"/>
                                  <a:pt x="1215" y="1551"/>
                                </a:cubicBezTo>
                                <a:cubicBezTo>
                                  <a:pt x="1216" y="1551"/>
                                  <a:pt x="1217" y="1550"/>
                                  <a:pt x="1217" y="1550"/>
                                </a:cubicBezTo>
                                <a:cubicBezTo>
                                  <a:pt x="1219" y="1550"/>
                                  <a:pt x="1221" y="1550"/>
                                  <a:pt x="1223" y="1549"/>
                                </a:cubicBezTo>
                                <a:cubicBezTo>
                                  <a:pt x="1227" y="1548"/>
                                  <a:pt x="1231" y="1547"/>
                                  <a:pt x="1235" y="1545"/>
                                </a:cubicBezTo>
                                <a:cubicBezTo>
                                  <a:pt x="1237" y="1544"/>
                                  <a:pt x="1240" y="1542"/>
                                  <a:pt x="1242" y="1541"/>
                                </a:cubicBezTo>
                                <a:cubicBezTo>
                                  <a:pt x="1243" y="1540"/>
                                  <a:pt x="1244" y="1540"/>
                                  <a:pt x="1245" y="1539"/>
                                </a:cubicBezTo>
                                <a:cubicBezTo>
                                  <a:pt x="1247" y="1538"/>
                                  <a:pt x="1248" y="1538"/>
                                  <a:pt x="1249" y="1536"/>
                                </a:cubicBezTo>
                                <a:cubicBezTo>
                                  <a:pt x="1250" y="1535"/>
                                  <a:pt x="1252" y="1534"/>
                                  <a:pt x="1253" y="1532"/>
                                </a:cubicBezTo>
                                <a:cubicBezTo>
                                  <a:pt x="1254" y="1532"/>
                                  <a:pt x="1255" y="1531"/>
                                  <a:pt x="1255" y="1531"/>
                                </a:cubicBezTo>
                                <a:cubicBezTo>
                                  <a:pt x="1256" y="1530"/>
                                  <a:pt x="1256" y="1529"/>
                                  <a:pt x="1257" y="1528"/>
                                </a:cubicBezTo>
                                <a:cubicBezTo>
                                  <a:pt x="1259" y="1524"/>
                                  <a:pt x="1261" y="1520"/>
                                  <a:pt x="1264" y="1517"/>
                                </a:cubicBezTo>
                                <a:cubicBezTo>
                                  <a:pt x="1265" y="1515"/>
                                  <a:pt x="1266" y="1514"/>
                                  <a:pt x="1267" y="1512"/>
                                </a:cubicBezTo>
                                <a:cubicBezTo>
                                  <a:pt x="1268" y="1510"/>
                                  <a:pt x="1269" y="1509"/>
                                  <a:pt x="1270" y="1507"/>
                                </a:cubicBezTo>
                                <a:cubicBezTo>
                                  <a:pt x="1270" y="1506"/>
                                  <a:pt x="1272" y="1505"/>
                                  <a:pt x="1271" y="1503"/>
                                </a:cubicBezTo>
                                <a:cubicBezTo>
                                  <a:pt x="1271" y="1502"/>
                                  <a:pt x="1270" y="1501"/>
                                  <a:pt x="1271" y="1500"/>
                                </a:cubicBezTo>
                                <a:cubicBezTo>
                                  <a:pt x="1271" y="1499"/>
                                  <a:pt x="1273" y="1499"/>
                                  <a:pt x="1273" y="1498"/>
                                </a:cubicBezTo>
                                <a:cubicBezTo>
                                  <a:pt x="1274" y="1497"/>
                                  <a:pt x="1274" y="1495"/>
                                  <a:pt x="1274" y="1494"/>
                                </a:cubicBezTo>
                                <a:cubicBezTo>
                                  <a:pt x="1274" y="1493"/>
                                  <a:pt x="1274" y="1493"/>
                                  <a:pt x="1274" y="1492"/>
                                </a:cubicBezTo>
                                <a:cubicBezTo>
                                  <a:pt x="1274" y="1491"/>
                                  <a:pt x="1274" y="1491"/>
                                  <a:pt x="1273" y="1490"/>
                                </a:cubicBezTo>
                                <a:cubicBezTo>
                                  <a:pt x="1273" y="1490"/>
                                  <a:pt x="1273" y="1489"/>
                                  <a:pt x="1273" y="1489"/>
                                </a:cubicBezTo>
                                <a:cubicBezTo>
                                  <a:pt x="1272" y="1488"/>
                                  <a:pt x="1272" y="1489"/>
                                  <a:pt x="1271" y="1490"/>
                                </a:cubicBezTo>
                                <a:cubicBezTo>
                                  <a:pt x="1270" y="1490"/>
                                  <a:pt x="1271" y="1489"/>
                                  <a:pt x="1271" y="1489"/>
                                </a:cubicBezTo>
                                <a:cubicBezTo>
                                  <a:pt x="1272" y="1487"/>
                                  <a:pt x="1271" y="1486"/>
                                  <a:pt x="1270" y="1485"/>
                                </a:cubicBezTo>
                                <a:cubicBezTo>
                                  <a:pt x="1270" y="1484"/>
                                  <a:pt x="1270" y="1484"/>
                                  <a:pt x="1269" y="1484"/>
                                </a:cubicBezTo>
                                <a:cubicBezTo>
                                  <a:pt x="1269" y="1484"/>
                                  <a:pt x="1269" y="1485"/>
                                  <a:pt x="1268" y="1485"/>
                                </a:cubicBezTo>
                                <a:cubicBezTo>
                                  <a:pt x="1269" y="1485"/>
                                  <a:pt x="1269" y="1480"/>
                                  <a:pt x="1269" y="1480"/>
                                </a:cubicBezTo>
                                <a:cubicBezTo>
                                  <a:pt x="1269" y="1479"/>
                                  <a:pt x="1269" y="1479"/>
                                  <a:pt x="1268" y="1478"/>
                                </a:cubicBezTo>
                                <a:cubicBezTo>
                                  <a:pt x="1268" y="1477"/>
                                  <a:pt x="1268" y="1477"/>
                                  <a:pt x="1268" y="1476"/>
                                </a:cubicBezTo>
                                <a:cubicBezTo>
                                  <a:pt x="1268" y="1475"/>
                                  <a:pt x="1268" y="1475"/>
                                  <a:pt x="1267" y="1474"/>
                                </a:cubicBezTo>
                                <a:cubicBezTo>
                                  <a:pt x="1267" y="1473"/>
                                  <a:pt x="1267" y="1472"/>
                                  <a:pt x="1267" y="1471"/>
                                </a:cubicBezTo>
                                <a:cubicBezTo>
                                  <a:pt x="1267" y="1471"/>
                                  <a:pt x="1267" y="1470"/>
                                  <a:pt x="1267" y="1469"/>
                                </a:cubicBezTo>
                                <a:cubicBezTo>
                                  <a:pt x="1267" y="1467"/>
                                  <a:pt x="1267" y="1466"/>
                                  <a:pt x="1267" y="1464"/>
                                </a:cubicBezTo>
                                <a:cubicBezTo>
                                  <a:pt x="1268" y="1463"/>
                                  <a:pt x="1267" y="1462"/>
                                  <a:pt x="1268" y="1461"/>
                                </a:cubicBezTo>
                                <a:cubicBezTo>
                                  <a:pt x="1269" y="1459"/>
                                  <a:pt x="1269" y="1458"/>
                                  <a:pt x="1267" y="1458"/>
                                </a:cubicBezTo>
                                <a:cubicBezTo>
                                  <a:pt x="1266" y="1457"/>
                                  <a:pt x="1265" y="1457"/>
                                  <a:pt x="1266" y="1456"/>
                                </a:cubicBezTo>
                                <a:cubicBezTo>
                                  <a:pt x="1266" y="1455"/>
                                  <a:pt x="1267" y="1455"/>
                                  <a:pt x="1267" y="1454"/>
                                </a:cubicBezTo>
                                <a:cubicBezTo>
                                  <a:pt x="1268" y="1454"/>
                                  <a:pt x="1268" y="1453"/>
                                  <a:pt x="1268" y="1452"/>
                                </a:cubicBezTo>
                                <a:cubicBezTo>
                                  <a:pt x="1269" y="1452"/>
                                  <a:pt x="1269" y="1450"/>
                                  <a:pt x="1269" y="1450"/>
                                </a:cubicBezTo>
                                <a:cubicBezTo>
                                  <a:pt x="1269" y="1448"/>
                                  <a:pt x="1268" y="1447"/>
                                  <a:pt x="1268" y="1446"/>
                                </a:cubicBezTo>
                                <a:cubicBezTo>
                                  <a:pt x="1268" y="1445"/>
                                  <a:pt x="1268" y="1443"/>
                                  <a:pt x="1268" y="1442"/>
                                </a:cubicBezTo>
                                <a:cubicBezTo>
                                  <a:pt x="1268" y="1440"/>
                                  <a:pt x="1267" y="1439"/>
                                  <a:pt x="1267" y="1438"/>
                                </a:cubicBezTo>
                                <a:cubicBezTo>
                                  <a:pt x="1266" y="1435"/>
                                  <a:pt x="1267" y="1432"/>
                                  <a:pt x="1267" y="1430"/>
                                </a:cubicBezTo>
                                <a:cubicBezTo>
                                  <a:pt x="1267" y="1428"/>
                                  <a:pt x="1266" y="1427"/>
                                  <a:pt x="1266" y="1425"/>
                                </a:cubicBezTo>
                                <a:cubicBezTo>
                                  <a:pt x="1266" y="1423"/>
                                  <a:pt x="1264" y="1422"/>
                                  <a:pt x="1265" y="1420"/>
                                </a:cubicBezTo>
                                <a:cubicBezTo>
                                  <a:pt x="1265" y="1419"/>
                                  <a:pt x="1266" y="1418"/>
                                  <a:pt x="1266" y="1416"/>
                                </a:cubicBezTo>
                                <a:cubicBezTo>
                                  <a:pt x="1266" y="1414"/>
                                  <a:pt x="1266" y="1413"/>
                                  <a:pt x="1267" y="1412"/>
                                </a:cubicBezTo>
                                <a:cubicBezTo>
                                  <a:pt x="1268" y="1411"/>
                                  <a:pt x="1268" y="1411"/>
                                  <a:pt x="1268" y="1410"/>
                                </a:cubicBezTo>
                                <a:cubicBezTo>
                                  <a:pt x="1267" y="1409"/>
                                  <a:pt x="1267" y="1409"/>
                                  <a:pt x="1267" y="1408"/>
                                </a:cubicBezTo>
                                <a:cubicBezTo>
                                  <a:pt x="1267" y="1407"/>
                                  <a:pt x="1270" y="1407"/>
                                  <a:pt x="1268" y="1405"/>
                                </a:cubicBezTo>
                                <a:cubicBezTo>
                                  <a:pt x="1267" y="1404"/>
                                  <a:pt x="1266" y="1404"/>
                                  <a:pt x="1265" y="1403"/>
                                </a:cubicBezTo>
                                <a:cubicBezTo>
                                  <a:pt x="1265" y="1402"/>
                                  <a:pt x="1265" y="1401"/>
                                  <a:pt x="1265" y="1400"/>
                                </a:cubicBezTo>
                                <a:cubicBezTo>
                                  <a:pt x="1265" y="1399"/>
                                  <a:pt x="1264" y="1399"/>
                                  <a:pt x="1263" y="1398"/>
                                </a:cubicBezTo>
                                <a:cubicBezTo>
                                  <a:pt x="1262" y="1397"/>
                                  <a:pt x="1260" y="1396"/>
                                  <a:pt x="1259" y="1396"/>
                                </a:cubicBezTo>
                                <a:cubicBezTo>
                                  <a:pt x="1257" y="1396"/>
                                  <a:pt x="1255" y="1396"/>
                                  <a:pt x="1254" y="1395"/>
                                </a:cubicBezTo>
                                <a:cubicBezTo>
                                  <a:pt x="1253" y="1394"/>
                                  <a:pt x="1253" y="1392"/>
                                  <a:pt x="1252" y="1391"/>
                                </a:cubicBezTo>
                                <a:cubicBezTo>
                                  <a:pt x="1250" y="1391"/>
                                  <a:pt x="1248" y="1393"/>
                                  <a:pt x="1249" y="1390"/>
                                </a:cubicBezTo>
                                <a:cubicBezTo>
                                  <a:pt x="1249" y="1390"/>
                                  <a:pt x="1249" y="1389"/>
                                  <a:pt x="1249" y="1388"/>
                                </a:cubicBezTo>
                                <a:cubicBezTo>
                                  <a:pt x="1249" y="1387"/>
                                  <a:pt x="1248" y="1387"/>
                                  <a:pt x="1248" y="1386"/>
                                </a:cubicBezTo>
                                <a:cubicBezTo>
                                  <a:pt x="1248" y="1384"/>
                                  <a:pt x="1247" y="1383"/>
                                  <a:pt x="1246" y="1382"/>
                                </a:cubicBezTo>
                                <a:cubicBezTo>
                                  <a:pt x="1246" y="1380"/>
                                  <a:pt x="1246" y="1379"/>
                                  <a:pt x="1246" y="1378"/>
                                </a:cubicBezTo>
                                <a:cubicBezTo>
                                  <a:pt x="1248" y="1374"/>
                                  <a:pt x="1246" y="1372"/>
                                  <a:pt x="1244" y="1369"/>
                                </a:cubicBezTo>
                                <a:cubicBezTo>
                                  <a:pt x="1243" y="1368"/>
                                  <a:pt x="1242" y="1367"/>
                                  <a:pt x="1241" y="1366"/>
                                </a:cubicBezTo>
                                <a:cubicBezTo>
                                  <a:pt x="1241" y="1364"/>
                                  <a:pt x="1242" y="1362"/>
                                  <a:pt x="1241" y="1361"/>
                                </a:cubicBezTo>
                                <a:cubicBezTo>
                                  <a:pt x="1241" y="1359"/>
                                  <a:pt x="1240" y="1357"/>
                                  <a:pt x="1240" y="1355"/>
                                </a:cubicBezTo>
                                <a:cubicBezTo>
                                  <a:pt x="1240" y="1351"/>
                                  <a:pt x="1244" y="1348"/>
                                  <a:pt x="1243" y="1345"/>
                                </a:cubicBezTo>
                                <a:cubicBezTo>
                                  <a:pt x="1243" y="1343"/>
                                  <a:pt x="1242" y="1342"/>
                                  <a:pt x="1241" y="1340"/>
                                </a:cubicBezTo>
                                <a:cubicBezTo>
                                  <a:pt x="1240" y="1337"/>
                                  <a:pt x="1241" y="1333"/>
                                  <a:pt x="1243" y="1331"/>
                                </a:cubicBezTo>
                                <a:cubicBezTo>
                                  <a:pt x="1243" y="1330"/>
                                  <a:pt x="1243" y="1329"/>
                                  <a:pt x="1244" y="1329"/>
                                </a:cubicBezTo>
                                <a:cubicBezTo>
                                  <a:pt x="1244" y="1328"/>
                                  <a:pt x="1245" y="1327"/>
                                  <a:pt x="1245" y="1326"/>
                                </a:cubicBezTo>
                                <a:cubicBezTo>
                                  <a:pt x="1245" y="1326"/>
                                  <a:pt x="1245" y="1325"/>
                                  <a:pt x="1244" y="1324"/>
                                </a:cubicBezTo>
                                <a:cubicBezTo>
                                  <a:pt x="1244" y="1323"/>
                                  <a:pt x="1244" y="1323"/>
                                  <a:pt x="1243" y="1322"/>
                                </a:cubicBezTo>
                                <a:cubicBezTo>
                                  <a:pt x="1242" y="1321"/>
                                  <a:pt x="1242" y="1320"/>
                                  <a:pt x="1241" y="1320"/>
                                </a:cubicBezTo>
                                <a:cubicBezTo>
                                  <a:pt x="1240" y="1319"/>
                                  <a:pt x="1239" y="1319"/>
                                  <a:pt x="1238" y="1318"/>
                                </a:cubicBezTo>
                                <a:cubicBezTo>
                                  <a:pt x="1237" y="1317"/>
                                  <a:pt x="1236" y="1316"/>
                                  <a:pt x="1235" y="1315"/>
                                </a:cubicBezTo>
                                <a:cubicBezTo>
                                  <a:pt x="1233" y="1313"/>
                                  <a:pt x="1230" y="1311"/>
                                  <a:pt x="1229" y="1309"/>
                                </a:cubicBezTo>
                                <a:cubicBezTo>
                                  <a:pt x="1228" y="1306"/>
                                  <a:pt x="1229" y="1303"/>
                                  <a:pt x="1230" y="1300"/>
                                </a:cubicBezTo>
                                <a:cubicBezTo>
                                  <a:pt x="1231" y="1299"/>
                                  <a:pt x="1231" y="1297"/>
                                  <a:pt x="1231" y="1296"/>
                                </a:cubicBezTo>
                                <a:cubicBezTo>
                                  <a:pt x="1232" y="1293"/>
                                  <a:pt x="1234" y="1290"/>
                                  <a:pt x="1234" y="1287"/>
                                </a:cubicBezTo>
                                <a:cubicBezTo>
                                  <a:pt x="1235" y="1285"/>
                                  <a:pt x="1236" y="1283"/>
                                  <a:pt x="1236" y="1281"/>
                                </a:cubicBezTo>
                                <a:cubicBezTo>
                                  <a:pt x="1237" y="1280"/>
                                  <a:pt x="1237" y="1278"/>
                                  <a:pt x="1237" y="1277"/>
                                </a:cubicBezTo>
                                <a:cubicBezTo>
                                  <a:pt x="1238" y="1275"/>
                                  <a:pt x="1239" y="1274"/>
                                  <a:pt x="1241" y="1273"/>
                                </a:cubicBezTo>
                                <a:cubicBezTo>
                                  <a:pt x="1243" y="1272"/>
                                  <a:pt x="1245" y="1270"/>
                                  <a:pt x="1245" y="1268"/>
                                </a:cubicBezTo>
                                <a:cubicBezTo>
                                  <a:pt x="1246" y="1267"/>
                                  <a:pt x="1246" y="1265"/>
                                  <a:pt x="1247" y="1264"/>
                                </a:cubicBezTo>
                                <a:cubicBezTo>
                                  <a:pt x="1247" y="1264"/>
                                  <a:pt x="1248" y="1263"/>
                                  <a:pt x="1248" y="1262"/>
                                </a:cubicBezTo>
                                <a:cubicBezTo>
                                  <a:pt x="1247" y="1261"/>
                                  <a:pt x="1247" y="1260"/>
                                  <a:pt x="1247" y="1260"/>
                                </a:cubicBezTo>
                                <a:cubicBezTo>
                                  <a:pt x="1248" y="1258"/>
                                  <a:pt x="1250" y="1259"/>
                                  <a:pt x="1251" y="1258"/>
                                </a:cubicBezTo>
                                <a:cubicBezTo>
                                  <a:pt x="1252" y="1257"/>
                                  <a:pt x="1252" y="1256"/>
                                  <a:pt x="1252" y="1256"/>
                                </a:cubicBezTo>
                                <a:cubicBezTo>
                                  <a:pt x="1252" y="1255"/>
                                  <a:pt x="1253" y="1254"/>
                                  <a:pt x="1252" y="1253"/>
                                </a:cubicBezTo>
                                <a:cubicBezTo>
                                  <a:pt x="1252" y="1252"/>
                                  <a:pt x="1250" y="1252"/>
                                  <a:pt x="1251" y="1250"/>
                                </a:cubicBezTo>
                                <a:cubicBezTo>
                                  <a:pt x="1252" y="1249"/>
                                  <a:pt x="1253" y="1249"/>
                                  <a:pt x="1253" y="1248"/>
                                </a:cubicBezTo>
                                <a:cubicBezTo>
                                  <a:pt x="1254" y="1247"/>
                                  <a:pt x="1254" y="1246"/>
                                  <a:pt x="1255" y="1245"/>
                                </a:cubicBezTo>
                                <a:cubicBezTo>
                                  <a:pt x="1256" y="1244"/>
                                  <a:pt x="1257" y="1244"/>
                                  <a:pt x="1258" y="1243"/>
                                </a:cubicBezTo>
                                <a:cubicBezTo>
                                  <a:pt x="1260" y="1242"/>
                                  <a:pt x="1259" y="1238"/>
                                  <a:pt x="1260" y="1236"/>
                                </a:cubicBezTo>
                                <a:cubicBezTo>
                                  <a:pt x="1260" y="1234"/>
                                  <a:pt x="1261" y="1233"/>
                                  <a:pt x="1262" y="1231"/>
                                </a:cubicBezTo>
                                <a:cubicBezTo>
                                  <a:pt x="1263" y="1230"/>
                                  <a:pt x="1265" y="1229"/>
                                  <a:pt x="1267" y="1228"/>
                                </a:cubicBezTo>
                                <a:cubicBezTo>
                                  <a:pt x="1268" y="1227"/>
                                  <a:pt x="1269" y="1226"/>
                                  <a:pt x="1271" y="1225"/>
                                </a:cubicBezTo>
                                <a:cubicBezTo>
                                  <a:pt x="1271" y="1224"/>
                                  <a:pt x="1273" y="1222"/>
                                  <a:pt x="1274" y="1222"/>
                                </a:cubicBezTo>
                                <a:cubicBezTo>
                                  <a:pt x="1275" y="1222"/>
                                  <a:pt x="1276" y="1222"/>
                                  <a:pt x="1277" y="1222"/>
                                </a:cubicBezTo>
                                <a:cubicBezTo>
                                  <a:pt x="1278" y="1221"/>
                                  <a:pt x="1278" y="1221"/>
                                  <a:pt x="1279" y="1220"/>
                                </a:cubicBezTo>
                                <a:cubicBezTo>
                                  <a:pt x="1279" y="1219"/>
                                  <a:pt x="1282" y="1218"/>
                                  <a:pt x="1280" y="1218"/>
                                </a:cubicBezTo>
                                <a:cubicBezTo>
                                  <a:pt x="1279" y="1218"/>
                                  <a:pt x="1278" y="1219"/>
                                  <a:pt x="1278" y="1220"/>
                                </a:cubicBezTo>
                                <a:cubicBezTo>
                                  <a:pt x="1277" y="1220"/>
                                  <a:pt x="1277" y="1220"/>
                                  <a:pt x="1277" y="1221"/>
                                </a:cubicBezTo>
                                <a:cubicBezTo>
                                  <a:pt x="1276" y="1221"/>
                                  <a:pt x="1276" y="1222"/>
                                  <a:pt x="1276" y="1221"/>
                                </a:cubicBezTo>
                                <a:cubicBezTo>
                                  <a:pt x="1276" y="1221"/>
                                  <a:pt x="1276" y="1221"/>
                                  <a:pt x="1276" y="1220"/>
                                </a:cubicBezTo>
                                <a:cubicBezTo>
                                  <a:pt x="1276" y="1220"/>
                                  <a:pt x="1276" y="1220"/>
                                  <a:pt x="1275" y="1220"/>
                                </a:cubicBezTo>
                                <a:cubicBezTo>
                                  <a:pt x="1275" y="1219"/>
                                  <a:pt x="1275" y="1219"/>
                                  <a:pt x="1275" y="1218"/>
                                </a:cubicBezTo>
                                <a:cubicBezTo>
                                  <a:pt x="1275" y="1217"/>
                                  <a:pt x="1275" y="1216"/>
                                  <a:pt x="1276" y="1216"/>
                                </a:cubicBezTo>
                                <a:cubicBezTo>
                                  <a:pt x="1277" y="1217"/>
                                  <a:pt x="1276" y="1218"/>
                                  <a:pt x="1277" y="1218"/>
                                </a:cubicBezTo>
                                <a:cubicBezTo>
                                  <a:pt x="1278" y="1218"/>
                                  <a:pt x="1279" y="1217"/>
                                  <a:pt x="1279" y="1217"/>
                                </a:cubicBezTo>
                                <a:cubicBezTo>
                                  <a:pt x="1280" y="1216"/>
                                  <a:pt x="1280" y="1216"/>
                                  <a:pt x="1281" y="1216"/>
                                </a:cubicBezTo>
                                <a:cubicBezTo>
                                  <a:pt x="1283" y="1216"/>
                                  <a:pt x="1283" y="1215"/>
                                  <a:pt x="1285" y="1214"/>
                                </a:cubicBezTo>
                                <a:cubicBezTo>
                                  <a:pt x="1286" y="1212"/>
                                  <a:pt x="1287" y="1212"/>
                                  <a:pt x="1288" y="1210"/>
                                </a:cubicBezTo>
                                <a:cubicBezTo>
                                  <a:pt x="1289" y="1210"/>
                                  <a:pt x="1289" y="1209"/>
                                  <a:pt x="1289" y="1208"/>
                                </a:cubicBezTo>
                                <a:cubicBezTo>
                                  <a:pt x="1290" y="1208"/>
                                  <a:pt x="1290" y="1208"/>
                                  <a:pt x="1290" y="1207"/>
                                </a:cubicBezTo>
                                <a:cubicBezTo>
                                  <a:pt x="1291" y="1205"/>
                                  <a:pt x="1292" y="1204"/>
                                  <a:pt x="1293" y="1203"/>
                                </a:cubicBezTo>
                                <a:cubicBezTo>
                                  <a:pt x="1294" y="1202"/>
                                  <a:pt x="1294" y="1200"/>
                                  <a:pt x="1295" y="1198"/>
                                </a:cubicBezTo>
                                <a:cubicBezTo>
                                  <a:pt x="1296" y="1197"/>
                                  <a:pt x="1297" y="1195"/>
                                  <a:pt x="1298" y="1194"/>
                                </a:cubicBezTo>
                                <a:cubicBezTo>
                                  <a:pt x="1300" y="1192"/>
                                  <a:pt x="1301" y="1191"/>
                                  <a:pt x="1303" y="1189"/>
                                </a:cubicBezTo>
                                <a:cubicBezTo>
                                  <a:pt x="1304" y="1188"/>
                                  <a:pt x="1305" y="1187"/>
                                  <a:pt x="1307" y="1186"/>
                                </a:cubicBezTo>
                                <a:cubicBezTo>
                                  <a:pt x="1308" y="1184"/>
                                  <a:pt x="1309" y="1182"/>
                                  <a:pt x="1311" y="1181"/>
                                </a:cubicBezTo>
                                <a:cubicBezTo>
                                  <a:pt x="1312" y="1180"/>
                                  <a:pt x="1313" y="1179"/>
                                  <a:pt x="1314" y="1178"/>
                                </a:cubicBezTo>
                                <a:cubicBezTo>
                                  <a:pt x="1315" y="1178"/>
                                  <a:pt x="1315" y="1177"/>
                                  <a:pt x="1316" y="1176"/>
                                </a:cubicBezTo>
                                <a:cubicBezTo>
                                  <a:pt x="1317" y="1175"/>
                                  <a:pt x="1317" y="1175"/>
                                  <a:pt x="1317" y="1174"/>
                                </a:cubicBezTo>
                                <a:cubicBezTo>
                                  <a:pt x="1319" y="1171"/>
                                  <a:pt x="1322" y="1169"/>
                                  <a:pt x="1324" y="1167"/>
                                </a:cubicBezTo>
                                <a:cubicBezTo>
                                  <a:pt x="1326" y="1165"/>
                                  <a:pt x="1327" y="1164"/>
                                  <a:pt x="1328" y="1162"/>
                                </a:cubicBezTo>
                                <a:cubicBezTo>
                                  <a:pt x="1329" y="1161"/>
                                  <a:pt x="1330" y="1161"/>
                                  <a:pt x="1331" y="1160"/>
                                </a:cubicBezTo>
                                <a:cubicBezTo>
                                  <a:pt x="1332" y="1159"/>
                                  <a:pt x="1333" y="1158"/>
                                  <a:pt x="1334" y="1157"/>
                                </a:cubicBezTo>
                                <a:cubicBezTo>
                                  <a:pt x="1335" y="1156"/>
                                  <a:pt x="1335" y="1156"/>
                                  <a:pt x="1336" y="1155"/>
                                </a:cubicBezTo>
                                <a:cubicBezTo>
                                  <a:pt x="1338" y="1154"/>
                                  <a:pt x="1340" y="1153"/>
                                  <a:pt x="1341" y="1152"/>
                                </a:cubicBezTo>
                                <a:cubicBezTo>
                                  <a:pt x="1343" y="1151"/>
                                  <a:pt x="1344" y="1149"/>
                                  <a:pt x="1346" y="1148"/>
                                </a:cubicBezTo>
                                <a:cubicBezTo>
                                  <a:pt x="1347" y="1147"/>
                                  <a:pt x="1349" y="1146"/>
                                  <a:pt x="1351" y="1144"/>
                                </a:cubicBezTo>
                                <a:cubicBezTo>
                                  <a:pt x="1353" y="1143"/>
                                  <a:pt x="1354" y="1141"/>
                                  <a:pt x="1356" y="1140"/>
                                </a:cubicBezTo>
                                <a:cubicBezTo>
                                  <a:pt x="1357" y="1139"/>
                                  <a:pt x="1359" y="1137"/>
                                  <a:pt x="1361" y="1136"/>
                                </a:cubicBezTo>
                                <a:cubicBezTo>
                                  <a:pt x="1364" y="1133"/>
                                  <a:pt x="1368" y="1131"/>
                                  <a:pt x="1372" y="1129"/>
                                </a:cubicBezTo>
                                <a:cubicBezTo>
                                  <a:pt x="1374" y="1128"/>
                                  <a:pt x="1375" y="1127"/>
                                  <a:pt x="1377" y="1125"/>
                                </a:cubicBezTo>
                                <a:cubicBezTo>
                                  <a:pt x="1378" y="1124"/>
                                  <a:pt x="1380" y="1123"/>
                                  <a:pt x="1382" y="1122"/>
                                </a:cubicBezTo>
                                <a:cubicBezTo>
                                  <a:pt x="1386" y="1118"/>
                                  <a:pt x="1389" y="1115"/>
                                  <a:pt x="1393" y="1111"/>
                                </a:cubicBezTo>
                                <a:cubicBezTo>
                                  <a:pt x="1394" y="1111"/>
                                  <a:pt x="1395" y="1110"/>
                                  <a:pt x="1396" y="1109"/>
                                </a:cubicBezTo>
                                <a:cubicBezTo>
                                  <a:pt x="1397" y="1108"/>
                                  <a:pt x="1399" y="1107"/>
                                  <a:pt x="1400" y="1105"/>
                                </a:cubicBezTo>
                                <a:cubicBezTo>
                                  <a:pt x="1401" y="1104"/>
                                  <a:pt x="1402" y="1103"/>
                                  <a:pt x="1402" y="1102"/>
                                </a:cubicBezTo>
                                <a:cubicBezTo>
                                  <a:pt x="1404" y="1100"/>
                                  <a:pt x="1406" y="1099"/>
                                  <a:pt x="1408" y="1098"/>
                                </a:cubicBezTo>
                                <a:cubicBezTo>
                                  <a:pt x="1410" y="1096"/>
                                  <a:pt x="1411" y="1095"/>
                                  <a:pt x="1413" y="1093"/>
                                </a:cubicBezTo>
                                <a:cubicBezTo>
                                  <a:pt x="1416" y="1091"/>
                                  <a:pt x="1418" y="1088"/>
                                  <a:pt x="1420" y="1085"/>
                                </a:cubicBezTo>
                                <a:cubicBezTo>
                                  <a:pt x="1423" y="1082"/>
                                  <a:pt x="1427" y="1080"/>
                                  <a:pt x="1429" y="1076"/>
                                </a:cubicBezTo>
                                <a:cubicBezTo>
                                  <a:pt x="1430" y="1075"/>
                                  <a:pt x="1431" y="1073"/>
                                  <a:pt x="1432" y="1071"/>
                                </a:cubicBezTo>
                                <a:cubicBezTo>
                                  <a:pt x="1433" y="1070"/>
                                  <a:pt x="1434" y="1068"/>
                                  <a:pt x="1435" y="1067"/>
                                </a:cubicBezTo>
                                <a:cubicBezTo>
                                  <a:pt x="1438" y="1063"/>
                                  <a:pt x="1441" y="1058"/>
                                  <a:pt x="1443" y="1054"/>
                                </a:cubicBezTo>
                                <a:cubicBezTo>
                                  <a:pt x="1444" y="1052"/>
                                  <a:pt x="1445" y="1051"/>
                                  <a:pt x="1446" y="1050"/>
                                </a:cubicBezTo>
                                <a:cubicBezTo>
                                  <a:pt x="1447" y="1047"/>
                                  <a:pt x="1448" y="1046"/>
                                  <a:pt x="1450" y="1043"/>
                                </a:cubicBezTo>
                                <a:cubicBezTo>
                                  <a:pt x="1451" y="1041"/>
                                  <a:pt x="1453" y="1038"/>
                                  <a:pt x="1455" y="1035"/>
                                </a:cubicBezTo>
                                <a:cubicBezTo>
                                  <a:pt x="1456" y="1033"/>
                                  <a:pt x="1457" y="1030"/>
                                  <a:pt x="1458" y="1028"/>
                                </a:cubicBezTo>
                                <a:cubicBezTo>
                                  <a:pt x="1459" y="1026"/>
                                  <a:pt x="1459" y="1024"/>
                                  <a:pt x="1460" y="1022"/>
                                </a:cubicBezTo>
                                <a:cubicBezTo>
                                  <a:pt x="1461" y="1020"/>
                                  <a:pt x="1462" y="1018"/>
                                  <a:pt x="1463" y="1017"/>
                                </a:cubicBezTo>
                                <a:cubicBezTo>
                                  <a:pt x="1465" y="1013"/>
                                  <a:pt x="1467" y="1009"/>
                                  <a:pt x="1468" y="1005"/>
                                </a:cubicBezTo>
                                <a:cubicBezTo>
                                  <a:pt x="1469" y="1003"/>
                                  <a:pt x="1469" y="1001"/>
                                  <a:pt x="1469" y="1000"/>
                                </a:cubicBezTo>
                                <a:cubicBezTo>
                                  <a:pt x="1470" y="999"/>
                                  <a:pt x="1471" y="997"/>
                                  <a:pt x="1472" y="996"/>
                                </a:cubicBezTo>
                                <a:cubicBezTo>
                                  <a:pt x="1473" y="995"/>
                                  <a:pt x="1475" y="994"/>
                                  <a:pt x="1476" y="993"/>
                                </a:cubicBezTo>
                                <a:cubicBezTo>
                                  <a:pt x="1477" y="992"/>
                                  <a:pt x="1478" y="990"/>
                                  <a:pt x="1479" y="989"/>
                                </a:cubicBezTo>
                                <a:cubicBezTo>
                                  <a:pt x="1479" y="988"/>
                                  <a:pt x="1480" y="987"/>
                                  <a:pt x="1481" y="986"/>
                                </a:cubicBezTo>
                                <a:cubicBezTo>
                                  <a:pt x="1482" y="984"/>
                                  <a:pt x="1483" y="982"/>
                                  <a:pt x="1484" y="980"/>
                                </a:cubicBezTo>
                                <a:cubicBezTo>
                                  <a:pt x="1486" y="977"/>
                                  <a:pt x="1488" y="973"/>
                                  <a:pt x="1490" y="969"/>
                                </a:cubicBezTo>
                                <a:cubicBezTo>
                                  <a:pt x="1491" y="968"/>
                                  <a:pt x="1492" y="966"/>
                                  <a:pt x="1492" y="964"/>
                                </a:cubicBezTo>
                                <a:cubicBezTo>
                                  <a:pt x="1492" y="962"/>
                                  <a:pt x="1492" y="961"/>
                                  <a:pt x="1492" y="959"/>
                                </a:cubicBezTo>
                                <a:cubicBezTo>
                                  <a:pt x="1492" y="956"/>
                                  <a:pt x="1492" y="952"/>
                                  <a:pt x="1493" y="949"/>
                                </a:cubicBezTo>
                                <a:cubicBezTo>
                                  <a:pt x="1493" y="947"/>
                                  <a:pt x="1495" y="945"/>
                                  <a:pt x="1498" y="945"/>
                                </a:cubicBezTo>
                                <a:cubicBezTo>
                                  <a:pt x="1499" y="945"/>
                                  <a:pt x="1504" y="946"/>
                                  <a:pt x="1504" y="944"/>
                                </a:cubicBezTo>
                                <a:cubicBezTo>
                                  <a:pt x="1504" y="944"/>
                                  <a:pt x="1503" y="944"/>
                                  <a:pt x="1502" y="944"/>
                                </a:cubicBezTo>
                                <a:cubicBezTo>
                                  <a:pt x="1501" y="943"/>
                                  <a:pt x="1501" y="943"/>
                                  <a:pt x="1500" y="942"/>
                                </a:cubicBezTo>
                                <a:cubicBezTo>
                                  <a:pt x="1499" y="942"/>
                                  <a:pt x="1498" y="942"/>
                                  <a:pt x="1497" y="940"/>
                                </a:cubicBezTo>
                                <a:cubicBezTo>
                                  <a:pt x="1497" y="939"/>
                                  <a:pt x="1497" y="937"/>
                                  <a:pt x="1497" y="936"/>
                                </a:cubicBezTo>
                                <a:cubicBezTo>
                                  <a:pt x="1497" y="935"/>
                                  <a:pt x="1497" y="935"/>
                                  <a:pt x="1497" y="934"/>
                                </a:cubicBezTo>
                                <a:cubicBezTo>
                                  <a:pt x="1496" y="933"/>
                                  <a:pt x="1496" y="932"/>
                                  <a:pt x="1496" y="932"/>
                                </a:cubicBezTo>
                                <a:cubicBezTo>
                                  <a:pt x="1496" y="930"/>
                                  <a:pt x="1496" y="928"/>
                                  <a:pt x="1496" y="926"/>
                                </a:cubicBezTo>
                                <a:cubicBezTo>
                                  <a:pt x="1497" y="925"/>
                                  <a:pt x="1497" y="923"/>
                                  <a:pt x="1498" y="922"/>
                                </a:cubicBezTo>
                                <a:cubicBezTo>
                                  <a:pt x="1498" y="921"/>
                                  <a:pt x="1498" y="919"/>
                                  <a:pt x="1498" y="918"/>
                                </a:cubicBezTo>
                                <a:cubicBezTo>
                                  <a:pt x="1499" y="917"/>
                                  <a:pt x="1500" y="917"/>
                                  <a:pt x="1500" y="916"/>
                                </a:cubicBezTo>
                                <a:cubicBezTo>
                                  <a:pt x="1501" y="915"/>
                                  <a:pt x="1501" y="914"/>
                                  <a:pt x="1500" y="913"/>
                                </a:cubicBezTo>
                                <a:cubicBezTo>
                                  <a:pt x="1499" y="913"/>
                                  <a:pt x="1498" y="913"/>
                                  <a:pt x="1497" y="912"/>
                                </a:cubicBezTo>
                                <a:cubicBezTo>
                                  <a:pt x="1497" y="912"/>
                                  <a:pt x="1496" y="912"/>
                                  <a:pt x="1496" y="911"/>
                                </a:cubicBezTo>
                                <a:cubicBezTo>
                                  <a:pt x="1495" y="911"/>
                                  <a:pt x="1495" y="911"/>
                                  <a:pt x="1495" y="911"/>
                                </a:cubicBezTo>
                                <a:cubicBezTo>
                                  <a:pt x="1493" y="911"/>
                                  <a:pt x="1492" y="910"/>
                                  <a:pt x="1490" y="910"/>
                                </a:cubicBezTo>
                                <a:cubicBezTo>
                                  <a:pt x="1489" y="910"/>
                                  <a:pt x="1487" y="911"/>
                                  <a:pt x="1486" y="912"/>
                                </a:cubicBezTo>
                                <a:cubicBezTo>
                                  <a:pt x="1485" y="914"/>
                                  <a:pt x="1484" y="916"/>
                                  <a:pt x="1482" y="917"/>
                                </a:cubicBezTo>
                                <a:cubicBezTo>
                                  <a:pt x="1481" y="917"/>
                                  <a:pt x="1480" y="917"/>
                                  <a:pt x="1480" y="917"/>
                                </a:cubicBezTo>
                                <a:cubicBezTo>
                                  <a:pt x="1477" y="918"/>
                                  <a:pt x="1475" y="918"/>
                                  <a:pt x="1473" y="919"/>
                                </a:cubicBezTo>
                                <a:cubicBezTo>
                                  <a:pt x="1471" y="920"/>
                                  <a:pt x="1470" y="920"/>
                                  <a:pt x="1468" y="920"/>
                                </a:cubicBezTo>
                                <a:cubicBezTo>
                                  <a:pt x="1467" y="921"/>
                                  <a:pt x="1465" y="921"/>
                                  <a:pt x="1464" y="922"/>
                                </a:cubicBezTo>
                                <a:cubicBezTo>
                                  <a:pt x="1462" y="922"/>
                                  <a:pt x="1460" y="923"/>
                                  <a:pt x="1458" y="923"/>
                                </a:cubicBezTo>
                                <a:cubicBezTo>
                                  <a:pt x="1458" y="923"/>
                                  <a:pt x="1457" y="924"/>
                                  <a:pt x="1456" y="924"/>
                                </a:cubicBezTo>
                                <a:cubicBezTo>
                                  <a:pt x="1455" y="925"/>
                                  <a:pt x="1455" y="925"/>
                                  <a:pt x="1454" y="925"/>
                                </a:cubicBezTo>
                                <a:cubicBezTo>
                                  <a:pt x="1452" y="925"/>
                                  <a:pt x="1450" y="926"/>
                                  <a:pt x="1449" y="927"/>
                                </a:cubicBezTo>
                                <a:cubicBezTo>
                                  <a:pt x="1447" y="927"/>
                                  <a:pt x="1445" y="927"/>
                                  <a:pt x="1443" y="927"/>
                                </a:cubicBezTo>
                                <a:cubicBezTo>
                                  <a:pt x="1442" y="927"/>
                                  <a:pt x="1440" y="927"/>
                                  <a:pt x="1439" y="927"/>
                                </a:cubicBezTo>
                                <a:cubicBezTo>
                                  <a:pt x="1436" y="927"/>
                                  <a:pt x="1433" y="927"/>
                                  <a:pt x="1430" y="927"/>
                                </a:cubicBezTo>
                                <a:cubicBezTo>
                                  <a:pt x="1426" y="927"/>
                                  <a:pt x="1421" y="927"/>
                                  <a:pt x="1416" y="928"/>
                                </a:cubicBezTo>
                                <a:cubicBezTo>
                                  <a:pt x="1414" y="929"/>
                                  <a:pt x="1412" y="930"/>
                                  <a:pt x="1410" y="931"/>
                                </a:cubicBezTo>
                                <a:cubicBezTo>
                                  <a:pt x="1408" y="933"/>
                                  <a:pt x="1406" y="934"/>
                                  <a:pt x="1404" y="935"/>
                                </a:cubicBezTo>
                                <a:cubicBezTo>
                                  <a:pt x="1401" y="937"/>
                                  <a:pt x="1398" y="939"/>
                                  <a:pt x="1394" y="939"/>
                                </a:cubicBezTo>
                                <a:cubicBezTo>
                                  <a:pt x="1392" y="939"/>
                                  <a:pt x="1391" y="937"/>
                                  <a:pt x="1388" y="936"/>
                                </a:cubicBezTo>
                                <a:cubicBezTo>
                                  <a:pt x="1387" y="936"/>
                                  <a:pt x="1385" y="936"/>
                                  <a:pt x="1383" y="936"/>
                                </a:cubicBezTo>
                                <a:cubicBezTo>
                                  <a:pt x="1382" y="936"/>
                                  <a:pt x="1380" y="937"/>
                                  <a:pt x="1379" y="938"/>
                                </a:cubicBezTo>
                                <a:cubicBezTo>
                                  <a:pt x="1376" y="939"/>
                                  <a:pt x="1373" y="940"/>
                                  <a:pt x="1370" y="941"/>
                                </a:cubicBezTo>
                                <a:cubicBezTo>
                                  <a:pt x="1367" y="943"/>
                                  <a:pt x="1364" y="945"/>
                                  <a:pt x="1360" y="945"/>
                                </a:cubicBezTo>
                                <a:cubicBezTo>
                                  <a:pt x="1357" y="945"/>
                                  <a:pt x="1353" y="945"/>
                                  <a:pt x="1350" y="944"/>
                                </a:cubicBezTo>
                                <a:cubicBezTo>
                                  <a:pt x="1347" y="943"/>
                                  <a:pt x="1345" y="941"/>
                                  <a:pt x="1342" y="939"/>
                                </a:cubicBezTo>
                                <a:cubicBezTo>
                                  <a:pt x="1340" y="937"/>
                                  <a:pt x="1338" y="935"/>
                                  <a:pt x="1336" y="932"/>
                                </a:cubicBezTo>
                                <a:cubicBezTo>
                                  <a:pt x="1335" y="931"/>
                                  <a:pt x="1334" y="930"/>
                                  <a:pt x="1333" y="929"/>
                                </a:cubicBezTo>
                                <a:cubicBezTo>
                                  <a:pt x="1332" y="928"/>
                                  <a:pt x="1331" y="926"/>
                                  <a:pt x="1330" y="925"/>
                                </a:cubicBezTo>
                                <a:cubicBezTo>
                                  <a:pt x="1329" y="924"/>
                                  <a:pt x="1328" y="923"/>
                                  <a:pt x="1327" y="922"/>
                                </a:cubicBezTo>
                                <a:cubicBezTo>
                                  <a:pt x="1326" y="921"/>
                                  <a:pt x="1325" y="920"/>
                                  <a:pt x="1323" y="920"/>
                                </a:cubicBezTo>
                                <a:cubicBezTo>
                                  <a:pt x="1322" y="919"/>
                                  <a:pt x="1320" y="919"/>
                                  <a:pt x="1319" y="919"/>
                                </a:cubicBezTo>
                                <a:cubicBezTo>
                                  <a:pt x="1318" y="919"/>
                                  <a:pt x="1317" y="919"/>
                                  <a:pt x="1316" y="919"/>
                                </a:cubicBezTo>
                                <a:cubicBezTo>
                                  <a:pt x="1315" y="919"/>
                                  <a:pt x="1315" y="919"/>
                                  <a:pt x="1314" y="919"/>
                                </a:cubicBezTo>
                                <a:cubicBezTo>
                                  <a:pt x="1313" y="920"/>
                                  <a:pt x="1313" y="919"/>
                                  <a:pt x="1314" y="919"/>
                                </a:cubicBezTo>
                                <a:cubicBezTo>
                                  <a:pt x="1314" y="918"/>
                                  <a:pt x="1315" y="918"/>
                                  <a:pt x="1316" y="918"/>
                                </a:cubicBezTo>
                                <a:cubicBezTo>
                                  <a:pt x="1317" y="918"/>
                                  <a:pt x="1319" y="917"/>
                                  <a:pt x="1320" y="916"/>
                                </a:cubicBezTo>
                                <a:cubicBezTo>
                                  <a:pt x="1321" y="915"/>
                                  <a:pt x="1322" y="914"/>
                                  <a:pt x="1323" y="913"/>
                                </a:cubicBezTo>
                                <a:cubicBezTo>
                                  <a:pt x="1325" y="912"/>
                                  <a:pt x="1326" y="912"/>
                                  <a:pt x="1328" y="911"/>
                                </a:cubicBezTo>
                                <a:cubicBezTo>
                                  <a:pt x="1330" y="910"/>
                                  <a:pt x="1329" y="907"/>
                                  <a:pt x="1329" y="905"/>
                                </a:cubicBezTo>
                                <a:cubicBezTo>
                                  <a:pt x="1329" y="903"/>
                                  <a:pt x="1328" y="900"/>
                                  <a:pt x="1327" y="898"/>
                                </a:cubicBezTo>
                                <a:cubicBezTo>
                                  <a:pt x="1326" y="896"/>
                                  <a:pt x="1325" y="895"/>
                                  <a:pt x="1324" y="895"/>
                                </a:cubicBezTo>
                                <a:cubicBezTo>
                                  <a:pt x="1323" y="894"/>
                                  <a:pt x="1322" y="892"/>
                                  <a:pt x="1321" y="891"/>
                                </a:cubicBezTo>
                                <a:cubicBezTo>
                                  <a:pt x="1320" y="889"/>
                                  <a:pt x="1319" y="891"/>
                                  <a:pt x="1318" y="891"/>
                                </a:cubicBezTo>
                                <a:cubicBezTo>
                                  <a:pt x="1316" y="891"/>
                                  <a:pt x="1315" y="890"/>
                                  <a:pt x="1314" y="889"/>
                                </a:cubicBezTo>
                                <a:cubicBezTo>
                                  <a:pt x="1313" y="888"/>
                                  <a:pt x="1312" y="887"/>
                                  <a:pt x="1311" y="886"/>
                                </a:cubicBezTo>
                                <a:cubicBezTo>
                                  <a:pt x="1310" y="884"/>
                                  <a:pt x="1309" y="884"/>
                                  <a:pt x="1308" y="883"/>
                                </a:cubicBezTo>
                                <a:cubicBezTo>
                                  <a:pt x="1307" y="882"/>
                                  <a:pt x="1306" y="881"/>
                                  <a:pt x="1306" y="879"/>
                                </a:cubicBezTo>
                                <a:cubicBezTo>
                                  <a:pt x="1306" y="877"/>
                                  <a:pt x="1305" y="876"/>
                                  <a:pt x="1304" y="874"/>
                                </a:cubicBezTo>
                                <a:cubicBezTo>
                                  <a:pt x="1303" y="872"/>
                                  <a:pt x="1300" y="870"/>
                                  <a:pt x="1298" y="868"/>
                                </a:cubicBezTo>
                                <a:cubicBezTo>
                                  <a:pt x="1295" y="867"/>
                                  <a:pt x="1292" y="867"/>
                                  <a:pt x="1289" y="864"/>
                                </a:cubicBezTo>
                                <a:cubicBezTo>
                                  <a:pt x="1288" y="863"/>
                                  <a:pt x="1288" y="861"/>
                                  <a:pt x="1287" y="859"/>
                                </a:cubicBezTo>
                                <a:cubicBezTo>
                                  <a:pt x="1287" y="859"/>
                                  <a:pt x="1286" y="858"/>
                                  <a:pt x="1286" y="857"/>
                                </a:cubicBezTo>
                                <a:cubicBezTo>
                                  <a:pt x="1285" y="856"/>
                                  <a:pt x="1285" y="856"/>
                                  <a:pt x="1284" y="855"/>
                                </a:cubicBezTo>
                                <a:cubicBezTo>
                                  <a:pt x="1283" y="854"/>
                                  <a:pt x="1282" y="853"/>
                                  <a:pt x="1281" y="852"/>
                                </a:cubicBezTo>
                                <a:cubicBezTo>
                                  <a:pt x="1278" y="850"/>
                                  <a:pt x="1275" y="849"/>
                                  <a:pt x="1272" y="847"/>
                                </a:cubicBezTo>
                                <a:cubicBezTo>
                                  <a:pt x="1269" y="845"/>
                                  <a:pt x="1266" y="844"/>
                                  <a:pt x="1263" y="844"/>
                                </a:cubicBezTo>
                                <a:cubicBezTo>
                                  <a:pt x="1260" y="844"/>
                                  <a:pt x="1258" y="844"/>
                                  <a:pt x="1257" y="841"/>
                                </a:cubicBezTo>
                                <a:cubicBezTo>
                                  <a:pt x="1256" y="840"/>
                                  <a:pt x="1256" y="839"/>
                                  <a:pt x="1255" y="838"/>
                                </a:cubicBezTo>
                                <a:cubicBezTo>
                                  <a:pt x="1255" y="837"/>
                                  <a:pt x="1255" y="837"/>
                                  <a:pt x="1254" y="836"/>
                                </a:cubicBezTo>
                                <a:cubicBezTo>
                                  <a:pt x="1253" y="835"/>
                                  <a:pt x="1253" y="833"/>
                                  <a:pt x="1252" y="833"/>
                                </a:cubicBezTo>
                                <a:cubicBezTo>
                                  <a:pt x="1251" y="832"/>
                                  <a:pt x="1250" y="835"/>
                                  <a:pt x="1250" y="836"/>
                                </a:cubicBezTo>
                                <a:cubicBezTo>
                                  <a:pt x="1251" y="837"/>
                                  <a:pt x="1252" y="839"/>
                                  <a:pt x="1251" y="840"/>
                                </a:cubicBezTo>
                                <a:cubicBezTo>
                                  <a:pt x="1251" y="840"/>
                                  <a:pt x="1250" y="841"/>
                                  <a:pt x="1250" y="841"/>
                                </a:cubicBezTo>
                                <a:cubicBezTo>
                                  <a:pt x="1249" y="841"/>
                                  <a:pt x="1249" y="839"/>
                                  <a:pt x="1249" y="839"/>
                                </a:cubicBezTo>
                                <a:cubicBezTo>
                                  <a:pt x="1249" y="837"/>
                                  <a:pt x="1248" y="837"/>
                                  <a:pt x="1247" y="836"/>
                                </a:cubicBezTo>
                                <a:cubicBezTo>
                                  <a:pt x="1246" y="835"/>
                                  <a:pt x="1244" y="833"/>
                                  <a:pt x="1244" y="832"/>
                                </a:cubicBezTo>
                                <a:cubicBezTo>
                                  <a:pt x="1243" y="831"/>
                                  <a:pt x="1244" y="829"/>
                                  <a:pt x="1243" y="827"/>
                                </a:cubicBezTo>
                                <a:cubicBezTo>
                                  <a:pt x="1242" y="826"/>
                                  <a:pt x="1241" y="824"/>
                                  <a:pt x="1241" y="823"/>
                                </a:cubicBezTo>
                                <a:cubicBezTo>
                                  <a:pt x="1240" y="821"/>
                                  <a:pt x="1238" y="820"/>
                                  <a:pt x="1238" y="817"/>
                                </a:cubicBezTo>
                                <a:cubicBezTo>
                                  <a:pt x="1238" y="816"/>
                                  <a:pt x="1238" y="814"/>
                                  <a:pt x="1238" y="812"/>
                                </a:cubicBezTo>
                                <a:cubicBezTo>
                                  <a:pt x="1238" y="807"/>
                                  <a:pt x="1236" y="803"/>
                                  <a:pt x="1234" y="798"/>
                                </a:cubicBezTo>
                                <a:cubicBezTo>
                                  <a:pt x="1233" y="795"/>
                                  <a:pt x="1232" y="792"/>
                                  <a:pt x="1231" y="789"/>
                                </a:cubicBezTo>
                                <a:cubicBezTo>
                                  <a:pt x="1229" y="786"/>
                                  <a:pt x="1229" y="783"/>
                                  <a:pt x="1227" y="780"/>
                                </a:cubicBezTo>
                                <a:cubicBezTo>
                                  <a:pt x="1226" y="779"/>
                                  <a:pt x="1225" y="778"/>
                                  <a:pt x="1225" y="777"/>
                                </a:cubicBezTo>
                                <a:cubicBezTo>
                                  <a:pt x="1224" y="775"/>
                                  <a:pt x="1223" y="775"/>
                                  <a:pt x="1222" y="774"/>
                                </a:cubicBezTo>
                                <a:cubicBezTo>
                                  <a:pt x="1221" y="773"/>
                                  <a:pt x="1221" y="773"/>
                                  <a:pt x="1221" y="773"/>
                                </a:cubicBezTo>
                                <a:cubicBezTo>
                                  <a:pt x="1220" y="773"/>
                                  <a:pt x="1220" y="772"/>
                                  <a:pt x="1219" y="772"/>
                                </a:cubicBezTo>
                                <a:cubicBezTo>
                                  <a:pt x="1218" y="770"/>
                                  <a:pt x="1215" y="769"/>
                                  <a:pt x="1214" y="769"/>
                                </a:cubicBezTo>
                                <a:cubicBezTo>
                                  <a:pt x="1213" y="768"/>
                                  <a:pt x="1212" y="768"/>
                                  <a:pt x="1211" y="767"/>
                                </a:cubicBezTo>
                                <a:cubicBezTo>
                                  <a:pt x="1209" y="766"/>
                                  <a:pt x="1208" y="765"/>
                                  <a:pt x="1206" y="763"/>
                                </a:cubicBezTo>
                                <a:cubicBezTo>
                                  <a:pt x="1204" y="761"/>
                                  <a:pt x="1201" y="759"/>
                                  <a:pt x="1199" y="756"/>
                                </a:cubicBezTo>
                                <a:cubicBezTo>
                                  <a:pt x="1199" y="755"/>
                                  <a:pt x="1198" y="753"/>
                                  <a:pt x="1197" y="751"/>
                                </a:cubicBezTo>
                                <a:cubicBezTo>
                                  <a:pt x="1197" y="750"/>
                                  <a:pt x="1197" y="748"/>
                                  <a:pt x="1196" y="747"/>
                                </a:cubicBezTo>
                                <a:cubicBezTo>
                                  <a:pt x="1196" y="745"/>
                                  <a:pt x="1196" y="744"/>
                                  <a:pt x="1195" y="742"/>
                                </a:cubicBezTo>
                                <a:cubicBezTo>
                                  <a:pt x="1195" y="740"/>
                                  <a:pt x="1195" y="739"/>
                                  <a:pt x="1195" y="737"/>
                                </a:cubicBezTo>
                                <a:cubicBezTo>
                                  <a:pt x="1194" y="731"/>
                                  <a:pt x="1195" y="724"/>
                                  <a:pt x="1195" y="718"/>
                                </a:cubicBezTo>
                                <a:cubicBezTo>
                                  <a:pt x="1194" y="716"/>
                                  <a:pt x="1194" y="715"/>
                                  <a:pt x="1194" y="713"/>
                                </a:cubicBezTo>
                                <a:cubicBezTo>
                                  <a:pt x="1194" y="712"/>
                                  <a:pt x="1194" y="710"/>
                                  <a:pt x="1194" y="708"/>
                                </a:cubicBezTo>
                                <a:cubicBezTo>
                                  <a:pt x="1194" y="707"/>
                                  <a:pt x="1193" y="704"/>
                                  <a:pt x="1195" y="707"/>
                                </a:cubicBezTo>
                                <a:cubicBezTo>
                                  <a:pt x="1195" y="707"/>
                                  <a:pt x="1196" y="708"/>
                                  <a:pt x="1196" y="708"/>
                                </a:cubicBezTo>
                                <a:cubicBezTo>
                                  <a:pt x="1196" y="708"/>
                                  <a:pt x="1197" y="708"/>
                                  <a:pt x="1197" y="708"/>
                                </a:cubicBezTo>
                                <a:cubicBezTo>
                                  <a:pt x="1197" y="707"/>
                                  <a:pt x="1195" y="705"/>
                                  <a:pt x="1195" y="705"/>
                                </a:cubicBezTo>
                                <a:cubicBezTo>
                                  <a:pt x="1195" y="704"/>
                                  <a:pt x="1194" y="703"/>
                                  <a:pt x="1194" y="703"/>
                                </a:cubicBezTo>
                                <a:cubicBezTo>
                                  <a:pt x="1193" y="702"/>
                                  <a:pt x="1193" y="702"/>
                                  <a:pt x="1192" y="702"/>
                                </a:cubicBezTo>
                                <a:cubicBezTo>
                                  <a:pt x="1190" y="701"/>
                                  <a:pt x="1189" y="698"/>
                                  <a:pt x="1188" y="695"/>
                                </a:cubicBezTo>
                                <a:cubicBezTo>
                                  <a:pt x="1188" y="694"/>
                                  <a:pt x="1187" y="692"/>
                                  <a:pt x="1187" y="691"/>
                                </a:cubicBezTo>
                                <a:cubicBezTo>
                                  <a:pt x="1187" y="690"/>
                                  <a:pt x="1188" y="690"/>
                                  <a:pt x="1188" y="689"/>
                                </a:cubicBezTo>
                                <a:cubicBezTo>
                                  <a:pt x="1188" y="688"/>
                                  <a:pt x="1188" y="687"/>
                                  <a:pt x="1187" y="687"/>
                                </a:cubicBezTo>
                                <a:cubicBezTo>
                                  <a:pt x="1187" y="685"/>
                                  <a:pt x="1185" y="684"/>
                                  <a:pt x="1184" y="682"/>
                                </a:cubicBezTo>
                                <a:cubicBezTo>
                                  <a:pt x="1183" y="681"/>
                                  <a:pt x="1182" y="680"/>
                                  <a:pt x="1180" y="679"/>
                                </a:cubicBezTo>
                                <a:cubicBezTo>
                                  <a:pt x="1177" y="677"/>
                                  <a:pt x="1175" y="675"/>
                                  <a:pt x="1172" y="673"/>
                                </a:cubicBezTo>
                                <a:cubicBezTo>
                                  <a:pt x="1171" y="672"/>
                                  <a:pt x="1169" y="671"/>
                                  <a:pt x="1168" y="670"/>
                                </a:cubicBezTo>
                                <a:cubicBezTo>
                                  <a:pt x="1167" y="669"/>
                                  <a:pt x="1166" y="668"/>
                                  <a:pt x="1165" y="667"/>
                                </a:cubicBezTo>
                                <a:cubicBezTo>
                                  <a:pt x="1163" y="665"/>
                                  <a:pt x="1161" y="663"/>
                                  <a:pt x="1160" y="660"/>
                                </a:cubicBezTo>
                                <a:cubicBezTo>
                                  <a:pt x="1159" y="656"/>
                                  <a:pt x="1159" y="653"/>
                                  <a:pt x="1159" y="650"/>
                                </a:cubicBezTo>
                                <a:cubicBezTo>
                                  <a:pt x="1158" y="648"/>
                                  <a:pt x="1157" y="647"/>
                                  <a:pt x="1157" y="645"/>
                                </a:cubicBezTo>
                                <a:cubicBezTo>
                                  <a:pt x="1157" y="644"/>
                                  <a:pt x="1156" y="642"/>
                                  <a:pt x="1157" y="641"/>
                                </a:cubicBezTo>
                                <a:cubicBezTo>
                                  <a:pt x="1157" y="639"/>
                                  <a:pt x="1160" y="641"/>
                                  <a:pt x="1161" y="641"/>
                                </a:cubicBezTo>
                                <a:cubicBezTo>
                                  <a:pt x="1163" y="641"/>
                                  <a:pt x="1162" y="640"/>
                                  <a:pt x="1160" y="639"/>
                                </a:cubicBezTo>
                                <a:cubicBezTo>
                                  <a:pt x="1159" y="638"/>
                                  <a:pt x="1158" y="637"/>
                                  <a:pt x="1157" y="636"/>
                                </a:cubicBezTo>
                                <a:cubicBezTo>
                                  <a:pt x="1156" y="636"/>
                                  <a:pt x="1155" y="635"/>
                                  <a:pt x="1154" y="634"/>
                                </a:cubicBezTo>
                                <a:cubicBezTo>
                                  <a:pt x="1154" y="633"/>
                                  <a:pt x="1154" y="632"/>
                                  <a:pt x="1153" y="631"/>
                                </a:cubicBezTo>
                                <a:cubicBezTo>
                                  <a:pt x="1152" y="630"/>
                                  <a:pt x="1150" y="629"/>
                                  <a:pt x="1149" y="627"/>
                                </a:cubicBezTo>
                                <a:cubicBezTo>
                                  <a:pt x="1148" y="625"/>
                                  <a:pt x="1148" y="624"/>
                                  <a:pt x="1147" y="622"/>
                                </a:cubicBezTo>
                                <a:cubicBezTo>
                                  <a:pt x="1146" y="620"/>
                                  <a:pt x="1145" y="618"/>
                                  <a:pt x="1144" y="617"/>
                                </a:cubicBezTo>
                                <a:cubicBezTo>
                                  <a:pt x="1143" y="613"/>
                                  <a:pt x="1141" y="609"/>
                                  <a:pt x="1139" y="606"/>
                                </a:cubicBezTo>
                                <a:cubicBezTo>
                                  <a:pt x="1138" y="604"/>
                                  <a:pt x="1138" y="603"/>
                                  <a:pt x="1137" y="601"/>
                                </a:cubicBezTo>
                                <a:cubicBezTo>
                                  <a:pt x="1136" y="600"/>
                                  <a:pt x="1135" y="598"/>
                                  <a:pt x="1134" y="597"/>
                                </a:cubicBezTo>
                                <a:cubicBezTo>
                                  <a:pt x="1132" y="593"/>
                                  <a:pt x="1130" y="590"/>
                                  <a:pt x="1128" y="586"/>
                                </a:cubicBezTo>
                                <a:cubicBezTo>
                                  <a:pt x="1127" y="585"/>
                                  <a:pt x="1126" y="583"/>
                                  <a:pt x="1125" y="582"/>
                                </a:cubicBezTo>
                                <a:cubicBezTo>
                                  <a:pt x="1125" y="581"/>
                                  <a:pt x="1124" y="579"/>
                                  <a:pt x="1123" y="578"/>
                                </a:cubicBezTo>
                                <a:cubicBezTo>
                                  <a:pt x="1123" y="576"/>
                                  <a:pt x="1124" y="574"/>
                                  <a:pt x="1124" y="572"/>
                                </a:cubicBezTo>
                                <a:cubicBezTo>
                                  <a:pt x="1124" y="570"/>
                                  <a:pt x="1123" y="568"/>
                                  <a:pt x="1122" y="566"/>
                                </a:cubicBezTo>
                                <a:cubicBezTo>
                                  <a:pt x="1122" y="564"/>
                                  <a:pt x="1121" y="563"/>
                                  <a:pt x="1121" y="561"/>
                                </a:cubicBezTo>
                                <a:cubicBezTo>
                                  <a:pt x="1120" y="559"/>
                                  <a:pt x="1119" y="558"/>
                                  <a:pt x="1118" y="556"/>
                                </a:cubicBezTo>
                                <a:cubicBezTo>
                                  <a:pt x="1117" y="555"/>
                                  <a:pt x="1117" y="553"/>
                                  <a:pt x="1116" y="551"/>
                                </a:cubicBezTo>
                                <a:cubicBezTo>
                                  <a:pt x="1115" y="550"/>
                                  <a:pt x="1114" y="548"/>
                                  <a:pt x="1113" y="547"/>
                                </a:cubicBezTo>
                                <a:cubicBezTo>
                                  <a:pt x="1111" y="545"/>
                                  <a:pt x="1109" y="542"/>
                                  <a:pt x="1106" y="540"/>
                                </a:cubicBezTo>
                                <a:cubicBezTo>
                                  <a:pt x="1104" y="538"/>
                                  <a:pt x="1102" y="535"/>
                                  <a:pt x="1100" y="533"/>
                                </a:cubicBezTo>
                                <a:cubicBezTo>
                                  <a:pt x="1098" y="531"/>
                                  <a:pt x="1098" y="529"/>
                                  <a:pt x="1097" y="527"/>
                                </a:cubicBezTo>
                                <a:cubicBezTo>
                                  <a:pt x="1097" y="526"/>
                                  <a:pt x="1096" y="525"/>
                                  <a:pt x="1096" y="523"/>
                                </a:cubicBezTo>
                                <a:cubicBezTo>
                                  <a:pt x="1095" y="521"/>
                                  <a:pt x="1095" y="519"/>
                                  <a:pt x="1094" y="518"/>
                                </a:cubicBezTo>
                                <a:cubicBezTo>
                                  <a:pt x="1093" y="516"/>
                                  <a:pt x="1092" y="515"/>
                                  <a:pt x="1091" y="514"/>
                                </a:cubicBezTo>
                                <a:cubicBezTo>
                                  <a:pt x="1091" y="512"/>
                                  <a:pt x="1090" y="512"/>
                                  <a:pt x="1089" y="510"/>
                                </a:cubicBezTo>
                                <a:cubicBezTo>
                                  <a:pt x="1088" y="509"/>
                                  <a:pt x="1089" y="507"/>
                                  <a:pt x="1089" y="506"/>
                                </a:cubicBezTo>
                                <a:cubicBezTo>
                                  <a:pt x="1090" y="505"/>
                                  <a:pt x="1090" y="504"/>
                                  <a:pt x="1091" y="502"/>
                                </a:cubicBezTo>
                                <a:cubicBezTo>
                                  <a:pt x="1091" y="501"/>
                                  <a:pt x="1093" y="500"/>
                                  <a:pt x="1094" y="502"/>
                                </a:cubicBezTo>
                                <a:cubicBezTo>
                                  <a:pt x="1094" y="502"/>
                                  <a:pt x="1094" y="503"/>
                                  <a:pt x="1094" y="504"/>
                                </a:cubicBezTo>
                                <a:cubicBezTo>
                                  <a:pt x="1094" y="505"/>
                                  <a:pt x="1095" y="505"/>
                                  <a:pt x="1095" y="506"/>
                                </a:cubicBezTo>
                                <a:cubicBezTo>
                                  <a:pt x="1096" y="507"/>
                                  <a:pt x="1095" y="509"/>
                                  <a:pt x="1095" y="511"/>
                                </a:cubicBezTo>
                                <a:cubicBezTo>
                                  <a:pt x="1095" y="512"/>
                                  <a:pt x="1097" y="512"/>
                                  <a:pt x="1098" y="514"/>
                                </a:cubicBezTo>
                                <a:cubicBezTo>
                                  <a:pt x="1098" y="515"/>
                                  <a:pt x="1098" y="516"/>
                                  <a:pt x="1100" y="517"/>
                                </a:cubicBezTo>
                                <a:cubicBezTo>
                                  <a:pt x="1102" y="518"/>
                                  <a:pt x="1105" y="520"/>
                                  <a:pt x="1106" y="523"/>
                                </a:cubicBezTo>
                                <a:cubicBezTo>
                                  <a:pt x="1107" y="526"/>
                                  <a:pt x="1106" y="529"/>
                                  <a:pt x="1108" y="532"/>
                                </a:cubicBezTo>
                                <a:cubicBezTo>
                                  <a:pt x="1108" y="534"/>
                                  <a:pt x="1109" y="535"/>
                                  <a:pt x="1110" y="536"/>
                                </a:cubicBezTo>
                                <a:cubicBezTo>
                                  <a:pt x="1111" y="537"/>
                                  <a:pt x="1113" y="539"/>
                                  <a:pt x="1114" y="540"/>
                                </a:cubicBezTo>
                                <a:cubicBezTo>
                                  <a:pt x="1116" y="542"/>
                                  <a:pt x="1118" y="543"/>
                                  <a:pt x="1119" y="544"/>
                                </a:cubicBezTo>
                                <a:cubicBezTo>
                                  <a:pt x="1120" y="546"/>
                                  <a:pt x="1121" y="547"/>
                                  <a:pt x="1123" y="548"/>
                                </a:cubicBezTo>
                                <a:cubicBezTo>
                                  <a:pt x="1124" y="549"/>
                                  <a:pt x="1125" y="550"/>
                                  <a:pt x="1127" y="551"/>
                                </a:cubicBezTo>
                                <a:cubicBezTo>
                                  <a:pt x="1128" y="552"/>
                                  <a:pt x="1129" y="553"/>
                                  <a:pt x="1130" y="552"/>
                                </a:cubicBezTo>
                                <a:cubicBezTo>
                                  <a:pt x="1131" y="552"/>
                                  <a:pt x="1131" y="551"/>
                                  <a:pt x="1131" y="550"/>
                                </a:cubicBezTo>
                                <a:cubicBezTo>
                                  <a:pt x="1131" y="549"/>
                                  <a:pt x="1131" y="548"/>
                                  <a:pt x="1131" y="548"/>
                                </a:cubicBezTo>
                                <a:cubicBezTo>
                                  <a:pt x="1132" y="546"/>
                                  <a:pt x="1132" y="545"/>
                                  <a:pt x="1133" y="543"/>
                                </a:cubicBezTo>
                                <a:cubicBezTo>
                                  <a:pt x="1134" y="540"/>
                                  <a:pt x="1135" y="537"/>
                                  <a:pt x="1136" y="533"/>
                                </a:cubicBezTo>
                                <a:cubicBezTo>
                                  <a:pt x="1137" y="532"/>
                                  <a:pt x="1138" y="530"/>
                                  <a:pt x="1138" y="529"/>
                                </a:cubicBezTo>
                                <a:cubicBezTo>
                                  <a:pt x="1139" y="527"/>
                                  <a:pt x="1139" y="526"/>
                                  <a:pt x="1139" y="524"/>
                                </a:cubicBezTo>
                                <a:cubicBezTo>
                                  <a:pt x="1140" y="521"/>
                                  <a:pt x="1142" y="519"/>
                                  <a:pt x="1143" y="516"/>
                                </a:cubicBezTo>
                                <a:cubicBezTo>
                                  <a:pt x="1143" y="514"/>
                                  <a:pt x="1143" y="513"/>
                                  <a:pt x="1144" y="511"/>
                                </a:cubicBezTo>
                                <a:cubicBezTo>
                                  <a:pt x="1144" y="511"/>
                                  <a:pt x="1144" y="510"/>
                                  <a:pt x="1145" y="511"/>
                                </a:cubicBezTo>
                                <a:cubicBezTo>
                                  <a:pt x="1145" y="512"/>
                                  <a:pt x="1145" y="513"/>
                                  <a:pt x="1145" y="513"/>
                                </a:cubicBezTo>
                                <a:cubicBezTo>
                                  <a:pt x="1145" y="515"/>
                                  <a:pt x="1145" y="516"/>
                                  <a:pt x="1144" y="518"/>
                                </a:cubicBezTo>
                                <a:cubicBezTo>
                                  <a:pt x="1144" y="519"/>
                                  <a:pt x="1143" y="521"/>
                                  <a:pt x="1143" y="522"/>
                                </a:cubicBezTo>
                                <a:cubicBezTo>
                                  <a:pt x="1142" y="524"/>
                                  <a:pt x="1142" y="525"/>
                                  <a:pt x="1142" y="527"/>
                                </a:cubicBezTo>
                                <a:cubicBezTo>
                                  <a:pt x="1141" y="528"/>
                                  <a:pt x="1141" y="530"/>
                                  <a:pt x="1141" y="531"/>
                                </a:cubicBezTo>
                                <a:cubicBezTo>
                                  <a:pt x="1140" y="534"/>
                                  <a:pt x="1139" y="537"/>
                                  <a:pt x="1138" y="540"/>
                                </a:cubicBezTo>
                                <a:cubicBezTo>
                                  <a:pt x="1137" y="541"/>
                                  <a:pt x="1137" y="542"/>
                                  <a:pt x="1137" y="543"/>
                                </a:cubicBezTo>
                                <a:cubicBezTo>
                                  <a:pt x="1137" y="543"/>
                                  <a:pt x="1137" y="545"/>
                                  <a:pt x="1137" y="546"/>
                                </a:cubicBezTo>
                                <a:cubicBezTo>
                                  <a:pt x="1138" y="547"/>
                                  <a:pt x="1139" y="545"/>
                                  <a:pt x="1139" y="545"/>
                                </a:cubicBezTo>
                                <a:cubicBezTo>
                                  <a:pt x="1140" y="543"/>
                                  <a:pt x="1143" y="545"/>
                                  <a:pt x="1145" y="544"/>
                                </a:cubicBezTo>
                                <a:cubicBezTo>
                                  <a:pt x="1147" y="544"/>
                                  <a:pt x="1148" y="544"/>
                                  <a:pt x="1149" y="546"/>
                                </a:cubicBezTo>
                                <a:cubicBezTo>
                                  <a:pt x="1151" y="547"/>
                                  <a:pt x="1151" y="548"/>
                                  <a:pt x="1152" y="549"/>
                                </a:cubicBezTo>
                                <a:cubicBezTo>
                                  <a:pt x="1153" y="551"/>
                                  <a:pt x="1154" y="553"/>
                                  <a:pt x="1155" y="554"/>
                                </a:cubicBezTo>
                                <a:cubicBezTo>
                                  <a:pt x="1156" y="555"/>
                                  <a:pt x="1157" y="557"/>
                                  <a:pt x="1158" y="558"/>
                                </a:cubicBezTo>
                                <a:cubicBezTo>
                                  <a:pt x="1158" y="560"/>
                                  <a:pt x="1160" y="562"/>
                                  <a:pt x="1161" y="563"/>
                                </a:cubicBezTo>
                                <a:cubicBezTo>
                                  <a:pt x="1163" y="565"/>
                                  <a:pt x="1164" y="569"/>
                                  <a:pt x="1167" y="571"/>
                                </a:cubicBezTo>
                                <a:cubicBezTo>
                                  <a:pt x="1168" y="574"/>
                                  <a:pt x="1170" y="576"/>
                                  <a:pt x="1171" y="579"/>
                                </a:cubicBezTo>
                                <a:cubicBezTo>
                                  <a:pt x="1172" y="580"/>
                                  <a:pt x="1172" y="580"/>
                                  <a:pt x="1172" y="581"/>
                                </a:cubicBezTo>
                                <a:cubicBezTo>
                                  <a:pt x="1173" y="582"/>
                                  <a:pt x="1174" y="583"/>
                                  <a:pt x="1175" y="585"/>
                                </a:cubicBezTo>
                                <a:cubicBezTo>
                                  <a:pt x="1176" y="586"/>
                                  <a:pt x="1176" y="588"/>
                                  <a:pt x="1177" y="589"/>
                                </a:cubicBezTo>
                                <a:cubicBezTo>
                                  <a:pt x="1179" y="590"/>
                                  <a:pt x="1179" y="591"/>
                                  <a:pt x="1181" y="592"/>
                                </a:cubicBezTo>
                                <a:cubicBezTo>
                                  <a:pt x="1182" y="593"/>
                                  <a:pt x="1183" y="594"/>
                                  <a:pt x="1183" y="596"/>
                                </a:cubicBezTo>
                                <a:cubicBezTo>
                                  <a:pt x="1183" y="597"/>
                                  <a:pt x="1183" y="599"/>
                                  <a:pt x="1184" y="600"/>
                                </a:cubicBezTo>
                                <a:cubicBezTo>
                                  <a:pt x="1185" y="601"/>
                                  <a:pt x="1186" y="602"/>
                                  <a:pt x="1187" y="603"/>
                                </a:cubicBezTo>
                                <a:cubicBezTo>
                                  <a:pt x="1188" y="605"/>
                                  <a:pt x="1189" y="606"/>
                                  <a:pt x="1191" y="607"/>
                                </a:cubicBezTo>
                                <a:cubicBezTo>
                                  <a:pt x="1192" y="608"/>
                                  <a:pt x="1193" y="609"/>
                                  <a:pt x="1193" y="610"/>
                                </a:cubicBezTo>
                                <a:cubicBezTo>
                                  <a:pt x="1194" y="611"/>
                                  <a:pt x="1194" y="612"/>
                                  <a:pt x="1194" y="613"/>
                                </a:cubicBezTo>
                                <a:cubicBezTo>
                                  <a:pt x="1195" y="613"/>
                                  <a:pt x="1195" y="614"/>
                                  <a:pt x="1196" y="615"/>
                                </a:cubicBezTo>
                                <a:cubicBezTo>
                                  <a:pt x="1197" y="618"/>
                                  <a:pt x="1196" y="622"/>
                                  <a:pt x="1197" y="625"/>
                                </a:cubicBezTo>
                                <a:cubicBezTo>
                                  <a:pt x="1198" y="628"/>
                                  <a:pt x="1200" y="629"/>
                                  <a:pt x="1201" y="631"/>
                                </a:cubicBezTo>
                                <a:cubicBezTo>
                                  <a:pt x="1202" y="633"/>
                                  <a:pt x="1203" y="634"/>
                                  <a:pt x="1205" y="635"/>
                                </a:cubicBezTo>
                                <a:cubicBezTo>
                                  <a:pt x="1207" y="635"/>
                                  <a:pt x="1209" y="634"/>
                                  <a:pt x="1210" y="635"/>
                                </a:cubicBezTo>
                                <a:cubicBezTo>
                                  <a:pt x="1212" y="635"/>
                                  <a:pt x="1213" y="637"/>
                                  <a:pt x="1214" y="638"/>
                                </a:cubicBezTo>
                                <a:cubicBezTo>
                                  <a:pt x="1215" y="639"/>
                                  <a:pt x="1217" y="640"/>
                                  <a:pt x="1218" y="642"/>
                                </a:cubicBezTo>
                                <a:cubicBezTo>
                                  <a:pt x="1219" y="643"/>
                                  <a:pt x="1220" y="645"/>
                                  <a:pt x="1221" y="646"/>
                                </a:cubicBezTo>
                                <a:cubicBezTo>
                                  <a:pt x="1222" y="648"/>
                                  <a:pt x="1224" y="649"/>
                                  <a:pt x="1225" y="650"/>
                                </a:cubicBezTo>
                                <a:cubicBezTo>
                                  <a:pt x="1226" y="654"/>
                                  <a:pt x="1228" y="658"/>
                                  <a:pt x="1230" y="661"/>
                                </a:cubicBezTo>
                                <a:cubicBezTo>
                                  <a:pt x="1231" y="663"/>
                                  <a:pt x="1231" y="665"/>
                                  <a:pt x="1232" y="666"/>
                                </a:cubicBezTo>
                                <a:cubicBezTo>
                                  <a:pt x="1233" y="668"/>
                                  <a:pt x="1233" y="671"/>
                                  <a:pt x="1234" y="672"/>
                                </a:cubicBezTo>
                                <a:cubicBezTo>
                                  <a:pt x="1235" y="673"/>
                                  <a:pt x="1236" y="674"/>
                                  <a:pt x="1236" y="676"/>
                                </a:cubicBezTo>
                                <a:cubicBezTo>
                                  <a:pt x="1236" y="678"/>
                                  <a:pt x="1235" y="679"/>
                                  <a:pt x="1234" y="680"/>
                                </a:cubicBezTo>
                                <a:cubicBezTo>
                                  <a:pt x="1233" y="682"/>
                                  <a:pt x="1234" y="683"/>
                                  <a:pt x="1234" y="685"/>
                                </a:cubicBezTo>
                                <a:cubicBezTo>
                                  <a:pt x="1234" y="686"/>
                                  <a:pt x="1235" y="688"/>
                                  <a:pt x="1235" y="689"/>
                                </a:cubicBezTo>
                                <a:cubicBezTo>
                                  <a:pt x="1235" y="690"/>
                                  <a:pt x="1235" y="692"/>
                                  <a:pt x="1236" y="693"/>
                                </a:cubicBezTo>
                                <a:cubicBezTo>
                                  <a:pt x="1236" y="695"/>
                                  <a:pt x="1235" y="698"/>
                                  <a:pt x="1235" y="701"/>
                                </a:cubicBezTo>
                                <a:cubicBezTo>
                                  <a:pt x="1236" y="703"/>
                                  <a:pt x="1236" y="705"/>
                                  <a:pt x="1237" y="706"/>
                                </a:cubicBezTo>
                                <a:cubicBezTo>
                                  <a:pt x="1239" y="710"/>
                                  <a:pt x="1241" y="712"/>
                                  <a:pt x="1244" y="715"/>
                                </a:cubicBezTo>
                                <a:cubicBezTo>
                                  <a:pt x="1245" y="717"/>
                                  <a:pt x="1245" y="718"/>
                                  <a:pt x="1246" y="720"/>
                                </a:cubicBezTo>
                                <a:cubicBezTo>
                                  <a:pt x="1247" y="721"/>
                                  <a:pt x="1248" y="722"/>
                                  <a:pt x="1250" y="723"/>
                                </a:cubicBezTo>
                                <a:cubicBezTo>
                                  <a:pt x="1252" y="725"/>
                                  <a:pt x="1256" y="724"/>
                                  <a:pt x="1258" y="726"/>
                                </a:cubicBezTo>
                                <a:cubicBezTo>
                                  <a:pt x="1260" y="727"/>
                                  <a:pt x="1261" y="728"/>
                                  <a:pt x="1262" y="729"/>
                                </a:cubicBezTo>
                                <a:cubicBezTo>
                                  <a:pt x="1263" y="731"/>
                                  <a:pt x="1264" y="732"/>
                                  <a:pt x="1265" y="733"/>
                                </a:cubicBezTo>
                                <a:cubicBezTo>
                                  <a:pt x="1268" y="736"/>
                                  <a:pt x="1270" y="739"/>
                                  <a:pt x="1272" y="743"/>
                                </a:cubicBezTo>
                                <a:cubicBezTo>
                                  <a:pt x="1273" y="745"/>
                                  <a:pt x="1274" y="746"/>
                                  <a:pt x="1276" y="749"/>
                                </a:cubicBezTo>
                                <a:cubicBezTo>
                                  <a:pt x="1277" y="750"/>
                                  <a:pt x="1277" y="752"/>
                                  <a:pt x="1278" y="754"/>
                                </a:cubicBezTo>
                                <a:cubicBezTo>
                                  <a:pt x="1280" y="758"/>
                                  <a:pt x="1282" y="761"/>
                                  <a:pt x="1285" y="765"/>
                                </a:cubicBezTo>
                                <a:cubicBezTo>
                                  <a:pt x="1287" y="768"/>
                                  <a:pt x="1288" y="772"/>
                                  <a:pt x="1291" y="776"/>
                                </a:cubicBezTo>
                                <a:cubicBezTo>
                                  <a:pt x="1293" y="779"/>
                                  <a:pt x="1296" y="781"/>
                                  <a:pt x="1299" y="783"/>
                                </a:cubicBezTo>
                                <a:cubicBezTo>
                                  <a:pt x="1301" y="784"/>
                                  <a:pt x="1303" y="786"/>
                                  <a:pt x="1304" y="788"/>
                                </a:cubicBezTo>
                                <a:cubicBezTo>
                                  <a:pt x="1305" y="789"/>
                                  <a:pt x="1306" y="790"/>
                                  <a:pt x="1306" y="792"/>
                                </a:cubicBezTo>
                                <a:cubicBezTo>
                                  <a:pt x="1306" y="794"/>
                                  <a:pt x="1305" y="795"/>
                                  <a:pt x="1306" y="797"/>
                                </a:cubicBezTo>
                                <a:cubicBezTo>
                                  <a:pt x="1307" y="799"/>
                                  <a:pt x="1309" y="798"/>
                                  <a:pt x="1310" y="799"/>
                                </a:cubicBezTo>
                                <a:cubicBezTo>
                                  <a:pt x="1311" y="800"/>
                                  <a:pt x="1311" y="800"/>
                                  <a:pt x="1311" y="801"/>
                                </a:cubicBezTo>
                                <a:cubicBezTo>
                                  <a:pt x="1312" y="801"/>
                                  <a:pt x="1312" y="802"/>
                                  <a:pt x="1313" y="802"/>
                                </a:cubicBezTo>
                                <a:cubicBezTo>
                                  <a:pt x="1314" y="804"/>
                                  <a:pt x="1314" y="805"/>
                                  <a:pt x="1315" y="807"/>
                                </a:cubicBezTo>
                                <a:cubicBezTo>
                                  <a:pt x="1315" y="809"/>
                                  <a:pt x="1315" y="810"/>
                                  <a:pt x="1315" y="812"/>
                                </a:cubicBezTo>
                                <a:cubicBezTo>
                                  <a:pt x="1315" y="813"/>
                                  <a:pt x="1315" y="814"/>
                                  <a:pt x="1315" y="815"/>
                                </a:cubicBezTo>
                                <a:cubicBezTo>
                                  <a:pt x="1316" y="816"/>
                                  <a:pt x="1316" y="817"/>
                                  <a:pt x="1316" y="818"/>
                                </a:cubicBezTo>
                                <a:cubicBezTo>
                                  <a:pt x="1316" y="818"/>
                                  <a:pt x="1316" y="819"/>
                                  <a:pt x="1316" y="820"/>
                                </a:cubicBezTo>
                                <a:cubicBezTo>
                                  <a:pt x="1317" y="820"/>
                                  <a:pt x="1316" y="821"/>
                                  <a:pt x="1316" y="822"/>
                                </a:cubicBezTo>
                                <a:cubicBezTo>
                                  <a:pt x="1316" y="824"/>
                                  <a:pt x="1315" y="825"/>
                                  <a:pt x="1315" y="826"/>
                                </a:cubicBezTo>
                                <a:cubicBezTo>
                                  <a:pt x="1315" y="828"/>
                                  <a:pt x="1316" y="829"/>
                                  <a:pt x="1316" y="831"/>
                                </a:cubicBezTo>
                                <a:cubicBezTo>
                                  <a:pt x="1316" y="833"/>
                                  <a:pt x="1317" y="835"/>
                                  <a:pt x="1315" y="837"/>
                                </a:cubicBezTo>
                                <a:cubicBezTo>
                                  <a:pt x="1315" y="837"/>
                                  <a:pt x="1313" y="838"/>
                                  <a:pt x="1313" y="838"/>
                                </a:cubicBezTo>
                                <a:cubicBezTo>
                                  <a:pt x="1312" y="840"/>
                                  <a:pt x="1316" y="839"/>
                                  <a:pt x="1316" y="839"/>
                                </a:cubicBezTo>
                                <a:cubicBezTo>
                                  <a:pt x="1317" y="840"/>
                                  <a:pt x="1317" y="841"/>
                                  <a:pt x="1317" y="842"/>
                                </a:cubicBezTo>
                                <a:cubicBezTo>
                                  <a:pt x="1317" y="843"/>
                                  <a:pt x="1317" y="845"/>
                                  <a:pt x="1318" y="846"/>
                                </a:cubicBezTo>
                                <a:cubicBezTo>
                                  <a:pt x="1318" y="848"/>
                                  <a:pt x="1318" y="850"/>
                                  <a:pt x="1318" y="851"/>
                                </a:cubicBezTo>
                                <a:cubicBezTo>
                                  <a:pt x="1319" y="853"/>
                                  <a:pt x="1319" y="854"/>
                                  <a:pt x="1320" y="856"/>
                                </a:cubicBezTo>
                                <a:cubicBezTo>
                                  <a:pt x="1320" y="857"/>
                                  <a:pt x="1320" y="859"/>
                                  <a:pt x="1321" y="861"/>
                                </a:cubicBezTo>
                                <a:cubicBezTo>
                                  <a:pt x="1321" y="862"/>
                                  <a:pt x="1321" y="864"/>
                                  <a:pt x="1322" y="865"/>
                                </a:cubicBezTo>
                                <a:cubicBezTo>
                                  <a:pt x="1322" y="867"/>
                                  <a:pt x="1323" y="868"/>
                                  <a:pt x="1324" y="870"/>
                                </a:cubicBezTo>
                                <a:cubicBezTo>
                                  <a:pt x="1325" y="871"/>
                                  <a:pt x="1326" y="872"/>
                                  <a:pt x="1326" y="874"/>
                                </a:cubicBezTo>
                                <a:cubicBezTo>
                                  <a:pt x="1327" y="876"/>
                                  <a:pt x="1326" y="878"/>
                                  <a:pt x="1326" y="880"/>
                                </a:cubicBezTo>
                                <a:cubicBezTo>
                                  <a:pt x="1326" y="880"/>
                                  <a:pt x="1325" y="881"/>
                                  <a:pt x="1325" y="882"/>
                                </a:cubicBezTo>
                                <a:cubicBezTo>
                                  <a:pt x="1325" y="883"/>
                                  <a:pt x="1326" y="884"/>
                                  <a:pt x="1327" y="885"/>
                                </a:cubicBezTo>
                                <a:cubicBezTo>
                                  <a:pt x="1328" y="886"/>
                                  <a:pt x="1328" y="887"/>
                                  <a:pt x="1328" y="888"/>
                                </a:cubicBezTo>
                                <a:cubicBezTo>
                                  <a:pt x="1328" y="890"/>
                                  <a:pt x="1329" y="891"/>
                                  <a:pt x="1330" y="893"/>
                                </a:cubicBezTo>
                                <a:cubicBezTo>
                                  <a:pt x="1330" y="895"/>
                                  <a:pt x="1330" y="895"/>
                                  <a:pt x="1332" y="896"/>
                                </a:cubicBezTo>
                                <a:cubicBezTo>
                                  <a:pt x="1334" y="896"/>
                                  <a:pt x="1335" y="896"/>
                                  <a:pt x="1337" y="896"/>
                                </a:cubicBezTo>
                                <a:cubicBezTo>
                                  <a:pt x="1340" y="896"/>
                                  <a:pt x="1343" y="896"/>
                                  <a:pt x="1347" y="896"/>
                                </a:cubicBezTo>
                                <a:cubicBezTo>
                                  <a:pt x="1348" y="896"/>
                                  <a:pt x="1350" y="896"/>
                                  <a:pt x="1352" y="895"/>
                                </a:cubicBezTo>
                                <a:cubicBezTo>
                                  <a:pt x="1353" y="895"/>
                                  <a:pt x="1354" y="894"/>
                                  <a:pt x="1356" y="893"/>
                                </a:cubicBezTo>
                                <a:cubicBezTo>
                                  <a:pt x="1357" y="893"/>
                                  <a:pt x="1359" y="893"/>
                                  <a:pt x="1361" y="893"/>
                                </a:cubicBezTo>
                                <a:cubicBezTo>
                                  <a:pt x="1362" y="894"/>
                                  <a:pt x="1364" y="894"/>
                                  <a:pt x="1365" y="894"/>
                                </a:cubicBezTo>
                                <a:cubicBezTo>
                                  <a:pt x="1366" y="893"/>
                                  <a:pt x="1366" y="891"/>
                                  <a:pt x="1367" y="890"/>
                                </a:cubicBezTo>
                                <a:cubicBezTo>
                                  <a:pt x="1368" y="888"/>
                                  <a:pt x="1369" y="887"/>
                                  <a:pt x="1370" y="887"/>
                                </a:cubicBezTo>
                                <a:cubicBezTo>
                                  <a:pt x="1372" y="886"/>
                                  <a:pt x="1373" y="886"/>
                                  <a:pt x="1374" y="885"/>
                                </a:cubicBezTo>
                                <a:cubicBezTo>
                                  <a:pt x="1376" y="884"/>
                                  <a:pt x="1377" y="883"/>
                                  <a:pt x="1378" y="882"/>
                                </a:cubicBezTo>
                                <a:cubicBezTo>
                                  <a:pt x="1379" y="881"/>
                                  <a:pt x="1381" y="880"/>
                                  <a:pt x="1382" y="880"/>
                                </a:cubicBezTo>
                                <a:cubicBezTo>
                                  <a:pt x="1384" y="880"/>
                                  <a:pt x="1385" y="880"/>
                                  <a:pt x="1387" y="879"/>
                                </a:cubicBezTo>
                                <a:cubicBezTo>
                                  <a:pt x="1390" y="879"/>
                                  <a:pt x="1393" y="877"/>
                                  <a:pt x="1396" y="877"/>
                                </a:cubicBezTo>
                                <a:cubicBezTo>
                                  <a:pt x="1398" y="877"/>
                                  <a:pt x="1399" y="877"/>
                                  <a:pt x="1401" y="877"/>
                                </a:cubicBezTo>
                                <a:cubicBezTo>
                                  <a:pt x="1402" y="877"/>
                                  <a:pt x="1403" y="876"/>
                                  <a:pt x="1404" y="876"/>
                                </a:cubicBezTo>
                                <a:cubicBezTo>
                                  <a:pt x="1405" y="876"/>
                                  <a:pt x="1406" y="876"/>
                                  <a:pt x="1408" y="876"/>
                                </a:cubicBezTo>
                                <a:cubicBezTo>
                                  <a:pt x="1409" y="875"/>
                                  <a:pt x="1411" y="875"/>
                                  <a:pt x="1413" y="875"/>
                                </a:cubicBezTo>
                                <a:cubicBezTo>
                                  <a:pt x="1415" y="874"/>
                                  <a:pt x="1416" y="874"/>
                                  <a:pt x="1418" y="873"/>
                                </a:cubicBezTo>
                                <a:cubicBezTo>
                                  <a:pt x="1420" y="872"/>
                                  <a:pt x="1421" y="870"/>
                                  <a:pt x="1423" y="869"/>
                                </a:cubicBezTo>
                                <a:cubicBezTo>
                                  <a:pt x="1424" y="868"/>
                                  <a:pt x="1425" y="867"/>
                                  <a:pt x="1427" y="867"/>
                                </a:cubicBezTo>
                                <a:cubicBezTo>
                                  <a:pt x="1429" y="866"/>
                                  <a:pt x="1430" y="866"/>
                                  <a:pt x="1432" y="866"/>
                                </a:cubicBezTo>
                                <a:cubicBezTo>
                                  <a:pt x="1435" y="866"/>
                                  <a:pt x="1439" y="866"/>
                                  <a:pt x="1442" y="866"/>
                                </a:cubicBezTo>
                                <a:cubicBezTo>
                                  <a:pt x="1444" y="866"/>
                                  <a:pt x="1445" y="865"/>
                                  <a:pt x="1446" y="863"/>
                                </a:cubicBezTo>
                                <a:cubicBezTo>
                                  <a:pt x="1447" y="861"/>
                                  <a:pt x="1449" y="859"/>
                                  <a:pt x="1450" y="858"/>
                                </a:cubicBezTo>
                                <a:cubicBezTo>
                                  <a:pt x="1452" y="857"/>
                                  <a:pt x="1454" y="855"/>
                                  <a:pt x="1456" y="854"/>
                                </a:cubicBezTo>
                                <a:cubicBezTo>
                                  <a:pt x="1458" y="853"/>
                                  <a:pt x="1460" y="851"/>
                                  <a:pt x="1462" y="850"/>
                                </a:cubicBezTo>
                                <a:cubicBezTo>
                                  <a:pt x="1464" y="849"/>
                                  <a:pt x="1466" y="849"/>
                                  <a:pt x="1469" y="848"/>
                                </a:cubicBezTo>
                                <a:cubicBezTo>
                                  <a:pt x="1471" y="848"/>
                                  <a:pt x="1473" y="847"/>
                                  <a:pt x="1476" y="846"/>
                                </a:cubicBezTo>
                                <a:cubicBezTo>
                                  <a:pt x="1477" y="846"/>
                                  <a:pt x="1478" y="846"/>
                                  <a:pt x="1479" y="845"/>
                                </a:cubicBezTo>
                                <a:cubicBezTo>
                                  <a:pt x="1481" y="845"/>
                                  <a:pt x="1483" y="844"/>
                                  <a:pt x="1485" y="844"/>
                                </a:cubicBezTo>
                                <a:cubicBezTo>
                                  <a:pt x="1488" y="843"/>
                                  <a:pt x="1491" y="842"/>
                                  <a:pt x="1493" y="841"/>
                                </a:cubicBezTo>
                                <a:cubicBezTo>
                                  <a:pt x="1497" y="840"/>
                                  <a:pt x="1501" y="839"/>
                                  <a:pt x="1505" y="837"/>
                                </a:cubicBezTo>
                                <a:cubicBezTo>
                                  <a:pt x="1506" y="837"/>
                                  <a:pt x="1508" y="836"/>
                                  <a:pt x="1509" y="835"/>
                                </a:cubicBezTo>
                                <a:cubicBezTo>
                                  <a:pt x="1511" y="834"/>
                                  <a:pt x="1512" y="834"/>
                                  <a:pt x="1514" y="833"/>
                                </a:cubicBezTo>
                                <a:cubicBezTo>
                                  <a:pt x="1516" y="833"/>
                                  <a:pt x="1517" y="832"/>
                                  <a:pt x="1519" y="831"/>
                                </a:cubicBezTo>
                                <a:cubicBezTo>
                                  <a:pt x="1520" y="831"/>
                                  <a:pt x="1522" y="831"/>
                                  <a:pt x="1522" y="829"/>
                                </a:cubicBezTo>
                                <a:cubicBezTo>
                                  <a:pt x="1523" y="826"/>
                                  <a:pt x="1520" y="823"/>
                                  <a:pt x="1522" y="820"/>
                                </a:cubicBezTo>
                                <a:cubicBezTo>
                                  <a:pt x="1523" y="818"/>
                                  <a:pt x="1524" y="817"/>
                                  <a:pt x="1525" y="816"/>
                                </a:cubicBezTo>
                                <a:cubicBezTo>
                                  <a:pt x="1526" y="815"/>
                                  <a:pt x="1527" y="813"/>
                                  <a:pt x="1528" y="812"/>
                                </a:cubicBezTo>
                                <a:cubicBezTo>
                                  <a:pt x="1529" y="811"/>
                                  <a:pt x="1531" y="811"/>
                                  <a:pt x="1532" y="811"/>
                                </a:cubicBezTo>
                                <a:cubicBezTo>
                                  <a:pt x="1534" y="810"/>
                                  <a:pt x="1535" y="809"/>
                                  <a:pt x="1536" y="809"/>
                                </a:cubicBezTo>
                                <a:cubicBezTo>
                                  <a:pt x="1538" y="808"/>
                                  <a:pt x="1540" y="808"/>
                                  <a:pt x="1541" y="807"/>
                                </a:cubicBezTo>
                                <a:cubicBezTo>
                                  <a:pt x="1545" y="806"/>
                                  <a:pt x="1549" y="805"/>
                                  <a:pt x="1552" y="803"/>
                                </a:cubicBezTo>
                                <a:cubicBezTo>
                                  <a:pt x="1554" y="803"/>
                                  <a:pt x="1555" y="802"/>
                                  <a:pt x="1556" y="801"/>
                                </a:cubicBezTo>
                                <a:cubicBezTo>
                                  <a:pt x="1558" y="801"/>
                                  <a:pt x="1559" y="800"/>
                                  <a:pt x="1561" y="800"/>
                                </a:cubicBezTo>
                                <a:cubicBezTo>
                                  <a:pt x="1562" y="799"/>
                                  <a:pt x="1564" y="798"/>
                                  <a:pt x="1565" y="798"/>
                                </a:cubicBezTo>
                                <a:cubicBezTo>
                                  <a:pt x="1567" y="798"/>
                                  <a:pt x="1569" y="798"/>
                                  <a:pt x="1570" y="798"/>
                                </a:cubicBezTo>
                                <a:cubicBezTo>
                                  <a:pt x="1573" y="798"/>
                                  <a:pt x="1576" y="800"/>
                                  <a:pt x="1579" y="799"/>
                                </a:cubicBezTo>
                                <a:cubicBezTo>
                                  <a:pt x="1581" y="799"/>
                                  <a:pt x="1583" y="799"/>
                                  <a:pt x="1584" y="798"/>
                                </a:cubicBezTo>
                                <a:cubicBezTo>
                                  <a:pt x="1585" y="797"/>
                                  <a:pt x="1586" y="796"/>
                                  <a:pt x="1587" y="795"/>
                                </a:cubicBezTo>
                                <a:cubicBezTo>
                                  <a:pt x="1588" y="793"/>
                                  <a:pt x="1588" y="792"/>
                                  <a:pt x="1588" y="790"/>
                                </a:cubicBezTo>
                                <a:cubicBezTo>
                                  <a:pt x="1588" y="788"/>
                                  <a:pt x="1589" y="787"/>
                                  <a:pt x="1589" y="785"/>
                                </a:cubicBezTo>
                                <a:cubicBezTo>
                                  <a:pt x="1589" y="784"/>
                                  <a:pt x="1590" y="782"/>
                                  <a:pt x="1592" y="781"/>
                                </a:cubicBezTo>
                                <a:cubicBezTo>
                                  <a:pt x="1592" y="781"/>
                                  <a:pt x="1593" y="780"/>
                                  <a:pt x="1593" y="780"/>
                                </a:cubicBezTo>
                                <a:cubicBezTo>
                                  <a:pt x="1594" y="780"/>
                                  <a:pt x="1594" y="779"/>
                                  <a:pt x="1595" y="779"/>
                                </a:cubicBezTo>
                                <a:cubicBezTo>
                                  <a:pt x="1598" y="777"/>
                                  <a:pt x="1602" y="779"/>
                                  <a:pt x="1605" y="779"/>
                                </a:cubicBezTo>
                                <a:cubicBezTo>
                                  <a:pt x="1607" y="779"/>
                                  <a:pt x="1608" y="778"/>
                                  <a:pt x="1609" y="777"/>
                                </a:cubicBezTo>
                                <a:cubicBezTo>
                                  <a:pt x="1611" y="776"/>
                                  <a:pt x="1612" y="776"/>
                                  <a:pt x="1614" y="775"/>
                                </a:cubicBezTo>
                                <a:cubicBezTo>
                                  <a:pt x="1615" y="775"/>
                                  <a:pt x="1616" y="774"/>
                                  <a:pt x="1616" y="772"/>
                                </a:cubicBezTo>
                                <a:cubicBezTo>
                                  <a:pt x="1616" y="771"/>
                                  <a:pt x="1616" y="771"/>
                                  <a:pt x="1617" y="770"/>
                                </a:cubicBezTo>
                                <a:cubicBezTo>
                                  <a:pt x="1617" y="769"/>
                                  <a:pt x="1618" y="768"/>
                                  <a:pt x="1618" y="767"/>
                                </a:cubicBezTo>
                                <a:cubicBezTo>
                                  <a:pt x="1619" y="766"/>
                                  <a:pt x="1619" y="765"/>
                                  <a:pt x="1619" y="764"/>
                                </a:cubicBezTo>
                                <a:cubicBezTo>
                                  <a:pt x="1620" y="762"/>
                                  <a:pt x="1621" y="761"/>
                                  <a:pt x="1623" y="760"/>
                                </a:cubicBezTo>
                                <a:cubicBezTo>
                                  <a:pt x="1623" y="759"/>
                                  <a:pt x="1624" y="759"/>
                                  <a:pt x="1625" y="759"/>
                                </a:cubicBezTo>
                                <a:cubicBezTo>
                                  <a:pt x="1626" y="758"/>
                                  <a:pt x="1627" y="759"/>
                                  <a:pt x="1628" y="759"/>
                                </a:cubicBezTo>
                                <a:cubicBezTo>
                                  <a:pt x="1629" y="758"/>
                                  <a:pt x="1631" y="757"/>
                                  <a:pt x="1632" y="756"/>
                                </a:cubicBezTo>
                                <a:cubicBezTo>
                                  <a:pt x="1635" y="755"/>
                                  <a:pt x="1639" y="756"/>
                                  <a:pt x="1642" y="755"/>
                                </a:cubicBezTo>
                                <a:cubicBezTo>
                                  <a:pt x="1643" y="754"/>
                                  <a:pt x="1644" y="753"/>
                                  <a:pt x="1644" y="751"/>
                                </a:cubicBezTo>
                                <a:cubicBezTo>
                                  <a:pt x="1644" y="749"/>
                                  <a:pt x="1642" y="748"/>
                                  <a:pt x="1642" y="747"/>
                                </a:cubicBezTo>
                                <a:cubicBezTo>
                                  <a:pt x="1642" y="745"/>
                                  <a:pt x="1643" y="745"/>
                                  <a:pt x="1643" y="743"/>
                                </a:cubicBezTo>
                                <a:cubicBezTo>
                                  <a:pt x="1643" y="743"/>
                                  <a:pt x="1642" y="742"/>
                                  <a:pt x="1642" y="742"/>
                                </a:cubicBezTo>
                                <a:cubicBezTo>
                                  <a:pt x="1641" y="740"/>
                                  <a:pt x="1641" y="737"/>
                                  <a:pt x="1642" y="736"/>
                                </a:cubicBezTo>
                                <a:cubicBezTo>
                                  <a:pt x="1642" y="734"/>
                                  <a:pt x="1643" y="732"/>
                                  <a:pt x="1644" y="731"/>
                                </a:cubicBezTo>
                                <a:cubicBezTo>
                                  <a:pt x="1645" y="729"/>
                                  <a:pt x="1645" y="727"/>
                                  <a:pt x="1645" y="726"/>
                                </a:cubicBezTo>
                                <a:cubicBezTo>
                                  <a:pt x="1646" y="724"/>
                                  <a:pt x="1647" y="723"/>
                                  <a:pt x="1648" y="722"/>
                                </a:cubicBezTo>
                                <a:cubicBezTo>
                                  <a:pt x="1649" y="721"/>
                                  <a:pt x="1649" y="719"/>
                                  <a:pt x="1650" y="718"/>
                                </a:cubicBezTo>
                                <a:cubicBezTo>
                                  <a:pt x="1651" y="717"/>
                                  <a:pt x="1654" y="717"/>
                                  <a:pt x="1653" y="719"/>
                                </a:cubicBezTo>
                                <a:cubicBezTo>
                                  <a:pt x="1652" y="720"/>
                                  <a:pt x="1652" y="720"/>
                                  <a:pt x="1652" y="721"/>
                                </a:cubicBezTo>
                                <a:cubicBezTo>
                                  <a:pt x="1652" y="722"/>
                                  <a:pt x="1653" y="722"/>
                                  <a:pt x="1654" y="722"/>
                                </a:cubicBezTo>
                                <a:cubicBezTo>
                                  <a:pt x="1655" y="722"/>
                                  <a:pt x="1655" y="722"/>
                                  <a:pt x="1656" y="722"/>
                                </a:cubicBezTo>
                                <a:cubicBezTo>
                                  <a:pt x="1657" y="722"/>
                                  <a:pt x="1657" y="722"/>
                                  <a:pt x="1658" y="722"/>
                                </a:cubicBezTo>
                                <a:cubicBezTo>
                                  <a:pt x="1661" y="721"/>
                                  <a:pt x="1661" y="717"/>
                                  <a:pt x="1663" y="715"/>
                                </a:cubicBezTo>
                                <a:cubicBezTo>
                                  <a:pt x="1663" y="714"/>
                                  <a:pt x="1664" y="713"/>
                                  <a:pt x="1665" y="712"/>
                                </a:cubicBezTo>
                                <a:cubicBezTo>
                                  <a:pt x="1665" y="711"/>
                                  <a:pt x="1665" y="711"/>
                                  <a:pt x="1666" y="710"/>
                                </a:cubicBezTo>
                                <a:cubicBezTo>
                                  <a:pt x="1666" y="708"/>
                                  <a:pt x="1668" y="705"/>
                                  <a:pt x="1670" y="704"/>
                                </a:cubicBezTo>
                                <a:cubicBezTo>
                                  <a:pt x="1671" y="703"/>
                                  <a:pt x="1672" y="702"/>
                                  <a:pt x="1674" y="701"/>
                                </a:cubicBezTo>
                                <a:cubicBezTo>
                                  <a:pt x="1675" y="700"/>
                                  <a:pt x="1676" y="699"/>
                                  <a:pt x="1677" y="698"/>
                                </a:cubicBezTo>
                                <a:cubicBezTo>
                                  <a:pt x="1679" y="696"/>
                                  <a:pt x="1679" y="695"/>
                                  <a:pt x="1680" y="693"/>
                                </a:cubicBezTo>
                                <a:cubicBezTo>
                                  <a:pt x="1681" y="691"/>
                                  <a:pt x="1682" y="690"/>
                                  <a:pt x="1683" y="689"/>
                                </a:cubicBezTo>
                                <a:cubicBezTo>
                                  <a:pt x="1684" y="688"/>
                                  <a:pt x="1684" y="686"/>
                                  <a:pt x="1684" y="685"/>
                                </a:cubicBezTo>
                                <a:cubicBezTo>
                                  <a:pt x="1685" y="684"/>
                                  <a:pt x="1685" y="684"/>
                                  <a:pt x="1685" y="683"/>
                                </a:cubicBezTo>
                                <a:cubicBezTo>
                                  <a:pt x="1686" y="682"/>
                                  <a:pt x="1686" y="682"/>
                                  <a:pt x="1686" y="681"/>
                                </a:cubicBezTo>
                                <a:cubicBezTo>
                                  <a:pt x="1687" y="680"/>
                                  <a:pt x="1689" y="678"/>
                                  <a:pt x="1688" y="676"/>
                                </a:cubicBezTo>
                                <a:cubicBezTo>
                                  <a:pt x="1688" y="676"/>
                                  <a:pt x="1688" y="675"/>
                                  <a:pt x="1688" y="674"/>
                                </a:cubicBezTo>
                                <a:cubicBezTo>
                                  <a:pt x="1688" y="674"/>
                                  <a:pt x="1688" y="673"/>
                                  <a:pt x="1687" y="673"/>
                                </a:cubicBezTo>
                                <a:cubicBezTo>
                                  <a:pt x="1687" y="672"/>
                                  <a:pt x="1686" y="673"/>
                                  <a:pt x="1686" y="673"/>
                                </a:cubicBezTo>
                                <a:cubicBezTo>
                                  <a:pt x="1685" y="673"/>
                                  <a:pt x="1685" y="673"/>
                                  <a:pt x="1684" y="673"/>
                                </a:cubicBezTo>
                                <a:cubicBezTo>
                                  <a:pt x="1683" y="672"/>
                                  <a:pt x="1682" y="673"/>
                                  <a:pt x="1681" y="672"/>
                                </a:cubicBezTo>
                                <a:cubicBezTo>
                                  <a:pt x="1680" y="672"/>
                                  <a:pt x="1680" y="671"/>
                                  <a:pt x="1679" y="670"/>
                                </a:cubicBezTo>
                                <a:cubicBezTo>
                                  <a:pt x="1678" y="669"/>
                                  <a:pt x="1677" y="668"/>
                                  <a:pt x="1675" y="667"/>
                                </a:cubicBezTo>
                                <a:cubicBezTo>
                                  <a:pt x="1674" y="665"/>
                                  <a:pt x="1673" y="664"/>
                                  <a:pt x="1672" y="662"/>
                                </a:cubicBezTo>
                                <a:cubicBezTo>
                                  <a:pt x="1672" y="661"/>
                                  <a:pt x="1671" y="660"/>
                                  <a:pt x="1670" y="659"/>
                                </a:cubicBezTo>
                                <a:cubicBezTo>
                                  <a:pt x="1668" y="658"/>
                                  <a:pt x="1667" y="657"/>
                                  <a:pt x="1666" y="656"/>
                                </a:cubicBezTo>
                                <a:cubicBezTo>
                                  <a:pt x="1666" y="654"/>
                                  <a:pt x="1665" y="653"/>
                                  <a:pt x="1664" y="652"/>
                                </a:cubicBezTo>
                                <a:cubicBezTo>
                                  <a:pt x="1662" y="651"/>
                                  <a:pt x="1662" y="649"/>
                                  <a:pt x="1660" y="648"/>
                                </a:cubicBezTo>
                                <a:cubicBezTo>
                                  <a:pt x="1659" y="647"/>
                                  <a:pt x="1657" y="648"/>
                                  <a:pt x="1656" y="648"/>
                                </a:cubicBezTo>
                                <a:cubicBezTo>
                                  <a:pt x="1653" y="648"/>
                                  <a:pt x="1650" y="646"/>
                                  <a:pt x="1647" y="645"/>
                                </a:cubicBezTo>
                                <a:cubicBezTo>
                                  <a:pt x="1646" y="645"/>
                                  <a:pt x="1644" y="645"/>
                                  <a:pt x="1643" y="644"/>
                                </a:cubicBezTo>
                                <a:cubicBezTo>
                                  <a:pt x="1641" y="644"/>
                                  <a:pt x="1641" y="643"/>
                                  <a:pt x="1639" y="643"/>
                                </a:cubicBezTo>
                                <a:cubicBezTo>
                                  <a:pt x="1636" y="642"/>
                                  <a:pt x="1633" y="641"/>
                                  <a:pt x="1630" y="640"/>
                                </a:cubicBezTo>
                                <a:cubicBezTo>
                                  <a:pt x="1627" y="639"/>
                                  <a:pt x="1625" y="637"/>
                                  <a:pt x="1622" y="634"/>
                                </a:cubicBezTo>
                                <a:cubicBezTo>
                                  <a:pt x="1621" y="632"/>
                                  <a:pt x="1620" y="631"/>
                                  <a:pt x="1618" y="630"/>
                                </a:cubicBezTo>
                                <a:cubicBezTo>
                                  <a:pt x="1617" y="628"/>
                                  <a:pt x="1616" y="626"/>
                                  <a:pt x="1615" y="624"/>
                                </a:cubicBezTo>
                                <a:cubicBezTo>
                                  <a:pt x="1615" y="623"/>
                                  <a:pt x="1614" y="622"/>
                                  <a:pt x="1614" y="621"/>
                                </a:cubicBezTo>
                                <a:cubicBezTo>
                                  <a:pt x="1614" y="620"/>
                                  <a:pt x="1613" y="619"/>
                                  <a:pt x="1613" y="618"/>
                                </a:cubicBezTo>
                                <a:cubicBezTo>
                                  <a:pt x="1613" y="618"/>
                                  <a:pt x="1613" y="617"/>
                                  <a:pt x="1613" y="616"/>
                                </a:cubicBezTo>
                                <a:cubicBezTo>
                                  <a:pt x="1612" y="613"/>
                                  <a:pt x="1613" y="610"/>
                                  <a:pt x="1612" y="608"/>
                                </a:cubicBezTo>
                                <a:cubicBezTo>
                                  <a:pt x="1612" y="606"/>
                                  <a:pt x="1612" y="605"/>
                                  <a:pt x="1611" y="604"/>
                                </a:cubicBezTo>
                                <a:cubicBezTo>
                                  <a:pt x="1610" y="603"/>
                                  <a:pt x="1610" y="602"/>
                                  <a:pt x="1611" y="600"/>
                                </a:cubicBezTo>
                                <a:cubicBezTo>
                                  <a:pt x="1611" y="599"/>
                                  <a:pt x="1612" y="598"/>
                                  <a:pt x="1612" y="597"/>
                                </a:cubicBezTo>
                                <a:cubicBezTo>
                                  <a:pt x="1612" y="596"/>
                                  <a:pt x="1613" y="596"/>
                                  <a:pt x="1613" y="595"/>
                                </a:cubicBezTo>
                                <a:cubicBezTo>
                                  <a:pt x="1613" y="594"/>
                                  <a:pt x="1613" y="593"/>
                                  <a:pt x="1614" y="593"/>
                                </a:cubicBezTo>
                                <a:cubicBezTo>
                                  <a:pt x="1614" y="592"/>
                                  <a:pt x="1615" y="591"/>
                                  <a:pt x="1615" y="590"/>
                                </a:cubicBezTo>
                                <a:cubicBezTo>
                                  <a:pt x="1615" y="590"/>
                                  <a:pt x="1612" y="590"/>
                                  <a:pt x="1613" y="589"/>
                                </a:cubicBezTo>
                                <a:cubicBezTo>
                                  <a:pt x="1614" y="588"/>
                                  <a:pt x="1614" y="589"/>
                                  <a:pt x="1615" y="588"/>
                                </a:cubicBezTo>
                                <a:cubicBezTo>
                                  <a:pt x="1615" y="588"/>
                                  <a:pt x="1615" y="587"/>
                                  <a:pt x="1615" y="587"/>
                                </a:cubicBezTo>
                                <a:cubicBezTo>
                                  <a:pt x="1615" y="586"/>
                                  <a:pt x="1616" y="586"/>
                                  <a:pt x="1616" y="585"/>
                                </a:cubicBezTo>
                                <a:cubicBezTo>
                                  <a:pt x="1616" y="584"/>
                                  <a:pt x="1615" y="585"/>
                                  <a:pt x="1615" y="585"/>
                                </a:cubicBezTo>
                                <a:cubicBezTo>
                                  <a:pt x="1614" y="586"/>
                                  <a:pt x="1613" y="585"/>
                                  <a:pt x="1613" y="585"/>
                                </a:cubicBezTo>
                                <a:cubicBezTo>
                                  <a:pt x="1611" y="584"/>
                                  <a:pt x="1610" y="585"/>
                                  <a:pt x="1609" y="586"/>
                                </a:cubicBezTo>
                                <a:cubicBezTo>
                                  <a:pt x="1608" y="587"/>
                                  <a:pt x="1607" y="588"/>
                                  <a:pt x="1606" y="589"/>
                                </a:cubicBezTo>
                                <a:cubicBezTo>
                                  <a:pt x="1606" y="591"/>
                                  <a:pt x="1605" y="592"/>
                                  <a:pt x="1604" y="594"/>
                                </a:cubicBezTo>
                                <a:cubicBezTo>
                                  <a:pt x="1602" y="595"/>
                                  <a:pt x="1602" y="596"/>
                                  <a:pt x="1601" y="598"/>
                                </a:cubicBezTo>
                                <a:cubicBezTo>
                                  <a:pt x="1599" y="600"/>
                                  <a:pt x="1597" y="602"/>
                                  <a:pt x="1595" y="604"/>
                                </a:cubicBezTo>
                                <a:cubicBezTo>
                                  <a:pt x="1593" y="605"/>
                                  <a:pt x="1592" y="606"/>
                                  <a:pt x="1590" y="607"/>
                                </a:cubicBezTo>
                                <a:cubicBezTo>
                                  <a:pt x="1588" y="609"/>
                                  <a:pt x="1587" y="610"/>
                                  <a:pt x="1586" y="612"/>
                                </a:cubicBezTo>
                                <a:cubicBezTo>
                                  <a:pt x="1584" y="614"/>
                                  <a:pt x="1583" y="615"/>
                                  <a:pt x="1581" y="617"/>
                                </a:cubicBezTo>
                                <a:cubicBezTo>
                                  <a:pt x="1578" y="619"/>
                                  <a:pt x="1574" y="621"/>
                                  <a:pt x="1573" y="625"/>
                                </a:cubicBezTo>
                                <a:cubicBezTo>
                                  <a:pt x="1572" y="626"/>
                                  <a:pt x="1572" y="628"/>
                                  <a:pt x="1571" y="630"/>
                                </a:cubicBezTo>
                                <a:cubicBezTo>
                                  <a:pt x="1570" y="631"/>
                                  <a:pt x="1568" y="635"/>
                                  <a:pt x="1566" y="634"/>
                                </a:cubicBezTo>
                                <a:cubicBezTo>
                                  <a:pt x="1565" y="634"/>
                                  <a:pt x="1565" y="634"/>
                                  <a:pt x="1565" y="633"/>
                                </a:cubicBezTo>
                                <a:cubicBezTo>
                                  <a:pt x="1564" y="633"/>
                                  <a:pt x="1563" y="633"/>
                                  <a:pt x="1562" y="633"/>
                                </a:cubicBezTo>
                                <a:cubicBezTo>
                                  <a:pt x="1561" y="634"/>
                                  <a:pt x="1561" y="634"/>
                                  <a:pt x="1561" y="634"/>
                                </a:cubicBezTo>
                                <a:cubicBezTo>
                                  <a:pt x="1561" y="635"/>
                                  <a:pt x="1562" y="635"/>
                                  <a:pt x="1562" y="635"/>
                                </a:cubicBezTo>
                                <a:cubicBezTo>
                                  <a:pt x="1563" y="636"/>
                                  <a:pt x="1558" y="638"/>
                                  <a:pt x="1558" y="637"/>
                                </a:cubicBezTo>
                                <a:cubicBezTo>
                                  <a:pt x="1558" y="636"/>
                                  <a:pt x="1559" y="636"/>
                                  <a:pt x="1559" y="635"/>
                                </a:cubicBezTo>
                                <a:cubicBezTo>
                                  <a:pt x="1559" y="634"/>
                                  <a:pt x="1558" y="634"/>
                                  <a:pt x="1558" y="634"/>
                                </a:cubicBezTo>
                                <a:cubicBezTo>
                                  <a:pt x="1556" y="633"/>
                                  <a:pt x="1555" y="634"/>
                                  <a:pt x="1554" y="635"/>
                                </a:cubicBezTo>
                                <a:cubicBezTo>
                                  <a:pt x="1553" y="635"/>
                                  <a:pt x="1552" y="635"/>
                                  <a:pt x="1552" y="636"/>
                                </a:cubicBezTo>
                                <a:cubicBezTo>
                                  <a:pt x="1552" y="637"/>
                                  <a:pt x="1553" y="636"/>
                                  <a:pt x="1554" y="636"/>
                                </a:cubicBezTo>
                                <a:cubicBezTo>
                                  <a:pt x="1555" y="636"/>
                                  <a:pt x="1555" y="636"/>
                                  <a:pt x="1556" y="637"/>
                                </a:cubicBezTo>
                                <a:cubicBezTo>
                                  <a:pt x="1556" y="637"/>
                                  <a:pt x="1557" y="637"/>
                                  <a:pt x="1557" y="638"/>
                                </a:cubicBezTo>
                                <a:cubicBezTo>
                                  <a:pt x="1557" y="638"/>
                                  <a:pt x="1556" y="638"/>
                                  <a:pt x="1555" y="638"/>
                                </a:cubicBezTo>
                                <a:cubicBezTo>
                                  <a:pt x="1554" y="638"/>
                                  <a:pt x="1554" y="639"/>
                                  <a:pt x="1553" y="639"/>
                                </a:cubicBezTo>
                                <a:cubicBezTo>
                                  <a:pt x="1553" y="638"/>
                                  <a:pt x="1553" y="638"/>
                                  <a:pt x="1552" y="637"/>
                                </a:cubicBezTo>
                                <a:cubicBezTo>
                                  <a:pt x="1551" y="637"/>
                                  <a:pt x="1551" y="638"/>
                                  <a:pt x="1550" y="638"/>
                                </a:cubicBezTo>
                                <a:cubicBezTo>
                                  <a:pt x="1549" y="637"/>
                                  <a:pt x="1549" y="637"/>
                                  <a:pt x="1548" y="637"/>
                                </a:cubicBezTo>
                                <a:cubicBezTo>
                                  <a:pt x="1547" y="636"/>
                                  <a:pt x="1545" y="636"/>
                                  <a:pt x="1544" y="636"/>
                                </a:cubicBezTo>
                                <a:cubicBezTo>
                                  <a:pt x="1542" y="636"/>
                                  <a:pt x="1540" y="636"/>
                                  <a:pt x="1538" y="636"/>
                                </a:cubicBezTo>
                                <a:cubicBezTo>
                                  <a:pt x="1535" y="636"/>
                                  <a:pt x="1532" y="637"/>
                                  <a:pt x="1529" y="638"/>
                                </a:cubicBezTo>
                                <a:cubicBezTo>
                                  <a:pt x="1527" y="639"/>
                                  <a:pt x="1524" y="639"/>
                                  <a:pt x="1522" y="640"/>
                                </a:cubicBezTo>
                                <a:cubicBezTo>
                                  <a:pt x="1520" y="641"/>
                                  <a:pt x="1517" y="641"/>
                                  <a:pt x="1514" y="640"/>
                                </a:cubicBezTo>
                                <a:cubicBezTo>
                                  <a:pt x="1513" y="640"/>
                                  <a:pt x="1513" y="639"/>
                                  <a:pt x="1513" y="639"/>
                                </a:cubicBezTo>
                                <a:cubicBezTo>
                                  <a:pt x="1512" y="638"/>
                                  <a:pt x="1511" y="638"/>
                                  <a:pt x="1511" y="637"/>
                                </a:cubicBezTo>
                                <a:cubicBezTo>
                                  <a:pt x="1511" y="636"/>
                                  <a:pt x="1512" y="635"/>
                                  <a:pt x="1511" y="634"/>
                                </a:cubicBezTo>
                                <a:cubicBezTo>
                                  <a:pt x="1511" y="632"/>
                                  <a:pt x="1510" y="634"/>
                                  <a:pt x="1510" y="634"/>
                                </a:cubicBezTo>
                                <a:cubicBezTo>
                                  <a:pt x="1509" y="636"/>
                                  <a:pt x="1508" y="634"/>
                                  <a:pt x="1508" y="633"/>
                                </a:cubicBezTo>
                                <a:cubicBezTo>
                                  <a:pt x="1508" y="632"/>
                                  <a:pt x="1508" y="630"/>
                                  <a:pt x="1507" y="630"/>
                                </a:cubicBezTo>
                                <a:cubicBezTo>
                                  <a:pt x="1507" y="631"/>
                                  <a:pt x="1508" y="633"/>
                                  <a:pt x="1506" y="633"/>
                                </a:cubicBezTo>
                                <a:cubicBezTo>
                                  <a:pt x="1506" y="634"/>
                                  <a:pt x="1505" y="633"/>
                                  <a:pt x="1504" y="633"/>
                                </a:cubicBezTo>
                                <a:cubicBezTo>
                                  <a:pt x="1503" y="633"/>
                                  <a:pt x="1501" y="634"/>
                                  <a:pt x="1501" y="632"/>
                                </a:cubicBezTo>
                                <a:cubicBezTo>
                                  <a:pt x="1501" y="632"/>
                                  <a:pt x="1501" y="631"/>
                                  <a:pt x="1502" y="630"/>
                                </a:cubicBezTo>
                                <a:cubicBezTo>
                                  <a:pt x="1503" y="629"/>
                                  <a:pt x="1503" y="628"/>
                                  <a:pt x="1504" y="627"/>
                                </a:cubicBezTo>
                                <a:cubicBezTo>
                                  <a:pt x="1506" y="625"/>
                                  <a:pt x="1504" y="624"/>
                                  <a:pt x="1505" y="623"/>
                                </a:cubicBezTo>
                                <a:cubicBezTo>
                                  <a:pt x="1505" y="622"/>
                                  <a:pt x="1506" y="622"/>
                                  <a:pt x="1506" y="621"/>
                                </a:cubicBezTo>
                                <a:cubicBezTo>
                                  <a:pt x="1506" y="620"/>
                                  <a:pt x="1506" y="619"/>
                                  <a:pt x="1506" y="619"/>
                                </a:cubicBezTo>
                                <a:cubicBezTo>
                                  <a:pt x="1506" y="618"/>
                                  <a:pt x="1507" y="617"/>
                                  <a:pt x="1507" y="617"/>
                                </a:cubicBezTo>
                                <a:cubicBezTo>
                                  <a:pt x="1508" y="615"/>
                                  <a:pt x="1507" y="614"/>
                                  <a:pt x="1508" y="612"/>
                                </a:cubicBezTo>
                                <a:cubicBezTo>
                                  <a:pt x="1509" y="612"/>
                                  <a:pt x="1509" y="611"/>
                                  <a:pt x="1509" y="610"/>
                                </a:cubicBezTo>
                                <a:cubicBezTo>
                                  <a:pt x="1508" y="609"/>
                                  <a:pt x="1508" y="610"/>
                                  <a:pt x="1507" y="609"/>
                                </a:cubicBezTo>
                                <a:cubicBezTo>
                                  <a:pt x="1507" y="608"/>
                                  <a:pt x="1507" y="607"/>
                                  <a:pt x="1507" y="607"/>
                                </a:cubicBezTo>
                                <a:cubicBezTo>
                                  <a:pt x="1506" y="606"/>
                                  <a:pt x="1505" y="604"/>
                                  <a:pt x="1505" y="603"/>
                                </a:cubicBezTo>
                                <a:cubicBezTo>
                                  <a:pt x="1506" y="602"/>
                                  <a:pt x="1506" y="601"/>
                                  <a:pt x="1507" y="601"/>
                                </a:cubicBezTo>
                                <a:cubicBezTo>
                                  <a:pt x="1507" y="600"/>
                                  <a:pt x="1507" y="599"/>
                                  <a:pt x="1507" y="598"/>
                                </a:cubicBezTo>
                                <a:cubicBezTo>
                                  <a:pt x="1507" y="597"/>
                                  <a:pt x="1508" y="595"/>
                                  <a:pt x="1506" y="594"/>
                                </a:cubicBezTo>
                                <a:cubicBezTo>
                                  <a:pt x="1505" y="594"/>
                                  <a:pt x="1505" y="595"/>
                                  <a:pt x="1504" y="594"/>
                                </a:cubicBezTo>
                                <a:cubicBezTo>
                                  <a:pt x="1503" y="593"/>
                                  <a:pt x="1503" y="592"/>
                                  <a:pt x="1502" y="591"/>
                                </a:cubicBezTo>
                                <a:cubicBezTo>
                                  <a:pt x="1502" y="590"/>
                                  <a:pt x="1501" y="590"/>
                                  <a:pt x="1500" y="590"/>
                                </a:cubicBezTo>
                                <a:cubicBezTo>
                                  <a:pt x="1498" y="590"/>
                                  <a:pt x="1498" y="590"/>
                                  <a:pt x="1496" y="591"/>
                                </a:cubicBezTo>
                                <a:cubicBezTo>
                                  <a:pt x="1495" y="592"/>
                                  <a:pt x="1494" y="594"/>
                                  <a:pt x="1494" y="596"/>
                                </a:cubicBezTo>
                                <a:cubicBezTo>
                                  <a:pt x="1494" y="598"/>
                                  <a:pt x="1494" y="598"/>
                                  <a:pt x="1493" y="600"/>
                                </a:cubicBezTo>
                                <a:cubicBezTo>
                                  <a:pt x="1492" y="601"/>
                                  <a:pt x="1492" y="602"/>
                                  <a:pt x="1492" y="603"/>
                                </a:cubicBezTo>
                                <a:cubicBezTo>
                                  <a:pt x="1492" y="604"/>
                                  <a:pt x="1492" y="606"/>
                                  <a:pt x="1491" y="607"/>
                                </a:cubicBezTo>
                                <a:cubicBezTo>
                                  <a:pt x="1490" y="608"/>
                                  <a:pt x="1490" y="608"/>
                                  <a:pt x="1490" y="610"/>
                                </a:cubicBezTo>
                                <a:cubicBezTo>
                                  <a:pt x="1490" y="611"/>
                                  <a:pt x="1489" y="613"/>
                                  <a:pt x="1489" y="614"/>
                                </a:cubicBezTo>
                                <a:cubicBezTo>
                                  <a:pt x="1491" y="614"/>
                                  <a:pt x="1491" y="617"/>
                                  <a:pt x="1490" y="618"/>
                                </a:cubicBezTo>
                                <a:cubicBezTo>
                                  <a:pt x="1490" y="618"/>
                                  <a:pt x="1490" y="619"/>
                                  <a:pt x="1490" y="620"/>
                                </a:cubicBezTo>
                                <a:cubicBezTo>
                                  <a:pt x="1489" y="621"/>
                                  <a:pt x="1489" y="618"/>
                                  <a:pt x="1488" y="618"/>
                                </a:cubicBezTo>
                                <a:cubicBezTo>
                                  <a:pt x="1488" y="617"/>
                                  <a:pt x="1487" y="615"/>
                                  <a:pt x="1486" y="614"/>
                                </a:cubicBezTo>
                                <a:cubicBezTo>
                                  <a:pt x="1485" y="613"/>
                                  <a:pt x="1485" y="612"/>
                                  <a:pt x="1485" y="610"/>
                                </a:cubicBezTo>
                                <a:cubicBezTo>
                                  <a:pt x="1484" y="607"/>
                                  <a:pt x="1481" y="605"/>
                                  <a:pt x="1479" y="603"/>
                                </a:cubicBezTo>
                                <a:cubicBezTo>
                                  <a:pt x="1477" y="601"/>
                                  <a:pt x="1476" y="598"/>
                                  <a:pt x="1475" y="596"/>
                                </a:cubicBezTo>
                                <a:cubicBezTo>
                                  <a:pt x="1474" y="595"/>
                                  <a:pt x="1473" y="593"/>
                                  <a:pt x="1472" y="592"/>
                                </a:cubicBezTo>
                                <a:cubicBezTo>
                                  <a:pt x="1472" y="592"/>
                                  <a:pt x="1472" y="590"/>
                                  <a:pt x="1473" y="590"/>
                                </a:cubicBezTo>
                                <a:cubicBezTo>
                                  <a:pt x="1474" y="589"/>
                                  <a:pt x="1474" y="590"/>
                                  <a:pt x="1475" y="591"/>
                                </a:cubicBezTo>
                                <a:cubicBezTo>
                                  <a:pt x="1475" y="591"/>
                                  <a:pt x="1475" y="591"/>
                                  <a:pt x="1475" y="591"/>
                                </a:cubicBezTo>
                                <a:cubicBezTo>
                                  <a:pt x="1476" y="591"/>
                                  <a:pt x="1476" y="592"/>
                                  <a:pt x="1476" y="592"/>
                                </a:cubicBezTo>
                                <a:cubicBezTo>
                                  <a:pt x="1476" y="593"/>
                                  <a:pt x="1477" y="593"/>
                                  <a:pt x="1477" y="592"/>
                                </a:cubicBezTo>
                                <a:cubicBezTo>
                                  <a:pt x="1477" y="591"/>
                                  <a:pt x="1477" y="590"/>
                                  <a:pt x="1477" y="589"/>
                                </a:cubicBezTo>
                                <a:cubicBezTo>
                                  <a:pt x="1477" y="589"/>
                                  <a:pt x="1478" y="588"/>
                                  <a:pt x="1478" y="587"/>
                                </a:cubicBezTo>
                                <a:cubicBezTo>
                                  <a:pt x="1478" y="587"/>
                                  <a:pt x="1478" y="587"/>
                                  <a:pt x="1478" y="586"/>
                                </a:cubicBezTo>
                                <a:cubicBezTo>
                                  <a:pt x="1478" y="586"/>
                                  <a:pt x="1478" y="586"/>
                                  <a:pt x="1479" y="586"/>
                                </a:cubicBezTo>
                                <a:cubicBezTo>
                                  <a:pt x="1479" y="585"/>
                                  <a:pt x="1478" y="585"/>
                                  <a:pt x="1478" y="584"/>
                                </a:cubicBezTo>
                                <a:cubicBezTo>
                                  <a:pt x="1477" y="584"/>
                                  <a:pt x="1477" y="583"/>
                                  <a:pt x="1477" y="582"/>
                                </a:cubicBezTo>
                                <a:cubicBezTo>
                                  <a:pt x="1477" y="582"/>
                                  <a:pt x="1476" y="581"/>
                                  <a:pt x="1475" y="581"/>
                                </a:cubicBezTo>
                                <a:cubicBezTo>
                                  <a:pt x="1474" y="580"/>
                                  <a:pt x="1473" y="579"/>
                                  <a:pt x="1473" y="578"/>
                                </a:cubicBezTo>
                                <a:cubicBezTo>
                                  <a:pt x="1473" y="575"/>
                                  <a:pt x="1474" y="578"/>
                                  <a:pt x="1476" y="578"/>
                                </a:cubicBezTo>
                                <a:cubicBezTo>
                                  <a:pt x="1477" y="578"/>
                                  <a:pt x="1476" y="577"/>
                                  <a:pt x="1476" y="577"/>
                                </a:cubicBezTo>
                                <a:cubicBezTo>
                                  <a:pt x="1475" y="576"/>
                                  <a:pt x="1475" y="576"/>
                                  <a:pt x="1474" y="575"/>
                                </a:cubicBezTo>
                                <a:cubicBezTo>
                                  <a:pt x="1474" y="575"/>
                                  <a:pt x="1474" y="574"/>
                                  <a:pt x="1473" y="574"/>
                                </a:cubicBezTo>
                                <a:cubicBezTo>
                                  <a:pt x="1472" y="574"/>
                                  <a:pt x="1472" y="573"/>
                                  <a:pt x="1471" y="573"/>
                                </a:cubicBezTo>
                                <a:cubicBezTo>
                                  <a:pt x="1470" y="572"/>
                                  <a:pt x="1469" y="573"/>
                                  <a:pt x="1468" y="572"/>
                                </a:cubicBezTo>
                                <a:cubicBezTo>
                                  <a:pt x="1467" y="572"/>
                                  <a:pt x="1467" y="570"/>
                                  <a:pt x="1466" y="569"/>
                                </a:cubicBezTo>
                                <a:cubicBezTo>
                                  <a:pt x="1466" y="568"/>
                                  <a:pt x="1465" y="567"/>
                                  <a:pt x="1464" y="567"/>
                                </a:cubicBezTo>
                                <a:cubicBezTo>
                                  <a:pt x="1464" y="566"/>
                                  <a:pt x="1464" y="565"/>
                                  <a:pt x="1463" y="565"/>
                                </a:cubicBezTo>
                                <a:cubicBezTo>
                                  <a:pt x="1462" y="565"/>
                                  <a:pt x="1462" y="566"/>
                                  <a:pt x="1461" y="566"/>
                                </a:cubicBezTo>
                                <a:cubicBezTo>
                                  <a:pt x="1460" y="565"/>
                                  <a:pt x="1460" y="565"/>
                                  <a:pt x="1460" y="564"/>
                                </a:cubicBezTo>
                                <a:cubicBezTo>
                                  <a:pt x="1459" y="563"/>
                                  <a:pt x="1458" y="562"/>
                                  <a:pt x="1456" y="561"/>
                                </a:cubicBezTo>
                                <a:cubicBezTo>
                                  <a:pt x="1456" y="560"/>
                                  <a:pt x="1455" y="559"/>
                                  <a:pt x="1456" y="559"/>
                                </a:cubicBezTo>
                                <a:cubicBezTo>
                                  <a:pt x="1457" y="559"/>
                                  <a:pt x="1459" y="559"/>
                                  <a:pt x="1458" y="558"/>
                                </a:cubicBezTo>
                                <a:cubicBezTo>
                                  <a:pt x="1457" y="557"/>
                                  <a:pt x="1456" y="557"/>
                                  <a:pt x="1454" y="557"/>
                                </a:cubicBezTo>
                                <a:cubicBezTo>
                                  <a:pt x="1454" y="557"/>
                                  <a:pt x="1453" y="557"/>
                                  <a:pt x="1453" y="557"/>
                                </a:cubicBezTo>
                                <a:cubicBezTo>
                                  <a:pt x="1452" y="556"/>
                                  <a:pt x="1452" y="556"/>
                                  <a:pt x="1452" y="555"/>
                                </a:cubicBezTo>
                                <a:cubicBezTo>
                                  <a:pt x="1451" y="555"/>
                                  <a:pt x="1450" y="555"/>
                                  <a:pt x="1449" y="555"/>
                                </a:cubicBezTo>
                                <a:cubicBezTo>
                                  <a:pt x="1448" y="555"/>
                                  <a:pt x="1448" y="555"/>
                                  <a:pt x="1448" y="554"/>
                                </a:cubicBezTo>
                                <a:cubicBezTo>
                                  <a:pt x="1446" y="553"/>
                                  <a:pt x="1446" y="551"/>
                                  <a:pt x="1445" y="549"/>
                                </a:cubicBezTo>
                                <a:cubicBezTo>
                                  <a:pt x="1445" y="548"/>
                                  <a:pt x="1445" y="546"/>
                                  <a:pt x="1444" y="545"/>
                                </a:cubicBezTo>
                                <a:cubicBezTo>
                                  <a:pt x="1444" y="543"/>
                                  <a:pt x="1443" y="542"/>
                                  <a:pt x="1442" y="540"/>
                                </a:cubicBezTo>
                                <a:cubicBezTo>
                                  <a:pt x="1442" y="539"/>
                                  <a:pt x="1441" y="537"/>
                                  <a:pt x="1440" y="536"/>
                                </a:cubicBezTo>
                                <a:cubicBezTo>
                                  <a:pt x="1439" y="534"/>
                                  <a:pt x="1438" y="533"/>
                                  <a:pt x="1438" y="532"/>
                                </a:cubicBezTo>
                                <a:cubicBezTo>
                                  <a:pt x="1438" y="531"/>
                                  <a:pt x="1438" y="530"/>
                                  <a:pt x="1437" y="529"/>
                                </a:cubicBezTo>
                                <a:cubicBezTo>
                                  <a:pt x="1437" y="529"/>
                                  <a:pt x="1436" y="528"/>
                                  <a:pt x="1436" y="528"/>
                                </a:cubicBezTo>
                                <a:cubicBezTo>
                                  <a:pt x="1435" y="526"/>
                                  <a:pt x="1435" y="525"/>
                                  <a:pt x="1435" y="524"/>
                                </a:cubicBezTo>
                                <a:cubicBezTo>
                                  <a:pt x="1434" y="523"/>
                                  <a:pt x="1434" y="521"/>
                                  <a:pt x="1433" y="520"/>
                                </a:cubicBezTo>
                                <a:cubicBezTo>
                                  <a:pt x="1433" y="519"/>
                                  <a:pt x="1432" y="519"/>
                                  <a:pt x="1432" y="518"/>
                                </a:cubicBezTo>
                                <a:cubicBezTo>
                                  <a:pt x="1431" y="517"/>
                                  <a:pt x="1432" y="516"/>
                                  <a:pt x="1431" y="515"/>
                                </a:cubicBezTo>
                                <a:cubicBezTo>
                                  <a:pt x="1430" y="514"/>
                                  <a:pt x="1429" y="514"/>
                                  <a:pt x="1428" y="513"/>
                                </a:cubicBezTo>
                                <a:cubicBezTo>
                                  <a:pt x="1428" y="513"/>
                                  <a:pt x="1427" y="513"/>
                                  <a:pt x="1426" y="513"/>
                                </a:cubicBezTo>
                                <a:cubicBezTo>
                                  <a:pt x="1426" y="513"/>
                                  <a:pt x="1424" y="513"/>
                                  <a:pt x="1425" y="512"/>
                                </a:cubicBezTo>
                                <a:cubicBezTo>
                                  <a:pt x="1425" y="512"/>
                                  <a:pt x="1426" y="512"/>
                                  <a:pt x="1427" y="511"/>
                                </a:cubicBezTo>
                                <a:cubicBezTo>
                                  <a:pt x="1427" y="511"/>
                                  <a:pt x="1427" y="510"/>
                                  <a:pt x="1427" y="510"/>
                                </a:cubicBezTo>
                                <a:cubicBezTo>
                                  <a:pt x="1428" y="508"/>
                                  <a:pt x="1429" y="508"/>
                                  <a:pt x="1431" y="509"/>
                                </a:cubicBezTo>
                                <a:cubicBezTo>
                                  <a:pt x="1431" y="509"/>
                                  <a:pt x="1432" y="510"/>
                                  <a:pt x="1433" y="509"/>
                                </a:cubicBezTo>
                                <a:cubicBezTo>
                                  <a:pt x="1433" y="509"/>
                                  <a:pt x="1434" y="508"/>
                                  <a:pt x="1434" y="508"/>
                                </a:cubicBezTo>
                                <a:cubicBezTo>
                                  <a:pt x="1436" y="507"/>
                                  <a:pt x="1438" y="508"/>
                                  <a:pt x="1438" y="506"/>
                                </a:cubicBezTo>
                                <a:cubicBezTo>
                                  <a:pt x="1438" y="505"/>
                                  <a:pt x="1437" y="504"/>
                                  <a:pt x="1437" y="504"/>
                                </a:cubicBezTo>
                                <a:cubicBezTo>
                                  <a:pt x="1437" y="503"/>
                                  <a:pt x="1437" y="502"/>
                                  <a:pt x="1436" y="502"/>
                                </a:cubicBezTo>
                                <a:cubicBezTo>
                                  <a:pt x="1436" y="501"/>
                                  <a:pt x="1436" y="501"/>
                                  <a:pt x="1435" y="501"/>
                                </a:cubicBezTo>
                                <a:cubicBezTo>
                                  <a:pt x="1435" y="501"/>
                                  <a:pt x="1435" y="501"/>
                                  <a:pt x="1435" y="500"/>
                                </a:cubicBezTo>
                                <a:cubicBezTo>
                                  <a:pt x="1434" y="500"/>
                                  <a:pt x="1434" y="499"/>
                                  <a:pt x="1433" y="499"/>
                                </a:cubicBezTo>
                                <a:cubicBezTo>
                                  <a:pt x="1432" y="499"/>
                                  <a:pt x="1432" y="500"/>
                                  <a:pt x="1432" y="501"/>
                                </a:cubicBezTo>
                                <a:cubicBezTo>
                                  <a:pt x="1431" y="501"/>
                                  <a:pt x="1430" y="501"/>
                                  <a:pt x="1430" y="501"/>
                                </a:cubicBezTo>
                                <a:cubicBezTo>
                                  <a:pt x="1429" y="500"/>
                                  <a:pt x="1429" y="500"/>
                                  <a:pt x="1429" y="499"/>
                                </a:cubicBezTo>
                                <a:cubicBezTo>
                                  <a:pt x="1428" y="498"/>
                                  <a:pt x="1428" y="497"/>
                                  <a:pt x="1429" y="497"/>
                                </a:cubicBezTo>
                                <a:cubicBezTo>
                                  <a:pt x="1429" y="497"/>
                                  <a:pt x="1429" y="498"/>
                                  <a:pt x="1430" y="498"/>
                                </a:cubicBezTo>
                                <a:cubicBezTo>
                                  <a:pt x="1430" y="498"/>
                                  <a:pt x="1430" y="498"/>
                                  <a:pt x="1431" y="498"/>
                                </a:cubicBezTo>
                                <a:cubicBezTo>
                                  <a:pt x="1432" y="499"/>
                                  <a:pt x="1433" y="498"/>
                                  <a:pt x="1435" y="499"/>
                                </a:cubicBezTo>
                                <a:cubicBezTo>
                                  <a:pt x="1436" y="500"/>
                                  <a:pt x="1436" y="500"/>
                                  <a:pt x="1437" y="500"/>
                                </a:cubicBezTo>
                                <a:cubicBezTo>
                                  <a:pt x="1438" y="500"/>
                                  <a:pt x="1438" y="500"/>
                                  <a:pt x="1439" y="500"/>
                                </a:cubicBezTo>
                                <a:cubicBezTo>
                                  <a:pt x="1441" y="501"/>
                                  <a:pt x="1442" y="500"/>
                                  <a:pt x="1443" y="499"/>
                                </a:cubicBezTo>
                                <a:cubicBezTo>
                                  <a:pt x="1444" y="499"/>
                                  <a:pt x="1446" y="500"/>
                                  <a:pt x="1447" y="499"/>
                                </a:cubicBezTo>
                                <a:cubicBezTo>
                                  <a:pt x="1449" y="498"/>
                                  <a:pt x="1450" y="499"/>
                                  <a:pt x="1450" y="497"/>
                                </a:cubicBezTo>
                                <a:cubicBezTo>
                                  <a:pt x="1450" y="496"/>
                                  <a:pt x="1450" y="494"/>
                                  <a:pt x="1449" y="493"/>
                                </a:cubicBezTo>
                                <a:cubicBezTo>
                                  <a:pt x="1449" y="492"/>
                                  <a:pt x="1448" y="492"/>
                                  <a:pt x="1449" y="491"/>
                                </a:cubicBezTo>
                                <a:cubicBezTo>
                                  <a:pt x="1450" y="490"/>
                                  <a:pt x="1450" y="491"/>
                                  <a:pt x="1451" y="490"/>
                                </a:cubicBezTo>
                                <a:cubicBezTo>
                                  <a:pt x="1453" y="490"/>
                                  <a:pt x="1452" y="487"/>
                                  <a:pt x="1454" y="487"/>
                                </a:cubicBezTo>
                                <a:cubicBezTo>
                                  <a:pt x="1454" y="487"/>
                                  <a:pt x="1456" y="487"/>
                                  <a:pt x="1456" y="488"/>
                                </a:cubicBezTo>
                                <a:cubicBezTo>
                                  <a:pt x="1457" y="488"/>
                                  <a:pt x="1456" y="489"/>
                                  <a:pt x="1455" y="489"/>
                                </a:cubicBezTo>
                                <a:cubicBezTo>
                                  <a:pt x="1455" y="490"/>
                                  <a:pt x="1451" y="490"/>
                                  <a:pt x="1452" y="491"/>
                                </a:cubicBezTo>
                                <a:cubicBezTo>
                                  <a:pt x="1453" y="492"/>
                                  <a:pt x="1454" y="491"/>
                                  <a:pt x="1455" y="492"/>
                                </a:cubicBezTo>
                                <a:cubicBezTo>
                                  <a:pt x="1456" y="492"/>
                                  <a:pt x="1456" y="493"/>
                                  <a:pt x="1457" y="493"/>
                                </a:cubicBezTo>
                                <a:cubicBezTo>
                                  <a:pt x="1458" y="493"/>
                                  <a:pt x="1460" y="494"/>
                                  <a:pt x="1461" y="495"/>
                                </a:cubicBezTo>
                                <a:cubicBezTo>
                                  <a:pt x="1462" y="496"/>
                                  <a:pt x="1462" y="498"/>
                                  <a:pt x="1463" y="498"/>
                                </a:cubicBezTo>
                                <a:cubicBezTo>
                                  <a:pt x="1464" y="499"/>
                                  <a:pt x="1465" y="499"/>
                                  <a:pt x="1465" y="498"/>
                                </a:cubicBezTo>
                                <a:cubicBezTo>
                                  <a:pt x="1466" y="497"/>
                                  <a:pt x="1467" y="497"/>
                                  <a:pt x="1468" y="497"/>
                                </a:cubicBezTo>
                                <a:cubicBezTo>
                                  <a:pt x="1468" y="497"/>
                                  <a:pt x="1469" y="496"/>
                                  <a:pt x="1469" y="496"/>
                                </a:cubicBezTo>
                                <a:cubicBezTo>
                                  <a:pt x="1470" y="496"/>
                                  <a:pt x="1471" y="496"/>
                                  <a:pt x="1472" y="496"/>
                                </a:cubicBezTo>
                                <a:cubicBezTo>
                                  <a:pt x="1473" y="496"/>
                                  <a:pt x="1473" y="495"/>
                                  <a:pt x="1474" y="495"/>
                                </a:cubicBezTo>
                                <a:cubicBezTo>
                                  <a:pt x="1475" y="495"/>
                                  <a:pt x="1475" y="496"/>
                                  <a:pt x="1476" y="496"/>
                                </a:cubicBezTo>
                                <a:cubicBezTo>
                                  <a:pt x="1476" y="497"/>
                                  <a:pt x="1476" y="497"/>
                                  <a:pt x="1476" y="498"/>
                                </a:cubicBezTo>
                                <a:cubicBezTo>
                                  <a:pt x="1477" y="498"/>
                                  <a:pt x="1477" y="499"/>
                                  <a:pt x="1478" y="499"/>
                                </a:cubicBezTo>
                                <a:cubicBezTo>
                                  <a:pt x="1478" y="501"/>
                                  <a:pt x="1477" y="503"/>
                                  <a:pt x="1479" y="504"/>
                                </a:cubicBezTo>
                                <a:cubicBezTo>
                                  <a:pt x="1479" y="504"/>
                                  <a:pt x="1480" y="504"/>
                                  <a:pt x="1481" y="505"/>
                                </a:cubicBezTo>
                                <a:cubicBezTo>
                                  <a:pt x="1481" y="505"/>
                                  <a:pt x="1482" y="506"/>
                                  <a:pt x="1482" y="506"/>
                                </a:cubicBezTo>
                                <a:cubicBezTo>
                                  <a:pt x="1483" y="508"/>
                                  <a:pt x="1483" y="508"/>
                                  <a:pt x="1485" y="509"/>
                                </a:cubicBezTo>
                                <a:cubicBezTo>
                                  <a:pt x="1486" y="510"/>
                                  <a:pt x="1487" y="512"/>
                                  <a:pt x="1487" y="513"/>
                                </a:cubicBezTo>
                                <a:cubicBezTo>
                                  <a:pt x="1488" y="514"/>
                                  <a:pt x="1488" y="515"/>
                                  <a:pt x="1488" y="516"/>
                                </a:cubicBezTo>
                                <a:cubicBezTo>
                                  <a:pt x="1488" y="517"/>
                                  <a:pt x="1487" y="517"/>
                                  <a:pt x="1487" y="518"/>
                                </a:cubicBezTo>
                                <a:cubicBezTo>
                                  <a:pt x="1487" y="519"/>
                                  <a:pt x="1488" y="519"/>
                                  <a:pt x="1489" y="519"/>
                                </a:cubicBezTo>
                                <a:cubicBezTo>
                                  <a:pt x="1489" y="519"/>
                                  <a:pt x="1489" y="519"/>
                                  <a:pt x="1490" y="520"/>
                                </a:cubicBezTo>
                                <a:cubicBezTo>
                                  <a:pt x="1491" y="520"/>
                                  <a:pt x="1492" y="520"/>
                                  <a:pt x="1493" y="521"/>
                                </a:cubicBezTo>
                                <a:cubicBezTo>
                                  <a:pt x="1493" y="523"/>
                                  <a:pt x="1493" y="525"/>
                                  <a:pt x="1493" y="526"/>
                                </a:cubicBezTo>
                                <a:cubicBezTo>
                                  <a:pt x="1493" y="527"/>
                                  <a:pt x="1494" y="527"/>
                                  <a:pt x="1494" y="528"/>
                                </a:cubicBezTo>
                                <a:cubicBezTo>
                                  <a:pt x="1495" y="528"/>
                                  <a:pt x="1495" y="529"/>
                                  <a:pt x="1495" y="530"/>
                                </a:cubicBezTo>
                                <a:cubicBezTo>
                                  <a:pt x="1495" y="531"/>
                                  <a:pt x="1495" y="531"/>
                                  <a:pt x="1496" y="532"/>
                                </a:cubicBezTo>
                                <a:cubicBezTo>
                                  <a:pt x="1496" y="533"/>
                                  <a:pt x="1497" y="534"/>
                                  <a:pt x="1497" y="534"/>
                                </a:cubicBezTo>
                                <a:cubicBezTo>
                                  <a:pt x="1498" y="536"/>
                                  <a:pt x="1498" y="537"/>
                                  <a:pt x="1498" y="539"/>
                                </a:cubicBezTo>
                                <a:cubicBezTo>
                                  <a:pt x="1499" y="540"/>
                                  <a:pt x="1500" y="541"/>
                                  <a:pt x="1501" y="542"/>
                                </a:cubicBezTo>
                                <a:cubicBezTo>
                                  <a:pt x="1502" y="545"/>
                                  <a:pt x="1504" y="548"/>
                                  <a:pt x="1507" y="549"/>
                                </a:cubicBezTo>
                                <a:cubicBezTo>
                                  <a:pt x="1510" y="550"/>
                                  <a:pt x="1513" y="549"/>
                                  <a:pt x="1516" y="550"/>
                                </a:cubicBezTo>
                                <a:cubicBezTo>
                                  <a:pt x="1517" y="551"/>
                                  <a:pt x="1518" y="551"/>
                                  <a:pt x="1519" y="551"/>
                                </a:cubicBezTo>
                                <a:cubicBezTo>
                                  <a:pt x="1519" y="551"/>
                                  <a:pt x="1520" y="552"/>
                                  <a:pt x="1521" y="552"/>
                                </a:cubicBezTo>
                                <a:cubicBezTo>
                                  <a:pt x="1521" y="552"/>
                                  <a:pt x="1522" y="553"/>
                                  <a:pt x="1522" y="553"/>
                                </a:cubicBezTo>
                                <a:cubicBezTo>
                                  <a:pt x="1523" y="554"/>
                                  <a:pt x="1524" y="554"/>
                                  <a:pt x="1524" y="554"/>
                                </a:cubicBezTo>
                                <a:cubicBezTo>
                                  <a:pt x="1526" y="554"/>
                                  <a:pt x="1527" y="555"/>
                                  <a:pt x="1528" y="556"/>
                                </a:cubicBezTo>
                                <a:cubicBezTo>
                                  <a:pt x="1529" y="558"/>
                                  <a:pt x="1530" y="559"/>
                                  <a:pt x="1531" y="560"/>
                                </a:cubicBezTo>
                                <a:cubicBezTo>
                                  <a:pt x="1532" y="561"/>
                                  <a:pt x="1533" y="562"/>
                                  <a:pt x="1534" y="564"/>
                                </a:cubicBezTo>
                                <a:cubicBezTo>
                                  <a:pt x="1535" y="565"/>
                                  <a:pt x="1536" y="565"/>
                                  <a:pt x="1538" y="566"/>
                                </a:cubicBezTo>
                                <a:cubicBezTo>
                                  <a:pt x="1539" y="566"/>
                                  <a:pt x="1540" y="567"/>
                                  <a:pt x="1540" y="568"/>
                                </a:cubicBezTo>
                                <a:cubicBezTo>
                                  <a:pt x="1541" y="568"/>
                                  <a:pt x="1542" y="568"/>
                                  <a:pt x="1543" y="569"/>
                                </a:cubicBezTo>
                                <a:cubicBezTo>
                                  <a:pt x="1545" y="570"/>
                                  <a:pt x="1547" y="569"/>
                                  <a:pt x="1548" y="571"/>
                                </a:cubicBezTo>
                                <a:cubicBezTo>
                                  <a:pt x="1549" y="573"/>
                                  <a:pt x="1550" y="574"/>
                                  <a:pt x="1551" y="575"/>
                                </a:cubicBezTo>
                                <a:cubicBezTo>
                                  <a:pt x="1553" y="576"/>
                                  <a:pt x="1554" y="577"/>
                                  <a:pt x="1555" y="577"/>
                                </a:cubicBezTo>
                                <a:cubicBezTo>
                                  <a:pt x="1557" y="578"/>
                                  <a:pt x="1559" y="578"/>
                                  <a:pt x="1560" y="578"/>
                                </a:cubicBezTo>
                                <a:cubicBezTo>
                                  <a:pt x="1563" y="578"/>
                                  <a:pt x="1566" y="579"/>
                                  <a:pt x="1569" y="579"/>
                                </a:cubicBezTo>
                                <a:cubicBezTo>
                                  <a:pt x="1571" y="579"/>
                                  <a:pt x="1572" y="580"/>
                                  <a:pt x="1573" y="581"/>
                                </a:cubicBezTo>
                                <a:cubicBezTo>
                                  <a:pt x="1575" y="582"/>
                                  <a:pt x="1576" y="581"/>
                                  <a:pt x="1578" y="581"/>
                                </a:cubicBezTo>
                                <a:cubicBezTo>
                                  <a:pt x="1579" y="580"/>
                                  <a:pt x="1580" y="580"/>
                                  <a:pt x="1582" y="579"/>
                                </a:cubicBezTo>
                                <a:cubicBezTo>
                                  <a:pt x="1583" y="579"/>
                                  <a:pt x="1584" y="578"/>
                                  <a:pt x="1586" y="578"/>
                                </a:cubicBezTo>
                                <a:cubicBezTo>
                                  <a:pt x="1587" y="577"/>
                                  <a:pt x="1588" y="577"/>
                                  <a:pt x="1589" y="577"/>
                                </a:cubicBezTo>
                                <a:cubicBezTo>
                                  <a:pt x="1589" y="577"/>
                                  <a:pt x="1590" y="576"/>
                                  <a:pt x="1591" y="576"/>
                                </a:cubicBezTo>
                                <a:cubicBezTo>
                                  <a:pt x="1591" y="575"/>
                                  <a:pt x="1592" y="575"/>
                                  <a:pt x="1592" y="575"/>
                                </a:cubicBezTo>
                                <a:cubicBezTo>
                                  <a:pt x="1593" y="575"/>
                                  <a:pt x="1593" y="576"/>
                                  <a:pt x="1593" y="576"/>
                                </a:cubicBezTo>
                                <a:cubicBezTo>
                                  <a:pt x="1592" y="577"/>
                                  <a:pt x="1592" y="577"/>
                                  <a:pt x="1591" y="577"/>
                                </a:cubicBezTo>
                                <a:cubicBezTo>
                                  <a:pt x="1590" y="577"/>
                                  <a:pt x="1591" y="578"/>
                                  <a:pt x="1590" y="578"/>
                                </a:cubicBezTo>
                                <a:cubicBezTo>
                                  <a:pt x="1589" y="579"/>
                                  <a:pt x="1588" y="580"/>
                                  <a:pt x="1589" y="581"/>
                                </a:cubicBezTo>
                                <a:cubicBezTo>
                                  <a:pt x="1590" y="582"/>
                                  <a:pt x="1590" y="579"/>
                                  <a:pt x="1592" y="579"/>
                                </a:cubicBezTo>
                                <a:cubicBezTo>
                                  <a:pt x="1593" y="579"/>
                                  <a:pt x="1593" y="579"/>
                                  <a:pt x="1594" y="579"/>
                                </a:cubicBezTo>
                                <a:cubicBezTo>
                                  <a:pt x="1595" y="578"/>
                                  <a:pt x="1595" y="578"/>
                                  <a:pt x="1596" y="577"/>
                                </a:cubicBezTo>
                                <a:cubicBezTo>
                                  <a:pt x="1597" y="577"/>
                                  <a:pt x="1597" y="578"/>
                                  <a:pt x="1598" y="577"/>
                                </a:cubicBezTo>
                                <a:cubicBezTo>
                                  <a:pt x="1599" y="577"/>
                                  <a:pt x="1599" y="576"/>
                                  <a:pt x="1600" y="576"/>
                                </a:cubicBezTo>
                                <a:cubicBezTo>
                                  <a:pt x="1601" y="576"/>
                                  <a:pt x="1601" y="575"/>
                                  <a:pt x="1602" y="575"/>
                                </a:cubicBezTo>
                                <a:cubicBezTo>
                                  <a:pt x="1603" y="575"/>
                                  <a:pt x="1602" y="576"/>
                                  <a:pt x="1603" y="577"/>
                                </a:cubicBezTo>
                                <a:cubicBezTo>
                                  <a:pt x="1603" y="577"/>
                                  <a:pt x="1604" y="577"/>
                                  <a:pt x="1605" y="577"/>
                                </a:cubicBezTo>
                                <a:cubicBezTo>
                                  <a:pt x="1606" y="576"/>
                                  <a:pt x="1606" y="575"/>
                                  <a:pt x="1606" y="575"/>
                                </a:cubicBezTo>
                                <a:cubicBezTo>
                                  <a:pt x="1607" y="573"/>
                                  <a:pt x="1608" y="572"/>
                                  <a:pt x="1609" y="572"/>
                                </a:cubicBezTo>
                                <a:cubicBezTo>
                                  <a:pt x="1610" y="572"/>
                                  <a:pt x="1611" y="571"/>
                                  <a:pt x="1610" y="571"/>
                                </a:cubicBezTo>
                                <a:cubicBezTo>
                                  <a:pt x="1610" y="570"/>
                                  <a:pt x="1609" y="571"/>
                                  <a:pt x="1608" y="571"/>
                                </a:cubicBezTo>
                                <a:cubicBezTo>
                                  <a:pt x="1607" y="570"/>
                                  <a:pt x="1607" y="570"/>
                                  <a:pt x="1606" y="570"/>
                                </a:cubicBezTo>
                                <a:cubicBezTo>
                                  <a:pt x="1605" y="570"/>
                                  <a:pt x="1605" y="570"/>
                                  <a:pt x="1604" y="571"/>
                                </a:cubicBezTo>
                                <a:cubicBezTo>
                                  <a:pt x="1602" y="571"/>
                                  <a:pt x="1601" y="571"/>
                                  <a:pt x="1600" y="571"/>
                                </a:cubicBezTo>
                                <a:cubicBezTo>
                                  <a:pt x="1597" y="571"/>
                                  <a:pt x="1598" y="572"/>
                                  <a:pt x="1598" y="574"/>
                                </a:cubicBezTo>
                                <a:cubicBezTo>
                                  <a:pt x="1598" y="575"/>
                                  <a:pt x="1596" y="575"/>
                                  <a:pt x="1595" y="576"/>
                                </a:cubicBezTo>
                                <a:cubicBezTo>
                                  <a:pt x="1594" y="576"/>
                                  <a:pt x="1593" y="575"/>
                                  <a:pt x="1593" y="574"/>
                                </a:cubicBezTo>
                                <a:cubicBezTo>
                                  <a:pt x="1593" y="573"/>
                                  <a:pt x="1595" y="573"/>
                                  <a:pt x="1595" y="572"/>
                                </a:cubicBezTo>
                                <a:cubicBezTo>
                                  <a:pt x="1596" y="572"/>
                                  <a:pt x="1595" y="571"/>
                                  <a:pt x="1596" y="570"/>
                                </a:cubicBezTo>
                                <a:cubicBezTo>
                                  <a:pt x="1596" y="570"/>
                                  <a:pt x="1597" y="570"/>
                                  <a:pt x="1598" y="570"/>
                                </a:cubicBezTo>
                                <a:cubicBezTo>
                                  <a:pt x="1599" y="569"/>
                                  <a:pt x="1599" y="568"/>
                                  <a:pt x="1600" y="568"/>
                                </a:cubicBezTo>
                                <a:cubicBezTo>
                                  <a:pt x="1601" y="567"/>
                                  <a:pt x="1603" y="568"/>
                                  <a:pt x="1604" y="567"/>
                                </a:cubicBezTo>
                                <a:cubicBezTo>
                                  <a:pt x="1606" y="567"/>
                                  <a:pt x="1607" y="566"/>
                                  <a:pt x="1609" y="566"/>
                                </a:cubicBezTo>
                                <a:cubicBezTo>
                                  <a:pt x="1610" y="566"/>
                                  <a:pt x="1612" y="566"/>
                                  <a:pt x="1614" y="566"/>
                                </a:cubicBezTo>
                                <a:cubicBezTo>
                                  <a:pt x="1615" y="566"/>
                                  <a:pt x="1617" y="566"/>
                                  <a:pt x="1618" y="567"/>
                                </a:cubicBezTo>
                                <a:cubicBezTo>
                                  <a:pt x="1620" y="567"/>
                                  <a:pt x="1621" y="567"/>
                                  <a:pt x="1622" y="568"/>
                                </a:cubicBezTo>
                                <a:cubicBezTo>
                                  <a:pt x="1626" y="569"/>
                                  <a:pt x="1625" y="573"/>
                                  <a:pt x="1626" y="575"/>
                                </a:cubicBezTo>
                                <a:cubicBezTo>
                                  <a:pt x="1626" y="576"/>
                                  <a:pt x="1627" y="577"/>
                                  <a:pt x="1627" y="578"/>
                                </a:cubicBezTo>
                                <a:cubicBezTo>
                                  <a:pt x="1627" y="579"/>
                                  <a:pt x="1628" y="581"/>
                                  <a:pt x="1628" y="582"/>
                                </a:cubicBezTo>
                                <a:cubicBezTo>
                                  <a:pt x="1628" y="583"/>
                                  <a:pt x="1628" y="584"/>
                                  <a:pt x="1628" y="585"/>
                                </a:cubicBezTo>
                                <a:cubicBezTo>
                                  <a:pt x="1628" y="587"/>
                                  <a:pt x="1629" y="588"/>
                                  <a:pt x="1630" y="590"/>
                                </a:cubicBezTo>
                                <a:cubicBezTo>
                                  <a:pt x="1630" y="593"/>
                                  <a:pt x="1630" y="597"/>
                                  <a:pt x="1633" y="599"/>
                                </a:cubicBezTo>
                                <a:cubicBezTo>
                                  <a:pt x="1634" y="600"/>
                                  <a:pt x="1636" y="600"/>
                                  <a:pt x="1638" y="600"/>
                                </a:cubicBezTo>
                                <a:cubicBezTo>
                                  <a:pt x="1640" y="600"/>
                                  <a:pt x="1641" y="600"/>
                                  <a:pt x="1643" y="600"/>
                                </a:cubicBezTo>
                                <a:cubicBezTo>
                                  <a:pt x="1644" y="601"/>
                                  <a:pt x="1646" y="600"/>
                                  <a:pt x="1648" y="600"/>
                                </a:cubicBezTo>
                                <a:cubicBezTo>
                                  <a:pt x="1649" y="601"/>
                                  <a:pt x="1651" y="601"/>
                                  <a:pt x="1652" y="601"/>
                                </a:cubicBezTo>
                                <a:cubicBezTo>
                                  <a:pt x="1654" y="602"/>
                                  <a:pt x="1655" y="602"/>
                                  <a:pt x="1657" y="602"/>
                                </a:cubicBezTo>
                                <a:cubicBezTo>
                                  <a:pt x="1659" y="603"/>
                                  <a:pt x="1661" y="602"/>
                                  <a:pt x="1662" y="603"/>
                                </a:cubicBezTo>
                                <a:cubicBezTo>
                                  <a:pt x="1664" y="603"/>
                                  <a:pt x="1665" y="603"/>
                                  <a:pt x="1667" y="604"/>
                                </a:cubicBezTo>
                                <a:cubicBezTo>
                                  <a:pt x="1668" y="605"/>
                                  <a:pt x="1669" y="606"/>
                                  <a:pt x="1670" y="607"/>
                                </a:cubicBezTo>
                                <a:cubicBezTo>
                                  <a:pt x="1672" y="607"/>
                                  <a:pt x="1673" y="607"/>
                                  <a:pt x="1675" y="607"/>
                                </a:cubicBezTo>
                                <a:cubicBezTo>
                                  <a:pt x="1676" y="606"/>
                                  <a:pt x="1678" y="606"/>
                                  <a:pt x="1679" y="606"/>
                                </a:cubicBezTo>
                                <a:cubicBezTo>
                                  <a:pt x="1683" y="606"/>
                                  <a:pt x="1686" y="606"/>
                                  <a:pt x="1690" y="606"/>
                                </a:cubicBezTo>
                                <a:cubicBezTo>
                                  <a:pt x="1693" y="606"/>
                                  <a:pt x="1696" y="606"/>
                                  <a:pt x="1699" y="606"/>
                                </a:cubicBezTo>
                                <a:cubicBezTo>
                                  <a:pt x="1700" y="606"/>
                                  <a:pt x="1702" y="606"/>
                                  <a:pt x="1703" y="607"/>
                                </a:cubicBezTo>
                                <a:cubicBezTo>
                                  <a:pt x="1703" y="607"/>
                                  <a:pt x="1704" y="608"/>
                                  <a:pt x="1704" y="609"/>
                                </a:cubicBezTo>
                                <a:cubicBezTo>
                                  <a:pt x="1705" y="611"/>
                                  <a:pt x="1706" y="612"/>
                                  <a:pt x="1708" y="612"/>
                                </a:cubicBezTo>
                                <a:cubicBezTo>
                                  <a:pt x="1710" y="612"/>
                                  <a:pt x="1712" y="612"/>
                                  <a:pt x="1714" y="613"/>
                                </a:cubicBezTo>
                                <a:cubicBezTo>
                                  <a:pt x="1716" y="613"/>
                                  <a:pt x="1717" y="614"/>
                                  <a:pt x="1719" y="614"/>
                                </a:cubicBezTo>
                                <a:cubicBezTo>
                                  <a:pt x="1721" y="614"/>
                                  <a:pt x="1722" y="613"/>
                                  <a:pt x="1724" y="613"/>
                                </a:cubicBezTo>
                                <a:cubicBezTo>
                                  <a:pt x="1725" y="612"/>
                                  <a:pt x="1726" y="612"/>
                                  <a:pt x="1728" y="612"/>
                                </a:cubicBezTo>
                                <a:cubicBezTo>
                                  <a:pt x="1729" y="612"/>
                                  <a:pt x="1730" y="613"/>
                                  <a:pt x="1730" y="614"/>
                                </a:cubicBezTo>
                                <a:cubicBezTo>
                                  <a:pt x="1730" y="615"/>
                                  <a:pt x="1730" y="616"/>
                                  <a:pt x="1731" y="616"/>
                                </a:cubicBezTo>
                                <a:cubicBezTo>
                                  <a:pt x="1732" y="616"/>
                                  <a:pt x="1732" y="615"/>
                                  <a:pt x="1733" y="615"/>
                                </a:cubicBezTo>
                                <a:cubicBezTo>
                                  <a:pt x="1734" y="615"/>
                                  <a:pt x="1734" y="614"/>
                                  <a:pt x="1735" y="614"/>
                                </a:cubicBezTo>
                                <a:cubicBezTo>
                                  <a:pt x="1737" y="614"/>
                                  <a:pt x="1738" y="613"/>
                                  <a:pt x="1739" y="613"/>
                                </a:cubicBezTo>
                                <a:cubicBezTo>
                                  <a:pt x="1740" y="612"/>
                                  <a:pt x="1740" y="612"/>
                                  <a:pt x="1741" y="613"/>
                                </a:cubicBezTo>
                                <a:cubicBezTo>
                                  <a:pt x="1741" y="613"/>
                                  <a:pt x="1741" y="614"/>
                                  <a:pt x="1742" y="614"/>
                                </a:cubicBezTo>
                                <a:cubicBezTo>
                                  <a:pt x="1743" y="614"/>
                                  <a:pt x="1744" y="613"/>
                                  <a:pt x="1745" y="612"/>
                                </a:cubicBezTo>
                                <a:cubicBezTo>
                                  <a:pt x="1746" y="612"/>
                                  <a:pt x="1746" y="612"/>
                                  <a:pt x="1747" y="612"/>
                                </a:cubicBezTo>
                                <a:cubicBezTo>
                                  <a:pt x="1748" y="611"/>
                                  <a:pt x="1749" y="611"/>
                                  <a:pt x="1749" y="611"/>
                                </a:cubicBezTo>
                                <a:cubicBezTo>
                                  <a:pt x="1752" y="610"/>
                                  <a:pt x="1756" y="611"/>
                                  <a:pt x="1758" y="611"/>
                                </a:cubicBezTo>
                                <a:cubicBezTo>
                                  <a:pt x="1760" y="611"/>
                                  <a:pt x="1761" y="612"/>
                                  <a:pt x="1763" y="612"/>
                                </a:cubicBezTo>
                                <a:cubicBezTo>
                                  <a:pt x="1764" y="612"/>
                                  <a:pt x="1765" y="612"/>
                                  <a:pt x="1765" y="612"/>
                                </a:cubicBezTo>
                                <a:cubicBezTo>
                                  <a:pt x="1766" y="612"/>
                                  <a:pt x="1767" y="612"/>
                                  <a:pt x="1768" y="612"/>
                                </a:cubicBezTo>
                                <a:cubicBezTo>
                                  <a:pt x="1768" y="612"/>
                                  <a:pt x="1768" y="611"/>
                                  <a:pt x="1769" y="610"/>
                                </a:cubicBezTo>
                                <a:cubicBezTo>
                                  <a:pt x="1769" y="610"/>
                                  <a:pt x="1770" y="609"/>
                                  <a:pt x="1771" y="609"/>
                                </a:cubicBezTo>
                                <a:cubicBezTo>
                                  <a:pt x="1772" y="609"/>
                                  <a:pt x="1773" y="609"/>
                                  <a:pt x="1773" y="609"/>
                                </a:cubicBezTo>
                                <a:cubicBezTo>
                                  <a:pt x="1774" y="609"/>
                                  <a:pt x="1775" y="609"/>
                                  <a:pt x="1776" y="609"/>
                                </a:cubicBezTo>
                                <a:cubicBezTo>
                                  <a:pt x="1778" y="609"/>
                                  <a:pt x="1780" y="608"/>
                                  <a:pt x="1782" y="609"/>
                                </a:cubicBezTo>
                                <a:cubicBezTo>
                                  <a:pt x="1783" y="610"/>
                                  <a:pt x="1785" y="610"/>
                                  <a:pt x="1786" y="610"/>
                                </a:cubicBezTo>
                                <a:cubicBezTo>
                                  <a:pt x="1788" y="610"/>
                                  <a:pt x="1789" y="610"/>
                                  <a:pt x="1791" y="612"/>
                                </a:cubicBezTo>
                                <a:cubicBezTo>
                                  <a:pt x="1791" y="612"/>
                                  <a:pt x="1792" y="613"/>
                                  <a:pt x="1792" y="613"/>
                                </a:cubicBezTo>
                                <a:cubicBezTo>
                                  <a:pt x="1794" y="613"/>
                                  <a:pt x="1794" y="612"/>
                                  <a:pt x="1795" y="612"/>
                                </a:cubicBezTo>
                                <a:cubicBezTo>
                                  <a:pt x="1796" y="611"/>
                                  <a:pt x="1797" y="611"/>
                                  <a:pt x="1799" y="610"/>
                                </a:cubicBezTo>
                                <a:cubicBezTo>
                                  <a:pt x="1801" y="610"/>
                                  <a:pt x="1802" y="609"/>
                                  <a:pt x="1804" y="609"/>
                                </a:cubicBezTo>
                                <a:cubicBezTo>
                                  <a:pt x="1807" y="608"/>
                                  <a:pt x="1810" y="608"/>
                                  <a:pt x="1814" y="608"/>
                                </a:cubicBezTo>
                                <a:cubicBezTo>
                                  <a:pt x="1815" y="608"/>
                                  <a:pt x="1817" y="608"/>
                                  <a:pt x="1818" y="607"/>
                                </a:cubicBezTo>
                                <a:cubicBezTo>
                                  <a:pt x="1820" y="607"/>
                                  <a:pt x="1821" y="607"/>
                                  <a:pt x="1823" y="608"/>
                                </a:cubicBezTo>
                                <a:cubicBezTo>
                                  <a:pt x="1824" y="608"/>
                                  <a:pt x="1826" y="608"/>
                                  <a:pt x="1827" y="608"/>
                                </a:cubicBezTo>
                                <a:cubicBezTo>
                                  <a:pt x="1829" y="608"/>
                                  <a:pt x="1830" y="608"/>
                                  <a:pt x="1832" y="608"/>
                                </a:cubicBezTo>
                                <a:cubicBezTo>
                                  <a:pt x="1833" y="608"/>
                                  <a:pt x="1834" y="607"/>
                                  <a:pt x="1833" y="606"/>
                                </a:cubicBezTo>
                                <a:cubicBezTo>
                                  <a:pt x="1832" y="604"/>
                                  <a:pt x="1830" y="604"/>
                                  <a:pt x="1830" y="602"/>
                                </a:cubicBezTo>
                                <a:cubicBezTo>
                                  <a:pt x="1831" y="603"/>
                                  <a:pt x="1831" y="604"/>
                                  <a:pt x="1832" y="604"/>
                                </a:cubicBezTo>
                                <a:cubicBezTo>
                                  <a:pt x="1833" y="604"/>
                                  <a:pt x="1833" y="604"/>
                                  <a:pt x="1834" y="605"/>
                                </a:cubicBezTo>
                                <a:cubicBezTo>
                                  <a:pt x="1835" y="606"/>
                                  <a:pt x="1833" y="608"/>
                                  <a:pt x="1835" y="609"/>
                                </a:cubicBezTo>
                                <a:cubicBezTo>
                                  <a:pt x="1835" y="610"/>
                                  <a:pt x="1837" y="611"/>
                                  <a:pt x="1837" y="612"/>
                                </a:cubicBezTo>
                                <a:cubicBezTo>
                                  <a:pt x="1838" y="613"/>
                                  <a:pt x="1837" y="615"/>
                                  <a:pt x="1837" y="616"/>
                                </a:cubicBezTo>
                                <a:cubicBezTo>
                                  <a:pt x="1837" y="617"/>
                                  <a:pt x="1836" y="618"/>
                                  <a:pt x="1836" y="618"/>
                                </a:cubicBezTo>
                                <a:cubicBezTo>
                                  <a:pt x="1836" y="620"/>
                                  <a:pt x="1838" y="619"/>
                                  <a:pt x="1839" y="619"/>
                                </a:cubicBezTo>
                                <a:cubicBezTo>
                                  <a:pt x="1841" y="619"/>
                                  <a:pt x="1842" y="620"/>
                                  <a:pt x="1844" y="620"/>
                                </a:cubicBezTo>
                                <a:cubicBezTo>
                                  <a:pt x="1845" y="621"/>
                                  <a:pt x="1846" y="621"/>
                                  <a:pt x="1847" y="622"/>
                                </a:cubicBezTo>
                                <a:cubicBezTo>
                                  <a:pt x="1848" y="624"/>
                                  <a:pt x="1848" y="625"/>
                                  <a:pt x="1848" y="627"/>
                                </a:cubicBezTo>
                                <a:cubicBezTo>
                                  <a:pt x="1849" y="628"/>
                                  <a:pt x="1850" y="629"/>
                                  <a:pt x="1850" y="630"/>
                                </a:cubicBezTo>
                                <a:cubicBezTo>
                                  <a:pt x="1850" y="632"/>
                                  <a:pt x="1850" y="633"/>
                                  <a:pt x="1851" y="635"/>
                                </a:cubicBezTo>
                                <a:cubicBezTo>
                                  <a:pt x="1851" y="635"/>
                                  <a:pt x="1851" y="636"/>
                                  <a:pt x="1851" y="637"/>
                                </a:cubicBezTo>
                                <a:cubicBezTo>
                                  <a:pt x="1852" y="638"/>
                                  <a:pt x="1852" y="638"/>
                                  <a:pt x="1853" y="638"/>
                                </a:cubicBezTo>
                                <a:cubicBezTo>
                                  <a:pt x="1856" y="638"/>
                                  <a:pt x="1854" y="640"/>
                                  <a:pt x="1854" y="641"/>
                                </a:cubicBezTo>
                                <a:cubicBezTo>
                                  <a:pt x="1854" y="642"/>
                                  <a:pt x="1856" y="644"/>
                                  <a:pt x="1857" y="643"/>
                                </a:cubicBezTo>
                                <a:cubicBezTo>
                                  <a:pt x="1857" y="643"/>
                                  <a:pt x="1857" y="642"/>
                                  <a:pt x="1857" y="641"/>
                                </a:cubicBezTo>
                                <a:cubicBezTo>
                                  <a:pt x="1858" y="641"/>
                                  <a:pt x="1858" y="641"/>
                                  <a:pt x="1858" y="640"/>
                                </a:cubicBezTo>
                                <a:cubicBezTo>
                                  <a:pt x="1859" y="640"/>
                                  <a:pt x="1858" y="638"/>
                                  <a:pt x="1859" y="638"/>
                                </a:cubicBezTo>
                                <a:cubicBezTo>
                                  <a:pt x="1860" y="638"/>
                                  <a:pt x="1861" y="638"/>
                                  <a:pt x="1861" y="638"/>
                                </a:cubicBezTo>
                                <a:cubicBezTo>
                                  <a:pt x="1862" y="638"/>
                                  <a:pt x="1863" y="638"/>
                                  <a:pt x="1863" y="638"/>
                                </a:cubicBezTo>
                                <a:cubicBezTo>
                                  <a:pt x="1864" y="639"/>
                                  <a:pt x="1865" y="640"/>
                                  <a:pt x="1864" y="640"/>
                                </a:cubicBezTo>
                                <a:cubicBezTo>
                                  <a:pt x="1863" y="641"/>
                                  <a:pt x="1863" y="639"/>
                                  <a:pt x="1863" y="639"/>
                                </a:cubicBezTo>
                                <a:cubicBezTo>
                                  <a:pt x="1862" y="639"/>
                                  <a:pt x="1861" y="639"/>
                                  <a:pt x="1860" y="639"/>
                                </a:cubicBezTo>
                                <a:cubicBezTo>
                                  <a:pt x="1860" y="639"/>
                                  <a:pt x="1860" y="640"/>
                                  <a:pt x="1860" y="641"/>
                                </a:cubicBezTo>
                                <a:cubicBezTo>
                                  <a:pt x="1860" y="642"/>
                                  <a:pt x="1859" y="642"/>
                                  <a:pt x="1859" y="643"/>
                                </a:cubicBezTo>
                                <a:cubicBezTo>
                                  <a:pt x="1859" y="644"/>
                                  <a:pt x="1860" y="645"/>
                                  <a:pt x="1861" y="645"/>
                                </a:cubicBezTo>
                                <a:cubicBezTo>
                                  <a:pt x="1862" y="644"/>
                                  <a:pt x="1862" y="643"/>
                                  <a:pt x="1862" y="642"/>
                                </a:cubicBezTo>
                                <a:cubicBezTo>
                                  <a:pt x="1863" y="642"/>
                                  <a:pt x="1863" y="642"/>
                                  <a:pt x="1863" y="642"/>
                                </a:cubicBezTo>
                                <a:cubicBezTo>
                                  <a:pt x="1863" y="643"/>
                                  <a:pt x="1863" y="643"/>
                                  <a:pt x="1863" y="643"/>
                                </a:cubicBezTo>
                                <a:cubicBezTo>
                                  <a:pt x="1864" y="643"/>
                                  <a:pt x="1864" y="643"/>
                                  <a:pt x="1864" y="644"/>
                                </a:cubicBezTo>
                                <a:cubicBezTo>
                                  <a:pt x="1864" y="644"/>
                                  <a:pt x="1865" y="644"/>
                                  <a:pt x="1865" y="644"/>
                                </a:cubicBezTo>
                                <a:cubicBezTo>
                                  <a:pt x="1865" y="645"/>
                                  <a:pt x="1865" y="645"/>
                                  <a:pt x="1866" y="645"/>
                                </a:cubicBezTo>
                                <a:cubicBezTo>
                                  <a:pt x="1866" y="644"/>
                                  <a:pt x="1866" y="644"/>
                                  <a:pt x="1866" y="643"/>
                                </a:cubicBezTo>
                                <a:cubicBezTo>
                                  <a:pt x="1866" y="642"/>
                                  <a:pt x="1865" y="641"/>
                                  <a:pt x="1866" y="641"/>
                                </a:cubicBezTo>
                                <a:cubicBezTo>
                                  <a:pt x="1868" y="642"/>
                                  <a:pt x="1867" y="645"/>
                                  <a:pt x="1867" y="646"/>
                                </a:cubicBezTo>
                                <a:cubicBezTo>
                                  <a:pt x="1868" y="647"/>
                                  <a:pt x="1868" y="645"/>
                                  <a:pt x="1868" y="644"/>
                                </a:cubicBezTo>
                                <a:cubicBezTo>
                                  <a:pt x="1870" y="644"/>
                                  <a:pt x="1870" y="645"/>
                                  <a:pt x="1870" y="646"/>
                                </a:cubicBezTo>
                                <a:cubicBezTo>
                                  <a:pt x="1869" y="647"/>
                                  <a:pt x="1868" y="647"/>
                                  <a:pt x="1869" y="649"/>
                                </a:cubicBezTo>
                                <a:cubicBezTo>
                                  <a:pt x="1870" y="650"/>
                                  <a:pt x="1873" y="648"/>
                                  <a:pt x="1874" y="648"/>
                                </a:cubicBezTo>
                                <a:cubicBezTo>
                                  <a:pt x="1874" y="647"/>
                                  <a:pt x="1875" y="647"/>
                                  <a:pt x="1875" y="647"/>
                                </a:cubicBezTo>
                                <a:cubicBezTo>
                                  <a:pt x="1876" y="647"/>
                                  <a:pt x="1876" y="646"/>
                                  <a:pt x="1877" y="646"/>
                                </a:cubicBezTo>
                                <a:cubicBezTo>
                                  <a:pt x="1878" y="648"/>
                                  <a:pt x="1875" y="648"/>
                                  <a:pt x="1875" y="650"/>
                                </a:cubicBezTo>
                                <a:cubicBezTo>
                                  <a:pt x="1876" y="650"/>
                                  <a:pt x="1876" y="651"/>
                                  <a:pt x="1877" y="652"/>
                                </a:cubicBezTo>
                                <a:cubicBezTo>
                                  <a:pt x="1877" y="653"/>
                                  <a:pt x="1877" y="654"/>
                                  <a:pt x="1878" y="655"/>
                                </a:cubicBezTo>
                                <a:cubicBezTo>
                                  <a:pt x="1878" y="656"/>
                                  <a:pt x="1879" y="656"/>
                                  <a:pt x="1879" y="657"/>
                                </a:cubicBezTo>
                                <a:cubicBezTo>
                                  <a:pt x="1880" y="658"/>
                                  <a:pt x="1880" y="658"/>
                                  <a:pt x="1880" y="659"/>
                                </a:cubicBezTo>
                                <a:cubicBezTo>
                                  <a:pt x="1881" y="659"/>
                                  <a:pt x="1882" y="660"/>
                                  <a:pt x="1883" y="660"/>
                                </a:cubicBezTo>
                                <a:cubicBezTo>
                                  <a:pt x="1883" y="661"/>
                                  <a:pt x="1884" y="662"/>
                                  <a:pt x="1885" y="662"/>
                                </a:cubicBezTo>
                                <a:cubicBezTo>
                                  <a:pt x="1885" y="663"/>
                                  <a:pt x="1886" y="663"/>
                                  <a:pt x="1887" y="663"/>
                                </a:cubicBezTo>
                                <a:cubicBezTo>
                                  <a:pt x="1888" y="664"/>
                                  <a:pt x="1888" y="664"/>
                                  <a:pt x="1889" y="665"/>
                                </a:cubicBezTo>
                                <a:cubicBezTo>
                                  <a:pt x="1890" y="666"/>
                                  <a:pt x="1892" y="666"/>
                                  <a:pt x="1894" y="667"/>
                                </a:cubicBezTo>
                                <a:cubicBezTo>
                                  <a:pt x="1894" y="0"/>
                                  <a:pt x="1894" y="0"/>
                                  <a:pt x="1894" y="0"/>
                                </a:cubicBezTo>
                                <a:lnTo>
                                  <a:pt x="383" y="0"/>
                                </a:lnTo>
                                <a:close/>
                                <a:moveTo>
                                  <a:pt x="35" y="897"/>
                                </a:moveTo>
                                <a:cubicBezTo>
                                  <a:pt x="34" y="896"/>
                                  <a:pt x="32" y="897"/>
                                  <a:pt x="33" y="895"/>
                                </a:cubicBezTo>
                                <a:cubicBezTo>
                                  <a:pt x="34" y="894"/>
                                  <a:pt x="34" y="894"/>
                                  <a:pt x="35" y="895"/>
                                </a:cubicBezTo>
                                <a:cubicBezTo>
                                  <a:pt x="36" y="896"/>
                                  <a:pt x="37" y="897"/>
                                  <a:pt x="38" y="897"/>
                                </a:cubicBezTo>
                                <a:cubicBezTo>
                                  <a:pt x="38" y="899"/>
                                  <a:pt x="35" y="897"/>
                                  <a:pt x="35" y="897"/>
                                </a:cubicBezTo>
                                <a:close/>
                                <a:moveTo>
                                  <a:pt x="55" y="913"/>
                                </a:moveTo>
                                <a:cubicBezTo>
                                  <a:pt x="54" y="913"/>
                                  <a:pt x="54" y="912"/>
                                  <a:pt x="54" y="912"/>
                                </a:cubicBezTo>
                                <a:cubicBezTo>
                                  <a:pt x="54" y="911"/>
                                  <a:pt x="55" y="911"/>
                                  <a:pt x="55" y="911"/>
                                </a:cubicBezTo>
                                <a:cubicBezTo>
                                  <a:pt x="56" y="912"/>
                                  <a:pt x="56" y="915"/>
                                  <a:pt x="55" y="913"/>
                                </a:cubicBezTo>
                                <a:close/>
                                <a:moveTo>
                                  <a:pt x="285" y="1059"/>
                                </a:moveTo>
                                <a:cubicBezTo>
                                  <a:pt x="284" y="1060"/>
                                  <a:pt x="282" y="1060"/>
                                  <a:pt x="281" y="1060"/>
                                </a:cubicBezTo>
                                <a:cubicBezTo>
                                  <a:pt x="280" y="1060"/>
                                  <a:pt x="277" y="1060"/>
                                  <a:pt x="278" y="1059"/>
                                </a:cubicBezTo>
                                <a:cubicBezTo>
                                  <a:pt x="278" y="1058"/>
                                  <a:pt x="281" y="1059"/>
                                  <a:pt x="282" y="1059"/>
                                </a:cubicBezTo>
                                <a:cubicBezTo>
                                  <a:pt x="283" y="1059"/>
                                  <a:pt x="284" y="1058"/>
                                  <a:pt x="286" y="1058"/>
                                </a:cubicBezTo>
                                <a:cubicBezTo>
                                  <a:pt x="286" y="1058"/>
                                  <a:pt x="287" y="1057"/>
                                  <a:pt x="287" y="1058"/>
                                </a:cubicBezTo>
                                <a:cubicBezTo>
                                  <a:pt x="287" y="1059"/>
                                  <a:pt x="286" y="1059"/>
                                  <a:pt x="285" y="1059"/>
                                </a:cubicBezTo>
                                <a:close/>
                                <a:moveTo>
                                  <a:pt x="314" y="1061"/>
                                </a:moveTo>
                                <a:cubicBezTo>
                                  <a:pt x="314" y="1062"/>
                                  <a:pt x="314" y="1061"/>
                                  <a:pt x="313" y="1061"/>
                                </a:cubicBezTo>
                                <a:cubicBezTo>
                                  <a:pt x="312" y="1061"/>
                                  <a:pt x="312" y="1061"/>
                                  <a:pt x="311" y="1061"/>
                                </a:cubicBezTo>
                                <a:cubicBezTo>
                                  <a:pt x="311" y="1061"/>
                                  <a:pt x="311" y="1059"/>
                                  <a:pt x="312" y="1059"/>
                                </a:cubicBezTo>
                                <a:cubicBezTo>
                                  <a:pt x="312" y="1058"/>
                                  <a:pt x="312" y="1058"/>
                                  <a:pt x="313" y="1058"/>
                                </a:cubicBezTo>
                                <a:cubicBezTo>
                                  <a:pt x="313" y="1057"/>
                                  <a:pt x="312" y="1056"/>
                                  <a:pt x="313" y="1056"/>
                                </a:cubicBezTo>
                                <a:cubicBezTo>
                                  <a:pt x="314" y="1055"/>
                                  <a:pt x="314" y="1057"/>
                                  <a:pt x="314" y="1057"/>
                                </a:cubicBezTo>
                                <a:cubicBezTo>
                                  <a:pt x="314" y="1058"/>
                                  <a:pt x="315" y="1060"/>
                                  <a:pt x="314" y="1061"/>
                                </a:cubicBezTo>
                                <a:close/>
                                <a:moveTo>
                                  <a:pt x="1060" y="1365"/>
                                </a:moveTo>
                                <a:cubicBezTo>
                                  <a:pt x="1059" y="1365"/>
                                  <a:pt x="1058" y="1364"/>
                                  <a:pt x="1057" y="1363"/>
                                </a:cubicBezTo>
                                <a:cubicBezTo>
                                  <a:pt x="1056" y="1362"/>
                                  <a:pt x="1055" y="1362"/>
                                  <a:pt x="1055" y="1362"/>
                                </a:cubicBezTo>
                                <a:cubicBezTo>
                                  <a:pt x="1054" y="1361"/>
                                  <a:pt x="1053" y="1361"/>
                                  <a:pt x="1053" y="1360"/>
                                </a:cubicBezTo>
                                <a:cubicBezTo>
                                  <a:pt x="1052" y="1359"/>
                                  <a:pt x="1052" y="1359"/>
                                  <a:pt x="1051" y="1359"/>
                                </a:cubicBezTo>
                                <a:cubicBezTo>
                                  <a:pt x="1050" y="1359"/>
                                  <a:pt x="1050" y="1360"/>
                                  <a:pt x="1050" y="1361"/>
                                </a:cubicBezTo>
                                <a:cubicBezTo>
                                  <a:pt x="1048" y="1361"/>
                                  <a:pt x="1047" y="1358"/>
                                  <a:pt x="1048" y="1357"/>
                                </a:cubicBezTo>
                                <a:cubicBezTo>
                                  <a:pt x="1048" y="1356"/>
                                  <a:pt x="1049" y="1355"/>
                                  <a:pt x="1049" y="1353"/>
                                </a:cubicBezTo>
                                <a:cubicBezTo>
                                  <a:pt x="1049" y="1352"/>
                                  <a:pt x="1048" y="1351"/>
                                  <a:pt x="1047" y="1350"/>
                                </a:cubicBezTo>
                                <a:cubicBezTo>
                                  <a:pt x="1046" y="1348"/>
                                  <a:pt x="1046" y="1347"/>
                                  <a:pt x="1045" y="1346"/>
                                </a:cubicBezTo>
                                <a:cubicBezTo>
                                  <a:pt x="1044" y="1345"/>
                                  <a:pt x="1043" y="1343"/>
                                  <a:pt x="1043" y="1342"/>
                                </a:cubicBezTo>
                                <a:cubicBezTo>
                                  <a:pt x="1042" y="1339"/>
                                  <a:pt x="1042" y="1336"/>
                                  <a:pt x="1040" y="1333"/>
                                </a:cubicBezTo>
                                <a:cubicBezTo>
                                  <a:pt x="1040" y="1332"/>
                                  <a:pt x="1039" y="1330"/>
                                  <a:pt x="1038" y="1330"/>
                                </a:cubicBezTo>
                                <a:cubicBezTo>
                                  <a:pt x="1037" y="1329"/>
                                  <a:pt x="1036" y="1328"/>
                                  <a:pt x="1036" y="1326"/>
                                </a:cubicBezTo>
                                <a:cubicBezTo>
                                  <a:pt x="1035" y="1325"/>
                                  <a:pt x="1034" y="1324"/>
                                  <a:pt x="1033" y="1323"/>
                                </a:cubicBezTo>
                                <a:cubicBezTo>
                                  <a:pt x="1031" y="1320"/>
                                  <a:pt x="1030" y="1318"/>
                                  <a:pt x="1027" y="1316"/>
                                </a:cubicBezTo>
                                <a:cubicBezTo>
                                  <a:pt x="1027" y="1315"/>
                                  <a:pt x="1026" y="1315"/>
                                  <a:pt x="1025" y="1314"/>
                                </a:cubicBezTo>
                                <a:cubicBezTo>
                                  <a:pt x="1025" y="1314"/>
                                  <a:pt x="1025" y="1313"/>
                                  <a:pt x="1025" y="1312"/>
                                </a:cubicBezTo>
                                <a:cubicBezTo>
                                  <a:pt x="1024" y="1311"/>
                                  <a:pt x="1023" y="1310"/>
                                  <a:pt x="1022" y="1308"/>
                                </a:cubicBezTo>
                                <a:cubicBezTo>
                                  <a:pt x="1022" y="1307"/>
                                  <a:pt x="1020" y="1307"/>
                                  <a:pt x="1020" y="1306"/>
                                </a:cubicBezTo>
                                <a:cubicBezTo>
                                  <a:pt x="1019" y="1304"/>
                                  <a:pt x="1020" y="1303"/>
                                  <a:pt x="1021" y="1302"/>
                                </a:cubicBezTo>
                                <a:cubicBezTo>
                                  <a:pt x="1022" y="1301"/>
                                  <a:pt x="1023" y="1301"/>
                                  <a:pt x="1023" y="1300"/>
                                </a:cubicBezTo>
                                <a:cubicBezTo>
                                  <a:pt x="1023" y="1298"/>
                                  <a:pt x="1023" y="1295"/>
                                  <a:pt x="1022" y="1293"/>
                                </a:cubicBezTo>
                                <a:cubicBezTo>
                                  <a:pt x="1021" y="1292"/>
                                  <a:pt x="1020" y="1291"/>
                                  <a:pt x="1019" y="1289"/>
                                </a:cubicBezTo>
                                <a:cubicBezTo>
                                  <a:pt x="1019" y="1288"/>
                                  <a:pt x="1019" y="1287"/>
                                  <a:pt x="1019" y="1285"/>
                                </a:cubicBezTo>
                                <a:cubicBezTo>
                                  <a:pt x="1018" y="1283"/>
                                  <a:pt x="1018" y="1280"/>
                                  <a:pt x="1018" y="1278"/>
                                </a:cubicBezTo>
                                <a:cubicBezTo>
                                  <a:pt x="1019" y="1275"/>
                                  <a:pt x="1020" y="1272"/>
                                  <a:pt x="1020" y="1268"/>
                                </a:cubicBezTo>
                                <a:cubicBezTo>
                                  <a:pt x="1020" y="1266"/>
                                  <a:pt x="1021" y="1264"/>
                                  <a:pt x="1020" y="1262"/>
                                </a:cubicBezTo>
                                <a:cubicBezTo>
                                  <a:pt x="1019" y="1261"/>
                                  <a:pt x="1019" y="1265"/>
                                  <a:pt x="1019" y="1265"/>
                                </a:cubicBezTo>
                                <a:cubicBezTo>
                                  <a:pt x="1019" y="1266"/>
                                  <a:pt x="1016" y="1269"/>
                                  <a:pt x="1017" y="1267"/>
                                </a:cubicBezTo>
                                <a:cubicBezTo>
                                  <a:pt x="1017" y="1266"/>
                                  <a:pt x="1017" y="1266"/>
                                  <a:pt x="1017" y="1265"/>
                                </a:cubicBezTo>
                                <a:cubicBezTo>
                                  <a:pt x="1017" y="1264"/>
                                  <a:pt x="1017" y="1263"/>
                                  <a:pt x="1017" y="1262"/>
                                </a:cubicBezTo>
                                <a:cubicBezTo>
                                  <a:pt x="1017" y="1261"/>
                                  <a:pt x="1018" y="1260"/>
                                  <a:pt x="1018" y="1258"/>
                                </a:cubicBezTo>
                                <a:cubicBezTo>
                                  <a:pt x="1018" y="1257"/>
                                  <a:pt x="1018" y="1256"/>
                                  <a:pt x="1018" y="1255"/>
                                </a:cubicBezTo>
                                <a:cubicBezTo>
                                  <a:pt x="1019" y="1254"/>
                                  <a:pt x="1019" y="1253"/>
                                  <a:pt x="1019" y="1253"/>
                                </a:cubicBezTo>
                                <a:cubicBezTo>
                                  <a:pt x="1020" y="1251"/>
                                  <a:pt x="1020" y="1250"/>
                                  <a:pt x="1020" y="1248"/>
                                </a:cubicBezTo>
                                <a:cubicBezTo>
                                  <a:pt x="1020" y="1248"/>
                                  <a:pt x="1020" y="1246"/>
                                  <a:pt x="1020" y="1246"/>
                                </a:cubicBezTo>
                                <a:cubicBezTo>
                                  <a:pt x="1021" y="1246"/>
                                  <a:pt x="1021" y="1247"/>
                                  <a:pt x="1022" y="1248"/>
                                </a:cubicBezTo>
                                <a:cubicBezTo>
                                  <a:pt x="1022" y="1249"/>
                                  <a:pt x="1021" y="1251"/>
                                  <a:pt x="1022" y="1252"/>
                                </a:cubicBezTo>
                                <a:cubicBezTo>
                                  <a:pt x="1022" y="1253"/>
                                  <a:pt x="1023" y="1253"/>
                                  <a:pt x="1023" y="1254"/>
                                </a:cubicBezTo>
                                <a:cubicBezTo>
                                  <a:pt x="1023" y="1255"/>
                                  <a:pt x="1023" y="1256"/>
                                  <a:pt x="1023" y="1257"/>
                                </a:cubicBezTo>
                                <a:cubicBezTo>
                                  <a:pt x="1023" y="1258"/>
                                  <a:pt x="1024" y="1260"/>
                                  <a:pt x="1025" y="1261"/>
                                </a:cubicBezTo>
                                <a:cubicBezTo>
                                  <a:pt x="1026" y="1262"/>
                                  <a:pt x="1027" y="1263"/>
                                  <a:pt x="1027" y="1265"/>
                                </a:cubicBezTo>
                                <a:cubicBezTo>
                                  <a:pt x="1027" y="1265"/>
                                  <a:pt x="1027" y="1266"/>
                                  <a:pt x="1027" y="1267"/>
                                </a:cubicBezTo>
                                <a:cubicBezTo>
                                  <a:pt x="1028" y="1268"/>
                                  <a:pt x="1028" y="1268"/>
                                  <a:pt x="1028" y="1269"/>
                                </a:cubicBezTo>
                                <a:cubicBezTo>
                                  <a:pt x="1029" y="1270"/>
                                  <a:pt x="1029" y="1272"/>
                                  <a:pt x="1029" y="1274"/>
                                </a:cubicBezTo>
                                <a:cubicBezTo>
                                  <a:pt x="1028" y="1275"/>
                                  <a:pt x="1028" y="1277"/>
                                  <a:pt x="1028" y="1279"/>
                                </a:cubicBezTo>
                                <a:cubicBezTo>
                                  <a:pt x="1028" y="1280"/>
                                  <a:pt x="1029" y="1281"/>
                                  <a:pt x="1030" y="1283"/>
                                </a:cubicBezTo>
                                <a:cubicBezTo>
                                  <a:pt x="1032" y="1284"/>
                                  <a:pt x="1033" y="1285"/>
                                  <a:pt x="1033" y="1287"/>
                                </a:cubicBezTo>
                                <a:cubicBezTo>
                                  <a:pt x="1033" y="1288"/>
                                  <a:pt x="1032" y="1290"/>
                                  <a:pt x="1031" y="1291"/>
                                </a:cubicBezTo>
                                <a:cubicBezTo>
                                  <a:pt x="1031" y="1293"/>
                                  <a:pt x="1032" y="1294"/>
                                  <a:pt x="1033" y="1296"/>
                                </a:cubicBezTo>
                                <a:cubicBezTo>
                                  <a:pt x="1034" y="1297"/>
                                  <a:pt x="1034" y="1298"/>
                                  <a:pt x="1035" y="1299"/>
                                </a:cubicBezTo>
                                <a:cubicBezTo>
                                  <a:pt x="1035" y="1302"/>
                                  <a:pt x="1033" y="1303"/>
                                  <a:pt x="1032" y="1305"/>
                                </a:cubicBezTo>
                                <a:cubicBezTo>
                                  <a:pt x="1031" y="1307"/>
                                  <a:pt x="1031" y="1310"/>
                                  <a:pt x="1032" y="1312"/>
                                </a:cubicBezTo>
                                <a:cubicBezTo>
                                  <a:pt x="1033" y="1313"/>
                                  <a:pt x="1033" y="1313"/>
                                  <a:pt x="1034" y="1314"/>
                                </a:cubicBezTo>
                                <a:cubicBezTo>
                                  <a:pt x="1035" y="1314"/>
                                  <a:pt x="1035" y="1315"/>
                                  <a:pt x="1035" y="1315"/>
                                </a:cubicBezTo>
                                <a:cubicBezTo>
                                  <a:pt x="1037" y="1316"/>
                                  <a:pt x="1037" y="1314"/>
                                  <a:pt x="1039" y="1314"/>
                                </a:cubicBezTo>
                                <a:cubicBezTo>
                                  <a:pt x="1040" y="1314"/>
                                  <a:pt x="1041" y="1316"/>
                                  <a:pt x="1042" y="1317"/>
                                </a:cubicBezTo>
                                <a:cubicBezTo>
                                  <a:pt x="1043" y="1318"/>
                                  <a:pt x="1044" y="1319"/>
                                  <a:pt x="1045" y="1320"/>
                                </a:cubicBezTo>
                                <a:cubicBezTo>
                                  <a:pt x="1048" y="1322"/>
                                  <a:pt x="1048" y="1325"/>
                                  <a:pt x="1050" y="1328"/>
                                </a:cubicBezTo>
                                <a:cubicBezTo>
                                  <a:pt x="1050" y="1329"/>
                                  <a:pt x="1051" y="1331"/>
                                  <a:pt x="1051" y="1332"/>
                                </a:cubicBezTo>
                                <a:cubicBezTo>
                                  <a:pt x="1052" y="1333"/>
                                  <a:pt x="1052" y="1334"/>
                                  <a:pt x="1052" y="1335"/>
                                </a:cubicBezTo>
                                <a:cubicBezTo>
                                  <a:pt x="1053" y="1336"/>
                                  <a:pt x="1053" y="1337"/>
                                  <a:pt x="1053" y="1338"/>
                                </a:cubicBezTo>
                                <a:cubicBezTo>
                                  <a:pt x="1053" y="1338"/>
                                  <a:pt x="1054" y="1339"/>
                                  <a:pt x="1054" y="1339"/>
                                </a:cubicBezTo>
                                <a:cubicBezTo>
                                  <a:pt x="1055" y="1342"/>
                                  <a:pt x="1056" y="1345"/>
                                  <a:pt x="1057" y="1348"/>
                                </a:cubicBezTo>
                                <a:cubicBezTo>
                                  <a:pt x="1058" y="1351"/>
                                  <a:pt x="1060" y="1354"/>
                                  <a:pt x="1061" y="1357"/>
                                </a:cubicBezTo>
                                <a:cubicBezTo>
                                  <a:pt x="1062" y="1358"/>
                                  <a:pt x="1061" y="1360"/>
                                  <a:pt x="1062" y="1362"/>
                                </a:cubicBezTo>
                                <a:cubicBezTo>
                                  <a:pt x="1062" y="1363"/>
                                  <a:pt x="1063" y="1365"/>
                                  <a:pt x="1060" y="1365"/>
                                </a:cubicBezTo>
                                <a:close/>
                                <a:moveTo>
                                  <a:pt x="1077" y="466"/>
                                </a:moveTo>
                                <a:cubicBezTo>
                                  <a:pt x="1078" y="464"/>
                                  <a:pt x="1077" y="463"/>
                                  <a:pt x="1079" y="464"/>
                                </a:cubicBezTo>
                                <a:cubicBezTo>
                                  <a:pt x="1081" y="465"/>
                                  <a:pt x="1082" y="467"/>
                                  <a:pt x="1084" y="468"/>
                                </a:cubicBezTo>
                                <a:cubicBezTo>
                                  <a:pt x="1086" y="469"/>
                                  <a:pt x="1088" y="471"/>
                                  <a:pt x="1084" y="472"/>
                                </a:cubicBezTo>
                                <a:cubicBezTo>
                                  <a:pt x="1083" y="472"/>
                                  <a:pt x="1082" y="471"/>
                                  <a:pt x="1081" y="471"/>
                                </a:cubicBezTo>
                                <a:cubicBezTo>
                                  <a:pt x="1080" y="470"/>
                                  <a:pt x="1078" y="470"/>
                                  <a:pt x="1077" y="469"/>
                                </a:cubicBezTo>
                                <a:cubicBezTo>
                                  <a:pt x="1076" y="468"/>
                                  <a:pt x="1077" y="467"/>
                                  <a:pt x="1077" y="466"/>
                                </a:cubicBezTo>
                                <a:close/>
                                <a:moveTo>
                                  <a:pt x="1144" y="1425"/>
                                </a:moveTo>
                                <a:cubicBezTo>
                                  <a:pt x="1144" y="1429"/>
                                  <a:pt x="1144" y="1432"/>
                                  <a:pt x="1143" y="1436"/>
                                </a:cubicBezTo>
                                <a:cubicBezTo>
                                  <a:pt x="1143" y="1437"/>
                                  <a:pt x="1142" y="1439"/>
                                  <a:pt x="1141" y="1440"/>
                                </a:cubicBezTo>
                                <a:cubicBezTo>
                                  <a:pt x="1140" y="1442"/>
                                  <a:pt x="1139" y="1443"/>
                                  <a:pt x="1140" y="1445"/>
                                </a:cubicBezTo>
                                <a:cubicBezTo>
                                  <a:pt x="1140" y="1446"/>
                                  <a:pt x="1140" y="1447"/>
                                  <a:pt x="1140" y="1447"/>
                                </a:cubicBezTo>
                                <a:cubicBezTo>
                                  <a:pt x="1141" y="1451"/>
                                  <a:pt x="1140" y="1455"/>
                                  <a:pt x="1141" y="1458"/>
                                </a:cubicBezTo>
                                <a:cubicBezTo>
                                  <a:pt x="1141" y="1460"/>
                                  <a:pt x="1142" y="1461"/>
                                  <a:pt x="1142" y="1462"/>
                                </a:cubicBezTo>
                                <a:cubicBezTo>
                                  <a:pt x="1142" y="1464"/>
                                  <a:pt x="1142" y="1467"/>
                                  <a:pt x="1143" y="1469"/>
                                </a:cubicBezTo>
                                <a:cubicBezTo>
                                  <a:pt x="1144" y="1470"/>
                                  <a:pt x="1144" y="1470"/>
                                  <a:pt x="1144" y="1471"/>
                                </a:cubicBezTo>
                                <a:cubicBezTo>
                                  <a:pt x="1144" y="1472"/>
                                  <a:pt x="1144" y="1473"/>
                                  <a:pt x="1145" y="1474"/>
                                </a:cubicBezTo>
                                <a:cubicBezTo>
                                  <a:pt x="1146" y="1475"/>
                                  <a:pt x="1148" y="1475"/>
                                  <a:pt x="1148" y="1476"/>
                                </a:cubicBezTo>
                                <a:cubicBezTo>
                                  <a:pt x="1149" y="1478"/>
                                  <a:pt x="1148" y="1479"/>
                                  <a:pt x="1148" y="1480"/>
                                </a:cubicBezTo>
                                <a:cubicBezTo>
                                  <a:pt x="1148" y="1482"/>
                                  <a:pt x="1150" y="1482"/>
                                  <a:pt x="1150" y="1484"/>
                                </a:cubicBezTo>
                                <a:cubicBezTo>
                                  <a:pt x="1151" y="1485"/>
                                  <a:pt x="1151" y="1486"/>
                                  <a:pt x="1152" y="1486"/>
                                </a:cubicBezTo>
                                <a:cubicBezTo>
                                  <a:pt x="1151" y="1487"/>
                                  <a:pt x="1150" y="1487"/>
                                  <a:pt x="1149" y="1486"/>
                                </a:cubicBezTo>
                                <a:cubicBezTo>
                                  <a:pt x="1148" y="1485"/>
                                  <a:pt x="1148" y="1484"/>
                                  <a:pt x="1147" y="1484"/>
                                </a:cubicBezTo>
                                <a:cubicBezTo>
                                  <a:pt x="1147" y="1484"/>
                                  <a:pt x="1146" y="1484"/>
                                  <a:pt x="1145" y="1483"/>
                                </a:cubicBezTo>
                                <a:cubicBezTo>
                                  <a:pt x="1145" y="1483"/>
                                  <a:pt x="1144" y="1479"/>
                                  <a:pt x="1143" y="1481"/>
                                </a:cubicBezTo>
                                <a:cubicBezTo>
                                  <a:pt x="1142" y="1481"/>
                                  <a:pt x="1143" y="1482"/>
                                  <a:pt x="1143" y="1483"/>
                                </a:cubicBezTo>
                                <a:cubicBezTo>
                                  <a:pt x="1142" y="1483"/>
                                  <a:pt x="1141" y="1484"/>
                                  <a:pt x="1141" y="1485"/>
                                </a:cubicBezTo>
                                <a:cubicBezTo>
                                  <a:pt x="1141" y="1485"/>
                                  <a:pt x="1142" y="1487"/>
                                  <a:pt x="1141" y="1487"/>
                                </a:cubicBezTo>
                                <a:cubicBezTo>
                                  <a:pt x="1140" y="1485"/>
                                  <a:pt x="1140" y="1484"/>
                                  <a:pt x="1138" y="1483"/>
                                </a:cubicBezTo>
                                <a:cubicBezTo>
                                  <a:pt x="1137" y="1482"/>
                                  <a:pt x="1136" y="1482"/>
                                  <a:pt x="1137" y="1480"/>
                                </a:cubicBezTo>
                                <a:cubicBezTo>
                                  <a:pt x="1138" y="1478"/>
                                  <a:pt x="1137" y="1478"/>
                                  <a:pt x="1137" y="1476"/>
                                </a:cubicBezTo>
                                <a:cubicBezTo>
                                  <a:pt x="1137" y="1475"/>
                                  <a:pt x="1137" y="1474"/>
                                  <a:pt x="1137" y="1474"/>
                                </a:cubicBezTo>
                                <a:cubicBezTo>
                                  <a:pt x="1137" y="1472"/>
                                  <a:pt x="1136" y="1472"/>
                                  <a:pt x="1135" y="1471"/>
                                </a:cubicBezTo>
                                <a:cubicBezTo>
                                  <a:pt x="1134" y="1470"/>
                                  <a:pt x="1134" y="1469"/>
                                  <a:pt x="1133" y="1468"/>
                                </a:cubicBezTo>
                                <a:cubicBezTo>
                                  <a:pt x="1132" y="1468"/>
                                  <a:pt x="1132" y="1468"/>
                                  <a:pt x="1131" y="1467"/>
                                </a:cubicBezTo>
                                <a:cubicBezTo>
                                  <a:pt x="1131" y="1466"/>
                                  <a:pt x="1131" y="1465"/>
                                  <a:pt x="1131" y="1465"/>
                                </a:cubicBezTo>
                                <a:cubicBezTo>
                                  <a:pt x="1131" y="1463"/>
                                  <a:pt x="1131" y="1461"/>
                                  <a:pt x="1131" y="1460"/>
                                </a:cubicBezTo>
                                <a:cubicBezTo>
                                  <a:pt x="1132" y="1455"/>
                                  <a:pt x="1130" y="1452"/>
                                  <a:pt x="1128" y="1448"/>
                                </a:cubicBezTo>
                                <a:cubicBezTo>
                                  <a:pt x="1127" y="1447"/>
                                  <a:pt x="1127" y="1445"/>
                                  <a:pt x="1126" y="1444"/>
                                </a:cubicBezTo>
                                <a:cubicBezTo>
                                  <a:pt x="1125" y="1443"/>
                                  <a:pt x="1125" y="1441"/>
                                  <a:pt x="1125" y="1440"/>
                                </a:cubicBezTo>
                                <a:cubicBezTo>
                                  <a:pt x="1126" y="1436"/>
                                  <a:pt x="1129" y="1434"/>
                                  <a:pt x="1130" y="1431"/>
                                </a:cubicBezTo>
                                <a:cubicBezTo>
                                  <a:pt x="1131" y="1427"/>
                                  <a:pt x="1131" y="1423"/>
                                  <a:pt x="1130" y="1419"/>
                                </a:cubicBezTo>
                                <a:cubicBezTo>
                                  <a:pt x="1130" y="1415"/>
                                  <a:pt x="1130" y="1412"/>
                                  <a:pt x="1129" y="1408"/>
                                </a:cubicBezTo>
                                <a:cubicBezTo>
                                  <a:pt x="1128" y="1407"/>
                                  <a:pt x="1128" y="1405"/>
                                  <a:pt x="1129" y="1404"/>
                                </a:cubicBezTo>
                                <a:cubicBezTo>
                                  <a:pt x="1130" y="1402"/>
                                  <a:pt x="1130" y="1401"/>
                                  <a:pt x="1130" y="1399"/>
                                </a:cubicBezTo>
                                <a:cubicBezTo>
                                  <a:pt x="1130" y="1398"/>
                                  <a:pt x="1129" y="1397"/>
                                  <a:pt x="1128" y="1396"/>
                                </a:cubicBezTo>
                                <a:cubicBezTo>
                                  <a:pt x="1127" y="1395"/>
                                  <a:pt x="1126" y="1393"/>
                                  <a:pt x="1126" y="1392"/>
                                </a:cubicBezTo>
                                <a:cubicBezTo>
                                  <a:pt x="1125" y="1391"/>
                                  <a:pt x="1125" y="1389"/>
                                  <a:pt x="1124" y="1388"/>
                                </a:cubicBezTo>
                                <a:cubicBezTo>
                                  <a:pt x="1124" y="1387"/>
                                  <a:pt x="1123" y="1385"/>
                                  <a:pt x="1123" y="1384"/>
                                </a:cubicBezTo>
                                <a:cubicBezTo>
                                  <a:pt x="1123" y="1383"/>
                                  <a:pt x="1124" y="1380"/>
                                  <a:pt x="1125" y="1381"/>
                                </a:cubicBezTo>
                                <a:cubicBezTo>
                                  <a:pt x="1125" y="1381"/>
                                  <a:pt x="1126" y="1382"/>
                                  <a:pt x="1126" y="1382"/>
                                </a:cubicBezTo>
                                <a:cubicBezTo>
                                  <a:pt x="1126" y="1383"/>
                                  <a:pt x="1127" y="1383"/>
                                  <a:pt x="1128" y="1384"/>
                                </a:cubicBezTo>
                                <a:cubicBezTo>
                                  <a:pt x="1130" y="1386"/>
                                  <a:pt x="1133" y="1387"/>
                                  <a:pt x="1134" y="1390"/>
                                </a:cubicBezTo>
                                <a:cubicBezTo>
                                  <a:pt x="1134" y="1391"/>
                                  <a:pt x="1134" y="1391"/>
                                  <a:pt x="1134" y="1392"/>
                                </a:cubicBezTo>
                                <a:cubicBezTo>
                                  <a:pt x="1135" y="1393"/>
                                  <a:pt x="1135" y="1394"/>
                                  <a:pt x="1135" y="1394"/>
                                </a:cubicBezTo>
                                <a:cubicBezTo>
                                  <a:pt x="1136" y="1396"/>
                                  <a:pt x="1137" y="1397"/>
                                  <a:pt x="1137" y="1399"/>
                                </a:cubicBezTo>
                                <a:cubicBezTo>
                                  <a:pt x="1137" y="1400"/>
                                  <a:pt x="1137" y="1402"/>
                                  <a:pt x="1137" y="1403"/>
                                </a:cubicBezTo>
                                <a:cubicBezTo>
                                  <a:pt x="1137" y="1405"/>
                                  <a:pt x="1136" y="1407"/>
                                  <a:pt x="1136" y="1408"/>
                                </a:cubicBezTo>
                                <a:cubicBezTo>
                                  <a:pt x="1137" y="1410"/>
                                  <a:pt x="1136" y="1412"/>
                                  <a:pt x="1137" y="1413"/>
                                </a:cubicBezTo>
                                <a:cubicBezTo>
                                  <a:pt x="1138" y="1415"/>
                                  <a:pt x="1139" y="1416"/>
                                  <a:pt x="1140" y="1417"/>
                                </a:cubicBezTo>
                                <a:cubicBezTo>
                                  <a:pt x="1141" y="1418"/>
                                  <a:pt x="1141" y="1420"/>
                                  <a:pt x="1142" y="1421"/>
                                </a:cubicBezTo>
                                <a:cubicBezTo>
                                  <a:pt x="1143" y="1422"/>
                                  <a:pt x="1144" y="1424"/>
                                  <a:pt x="1144" y="1425"/>
                                </a:cubicBezTo>
                                <a:close/>
                                <a:moveTo>
                                  <a:pt x="1093" y="1171"/>
                                </a:moveTo>
                                <a:cubicBezTo>
                                  <a:pt x="1094" y="1170"/>
                                  <a:pt x="1095" y="1168"/>
                                  <a:pt x="1096" y="1170"/>
                                </a:cubicBezTo>
                                <a:cubicBezTo>
                                  <a:pt x="1096" y="1171"/>
                                  <a:pt x="1096" y="1172"/>
                                  <a:pt x="1097" y="1172"/>
                                </a:cubicBezTo>
                                <a:cubicBezTo>
                                  <a:pt x="1098" y="1172"/>
                                  <a:pt x="1099" y="1172"/>
                                  <a:pt x="1100" y="1171"/>
                                </a:cubicBezTo>
                                <a:cubicBezTo>
                                  <a:pt x="1103" y="1171"/>
                                  <a:pt x="1105" y="1170"/>
                                  <a:pt x="1106" y="1168"/>
                                </a:cubicBezTo>
                                <a:cubicBezTo>
                                  <a:pt x="1107" y="1167"/>
                                  <a:pt x="1107" y="1166"/>
                                  <a:pt x="1108" y="1164"/>
                                </a:cubicBezTo>
                                <a:cubicBezTo>
                                  <a:pt x="1109" y="1163"/>
                                  <a:pt x="1109" y="1162"/>
                                  <a:pt x="1110" y="1164"/>
                                </a:cubicBezTo>
                                <a:cubicBezTo>
                                  <a:pt x="1110" y="1166"/>
                                  <a:pt x="1112" y="1166"/>
                                  <a:pt x="1112" y="1168"/>
                                </a:cubicBezTo>
                                <a:cubicBezTo>
                                  <a:pt x="1113" y="1168"/>
                                  <a:pt x="1113" y="1169"/>
                                  <a:pt x="1113" y="1170"/>
                                </a:cubicBezTo>
                                <a:cubicBezTo>
                                  <a:pt x="1115" y="1171"/>
                                  <a:pt x="1116" y="1167"/>
                                  <a:pt x="1117" y="1166"/>
                                </a:cubicBezTo>
                                <a:cubicBezTo>
                                  <a:pt x="1119" y="1166"/>
                                  <a:pt x="1118" y="1169"/>
                                  <a:pt x="1119" y="1170"/>
                                </a:cubicBezTo>
                                <a:cubicBezTo>
                                  <a:pt x="1120" y="1170"/>
                                  <a:pt x="1122" y="1168"/>
                                  <a:pt x="1123" y="1170"/>
                                </a:cubicBezTo>
                                <a:cubicBezTo>
                                  <a:pt x="1125" y="1171"/>
                                  <a:pt x="1123" y="1173"/>
                                  <a:pt x="1124" y="1174"/>
                                </a:cubicBezTo>
                                <a:cubicBezTo>
                                  <a:pt x="1124" y="1176"/>
                                  <a:pt x="1126" y="1176"/>
                                  <a:pt x="1127" y="1177"/>
                                </a:cubicBezTo>
                                <a:cubicBezTo>
                                  <a:pt x="1127" y="1177"/>
                                  <a:pt x="1127" y="1177"/>
                                  <a:pt x="1127" y="1178"/>
                                </a:cubicBezTo>
                                <a:cubicBezTo>
                                  <a:pt x="1128" y="1178"/>
                                  <a:pt x="1128" y="1178"/>
                                  <a:pt x="1128" y="1178"/>
                                </a:cubicBezTo>
                                <a:cubicBezTo>
                                  <a:pt x="1129" y="1179"/>
                                  <a:pt x="1129" y="1180"/>
                                  <a:pt x="1129" y="1181"/>
                                </a:cubicBezTo>
                                <a:cubicBezTo>
                                  <a:pt x="1130" y="1183"/>
                                  <a:pt x="1131" y="1181"/>
                                  <a:pt x="1132" y="1180"/>
                                </a:cubicBezTo>
                                <a:cubicBezTo>
                                  <a:pt x="1133" y="1178"/>
                                  <a:pt x="1132" y="1176"/>
                                  <a:pt x="1134" y="1177"/>
                                </a:cubicBezTo>
                                <a:cubicBezTo>
                                  <a:pt x="1135" y="1177"/>
                                  <a:pt x="1136" y="1177"/>
                                  <a:pt x="1136" y="1177"/>
                                </a:cubicBezTo>
                                <a:cubicBezTo>
                                  <a:pt x="1137" y="1177"/>
                                  <a:pt x="1137" y="1176"/>
                                  <a:pt x="1138" y="1176"/>
                                </a:cubicBezTo>
                                <a:cubicBezTo>
                                  <a:pt x="1140" y="1176"/>
                                  <a:pt x="1140" y="1178"/>
                                  <a:pt x="1141" y="1178"/>
                                </a:cubicBezTo>
                                <a:cubicBezTo>
                                  <a:pt x="1142" y="1179"/>
                                  <a:pt x="1142" y="1179"/>
                                  <a:pt x="1142" y="1180"/>
                                </a:cubicBezTo>
                                <a:cubicBezTo>
                                  <a:pt x="1141" y="1180"/>
                                  <a:pt x="1141" y="1180"/>
                                  <a:pt x="1140" y="1180"/>
                                </a:cubicBezTo>
                                <a:cubicBezTo>
                                  <a:pt x="1140" y="1180"/>
                                  <a:pt x="1140" y="1180"/>
                                  <a:pt x="1140" y="1180"/>
                                </a:cubicBezTo>
                                <a:cubicBezTo>
                                  <a:pt x="1139" y="1181"/>
                                  <a:pt x="1138" y="1181"/>
                                  <a:pt x="1137" y="1180"/>
                                </a:cubicBezTo>
                                <a:cubicBezTo>
                                  <a:pt x="1137" y="1180"/>
                                  <a:pt x="1136" y="1180"/>
                                  <a:pt x="1135" y="1180"/>
                                </a:cubicBezTo>
                                <a:cubicBezTo>
                                  <a:pt x="1134" y="1181"/>
                                  <a:pt x="1134" y="1181"/>
                                  <a:pt x="1134" y="1182"/>
                                </a:cubicBezTo>
                                <a:cubicBezTo>
                                  <a:pt x="1134" y="1183"/>
                                  <a:pt x="1134" y="1184"/>
                                  <a:pt x="1134" y="1184"/>
                                </a:cubicBezTo>
                                <a:cubicBezTo>
                                  <a:pt x="1133" y="1184"/>
                                  <a:pt x="1133" y="1183"/>
                                  <a:pt x="1133" y="1182"/>
                                </a:cubicBezTo>
                                <a:cubicBezTo>
                                  <a:pt x="1132" y="1182"/>
                                  <a:pt x="1132" y="1182"/>
                                  <a:pt x="1131" y="1182"/>
                                </a:cubicBezTo>
                                <a:cubicBezTo>
                                  <a:pt x="1130" y="1183"/>
                                  <a:pt x="1130" y="1183"/>
                                  <a:pt x="1130" y="1182"/>
                                </a:cubicBezTo>
                                <a:cubicBezTo>
                                  <a:pt x="1129" y="1182"/>
                                  <a:pt x="1128" y="1182"/>
                                  <a:pt x="1128" y="1183"/>
                                </a:cubicBezTo>
                                <a:cubicBezTo>
                                  <a:pt x="1128" y="1183"/>
                                  <a:pt x="1127" y="1184"/>
                                  <a:pt x="1127" y="1184"/>
                                </a:cubicBezTo>
                                <a:cubicBezTo>
                                  <a:pt x="1127" y="1185"/>
                                  <a:pt x="1126" y="1185"/>
                                  <a:pt x="1126" y="1186"/>
                                </a:cubicBezTo>
                                <a:cubicBezTo>
                                  <a:pt x="1125" y="1187"/>
                                  <a:pt x="1125" y="1188"/>
                                  <a:pt x="1126" y="1189"/>
                                </a:cubicBezTo>
                                <a:cubicBezTo>
                                  <a:pt x="1126" y="1190"/>
                                  <a:pt x="1127" y="1190"/>
                                  <a:pt x="1128" y="1191"/>
                                </a:cubicBezTo>
                                <a:cubicBezTo>
                                  <a:pt x="1128" y="1192"/>
                                  <a:pt x="1128" y="1193"/>
                                  <a:pt x="1127" y="1193"/>
                                </a:cubicBezTo>
                                <a:cubicBezTo>
                                  <a:pt x="1127" y="1194"/>
                                  <a:pt x="1126" y="1193"/>
                                  <a:pt x="1125" y="1194"/>
                                </a:cubicBezTo>
                                <a:cubicBezTo>
                                  <a:pt x="1125" y="1195"/>
                                  <a:pt x="1125" y="1196"/>
                                  <a:pt x="1125" y="1196"/>
                                </a:cubicBezTo>
                                <a:cubicBezTo>
                                  <a:pt x="1125" y="1197"/>
                                  <a:pt x="1125" y="1198"/>
                                  <a:pt x="1125" y="1199"/>
                                </a:cubicBezTo>
                                <a:cubicBezTo>
                                  <a:pt x="1124" y="1199"/>
                                  <a:pt x="1123" y="1199"/>
                                  <a:pt x="1124" y="1200"/>
                                </a:cubicBezTo>
                                <a:cubicBezTo>
                                  <a:pt x="1124" y="1201"/>
                                  <a:pt x="1124" y="1202"/>
                                  <a:pt x="1124" y="1202"/>
                                </a:cubicBezTo>
                                <a:cubicBezTo>
                                  <a:pt x="1123" y="1203"/>
                                  <a:pt x="1123" y="1202"/>
                                  <a:pt x="1122" y="1202"/>
                                </a:cubicBezTo>
                                <a:cubicBezTo>
                                  <a:pt x="1121" y="1202"/>
                                  <a:pt x="1120" y="1201"/>
                                  <a:pt x="1120" y="1202"/>
                                </a:cubicBezTo>
                                <a:cubicBezTo>
                                  <a:pt x="1119" y="1203"/>
                                  <a:pt x="1120" y="1203"/>
                                  <a:pt x="1120" y="1204"/>
                                </a:cubicBezTo>
                                <a:cubicBezTo>
                                  <a:pt x="1122" y="1206"/>
                                  <a:pt x="1119" y="1205"/>
                                  <a:pt x="1118" y="1205"/>
                                </a:cubicBezTo>
                                <a:cubicBezTo>
                                  <a:pt x="1117" y="1206"/>
                                  <a:pt x="1118" y="1208"/>
                                  <a:pt x="1117" y="1210"/>
                                </a:cubicBezTo>
                                <a:cubicBezTo>
                                  <a:pt x="1117" y="1210"/>
                                  <a:pt x="1116" y="1210"/>
                                  <a:pt x="1116" y="1211"/>
                                </a:cubicBezTo>
                                <a:cubicBezTo>
                                  <a:pt x="1115" y="1212"/>
                                  <a:pt x="1114" y="1212"/>
                                  <a:pt x="1113" y="1213"/>
                                </a:cubicBezTo>
                                <a:cubicBezTo>
                                  <a:pt x="1112" y="1213"/>
                                  <a:pt x="1112" y="1212"/>
                                  <a:pt x="1111" y="1213"/>
                                </a:cubicBezTo>
                                <a:cubicBezTo>
                                  <a:pt x="1110" y="1213"/>
                                  <a:pt x="1110" y="1213"/>
                                  <a:pt x="1110" y="1214"/>
                                </a:cubicBezTo>
                                <a:cubicBezTo>
                                  <a:pt x="1109" y="1214"/>
                                  <a:pt x="1109" y="1214"/>
                                  <a:pt x="1108" y="1214"/>
                                </a:cubicBezTo>
                                <a:cubicBezTo>
                                  <a:pt x="1108" y="1216"/>
                                  <a:pt x="1111" y="1214"/>
                                  <a:pt x="1111" y="1214"/>
                                </a:cubicBezTo>
                                <a:cubicBezTo>
                                  <a:pt x="1112" y="1215"/>
                                  <a:pt x="1111" y="1216"/>
                                  <a:pt x="1111" y="1217"/>
                                </a:cubicBezTo>
                                <a:cubicBezTo>
                                  <a:pt x="1110" y="1218"/>
                                  <a:pt x="1109" y="1218"/>
                                  <a:pt x="1109" y="1218"/>
                                </a:cubicBezTo>
                                <a:cubicBezTo>
                                  <a:pt x="1108" y="1218"/>
                                  <a:pt x="1107" y="1217"/>
                                  <a:pt x="1106" y="1217"/>
                                </a:cubicBezTo>
                                <a:cubicBezTo>
                                  <a:pt x="1106" y="1218"/>
                                  <a:pt x="1107" y="1218"/>
                                  <a:pt x="1107" y="1219"/>
                                </a:cubicBezTo>
                                <a:cubicBezTo>
                                  <a:pt x="1108" y="1219"/>
                                  <a:pt x="1108" y="1220"/>
                                  <a:pt x="1109" y="1220"/>
                                </a:cubicBezTo>
                                <a:cubicBezTo>
                                  <a:pt x="1110" y="1221"/>
                                  <a:pt x="1112" y="1220"/>
                                  <a:pt x="1114" y="1220"/>
                                </a:cubicBezTo>
                                <a:cubicBezTo>
                                  <a:pt x="1115" y="1221"/>
                                  <a:pt x="1117" y="1221"/>
                                  <a:pt x="1118" y="1220"/>
                                </a:cubicBezTo>
                                <a:cubicBezTo>
                                  <a:pt x="1118" y="1220"/>
                                  <a:pt x="1119" y="1219"/>
                                  <a:pt x="1120" y="1219"/>
                                </a:cubicBezTo>
                                <a:cubicBezTo>
                                  <a:pt x="1121" y="1220"/>
                                  <a:pt x="1119" y="1221"/>
                                  <a:pt x="1119" y="1221"/>
                                </a:cubicBezTo>
                                <a:cubicBezTo>
                                  <a:pt x="1118" y="1221"/>
                                  <a:pt x="1118" y="1222"/>
                                  <a:pt x="1118" y="1223"/>
                                </a:cubicBezTo>
                                <a:cubicBezTo>
                                  <a:pt x="1118" y="1223"/>
                                  <a:pt x="1117" y="1224"/>
                                  <a:pt x="1116" y="1224"/>
                                </a:cubicBezTo>
                                <a:cubicBezTo>
                                  <a:pt x="1115" y="1225"/>
                                  <a:pt x="1114" y="1226"/>
                                  <a:pt x="1113" y="1227"/>
                                </a:cubicBezTo>
                                <a:cubicBezTo>
                                  <a:pt x="1113" y="1228"/>
                                  <a:pt x="1112" y="1229"/>
                                  <a:pt x="1111" y="1229"/>
                                </a:cubicBezTo>
                                <a:cubicBezTo>
                                  <a:pt x="1110" y="1229"/>
                                  <a:pt x="1110" y="1227"/>
                                  <a:pt x="1109" y="1227"/>
                                </a:cubicBezTo>
                                <a:cubicBezTo>
                                  <a:pt x="1107" y="1227"/>
                                  <a:pt x="1107" y="1227"/>
                                  <a:pt x="1106" y="1226"/>
                                </a:cubicBezTo>
                                <a:cubicBezTo>
                                  <a:pt x="1105" y="1226"/>
                                  <a:pt x="1104" y="1226"/>
                                  <a:pt x="1102" y="1226"/>
                                </a:cubicBezTo>
                                <a:cubicBezTo>
                                  <a:pt x="1102" y="1226"/>
                                  <a:pt x="1102" y="1226"/>
                                  <a:pt x="1101" y="1226"/>
                                </a:cubicBezTo>
                                <a:cubicBezTo>
                                  <a:pt x="1101" y="1226"/>
                                  <a:pt x="1100" y="1227"/>
                                  <a:pt x="1100" y="1227"/>
                                </a:cubicBezTo>
                                <a:cubicBezTo>
                                  <a:pt x="1100" y="1228"/>
                                  <a:pt x="1100" y="1229"/>
                                  <a:pt x="1100" y="1229"/>
                                </a:cubicBezTo>
                                <a:cubicBezTo>
                                  <a:pt x="1099" y="1231"/>
                                  <a:pt x="1099" y="1229"/>
                                  <a:pt x="1099" y="1229"/>
                                </a:cubicBezTo>
                                <a:cubicBezTo>
                                  <a:pt x="1098" y="1228"/>
                                  <a:pt x="1096" y="1230"/>
                                  <a:pt x="1096" y="1228"/>
                                </a:cubicBezTo>
                                <a:cubicBezTo>
                                  <a:pt x="1095" y="1227"/>
                                  <a:pt x="1096" y="1226"/>
                                  <a:pt x="1095" y="1225"/>
                                </a:cubicBezTo>
                                <a:cubicBezTo>
                                  <a:pt x="1095" y="1225"/>
                                  <a:pt x="1094" y="1226"/>
                                  <a:pt x="1094" y="1226"/>
                                </a:cubicBezTo>
                                <a:cubicBezTo>
                                  <a:pt x="1094" y="1227"/>
                                  <a:pt x="1093" y="1228"/>
                                  <a:pt x="1092" y="1227"/>
                                </a:cubicBezTo>
                                <a:cubicBezTo>
                                  <a:pt x="1092" y="1227"/>
                                  <a:pt x="1092" y="1227"/>
                                  <a:pt x="1091" y="1227"/>
                                </a:cubicBezTo>
                                <a:cubicBezTo>
                                  <a:pt x="1091" y="1227"/>
                                  <a:pt x="1090" y="1227"/>
                                  <a:pt x="1089" y="1227"/>
                                </a:cubicBezTo>
                                <a:cubicBezTo>
                                  <a:pt x="1089" y="1226"/>
                                  <a:pt x="1088" y="1226"/>
                                  <a:pt x="1088" y="1225"/>
                                </a:cubicBezTo>
                                <a:cubicBezTo>
                                  <a:pt x="1088" y="1224"/>
                                  <a:pt x="1088" y="1224"/>
                                  <a:pt x="1087" y="1223"/>
                                </a:cubicBezTo>
                                <a:cubicBezTo>
                                  <a:pt x="1086" y="1223"/>
                                  <a:pt x="1086" y="1223"/>
                                  <a:pt x="1086" y="1223"/>
                                </a:cubicBezTo>
                                <a:cubicBezTo>
                                  <a:pt x="1086" y="1222"/>
                                  <a:pt x="1086" y="1222"/>
                                  <a:pt x="1085" y="1222"/>
                                </a:cubicBezTo>
                                <a:cubicBezTo>
                                  <a:pt x="1085" y="1222"/>
                                  <a:pt x="1085" y="1223"/>
                                  <a:pt x="1084" y="1224"/>
                                </a:cubicBezTo>
                                <a:cubicBezTo>
                                  <a:pt x="1084" y="1224"/>
                                  <a:pt x="1084" y="1225"/>
                                  <a:pt x="1083" y="1225"/>
                                </a:cubicBezTo>
                                <a:cubicBezTo>
                                  <a:pt x="1082" y="1225"/>
                                  <a:pt x="1080" y="1224"/>
                                  <a:pt x="1081" y="1225"/>
                                </a:cubicBezTo>
                                <a:cubicBezTo>
                                  <a:pt x="1082" y="1226"/>
                                  <a:pt x="1082" y="1225"/>
                                  <a:pt x="1082" y="1226"/>
                                </a:cubicBezTo>
                                <a:cubicBezTo>
                                  <a:pt x="1083" y="1226"/>
                                  <a:pt x="1083" y="1226"/>
                                  <a:pt x="1083" y="1226"/>
                                </a:cubicBezTo>
                                <a:cubicBezTo>
                                  <a:pt x="1083" y="1227"/>
                                  <a:pt x="1084" y="1228"/>
                                  <a:pt x="1083" y="1228"/>
                                </a:cubicBezTo>
                                <a:cubicBezTo>
                                  <a:pt x="1083" y="1229"/>
                                  <a:pt x="1080" y="1226"/>
                                  <a:pt x="1080" y="1228"/>
                                </a:cubicBezTo>
                                <a:cubicBezTo>
                                  <a:pt x="1080" y="1229"/>
                                  <a:pt x="1081" y="1233"/>
                                  <a:pt x="1080" y="1232"/>
                                </a:cubicBezTo>
                                <a:cubicBezTo>
                                  <a:pt x="1079" y="1232"/>
                                  <a:pt x="1080" y="1230"/>
                                  <a:pt x="1079" y="1231"/>
                                </a:cubicBezTo>
                                <a:cubicBezTo>
                                  <a:pt x="1078" y="1231"/>
                                  <a:pt x="1078" y="1232"/>
                                  <a:pt x="1077" y="1232"/>
                                </a:cubicBezTo>
                                <a:cubicBezTo>
                                  <a:pt x="1077" y="1232"/>
                                  <a:pt x="1076" y="1231"/>
                                  <a:pt x="1076" y="1230"/>
                                </a:cubicBezTo>
                                <a:cubicBezTo>
                                  <a:pt x="1075" y="1230"/>
                                  <a:pt x="1076" y="1229"/>
                                  <a:pt x="1076" y="1228"/>
                                </a:cubicBezTo>
                                <a:cubicBezTo>
                                  <a:pt x="1076" y="1226"/>
                                  <a:pt x="1074" y="1226"/>
                                  <a:pt x="1074" y="1224"/>
                                </a:cubicBezTo>
                                <a:cubicBezTo>
                                  <a:pt x="1073" y="1224"/>
                                  <a:pt x="1074" y="1223"/>
                                  <a:pt x="1073" y="1222"/>
                                </a:cubicBezTo>
                                <a:cubicBezTo>
                                  <a:pt x="1073" y="1221"/>
                                  <a:pt x="1073" y="1221"/>
                                  <a:pt x="1073" y="1220"/>
                                </a:cubicBezTo>
                                <a:cubicBezTo>
                                  <a:pt x="1072" y="1218"/>
                                  <a:pt x="1071" y="1217"/>
                                  <a:pt x="1073" y="1216"/>
                                </a:cubicBezTo>
                                <a:cubicBezTo>
                                  <a:pt x="1074" y="1214"/>
                                  <a:pt x="1074" y="1213"/>
                                  <a:pt x="1075" y="1211"/>
                                </a:cubicBezTo>
                                <a:cubicBezTo>
                                  <a:pt x="1075" y="1209"/>
                                  <a:pt x="1076" y="1207"/>
                                  <a:pt x="1076" y="1204"/>
                                </a:cubicBezTo>
                                <a:cubicBezTo>
                                  <a:pt x="1076" y="1203"/>
                                  <a:pt x="1076" y="1201"/>
                                  <a:pt x="1076" y="1199"/>
                                </a:cubicBezTo>
                                <a:cubicBezTo>
                                  <a:pt x="1077" y="1197"/>
                                  <a:pt x="1077" y="1196"/>
                                  <a:pt x="1076" y="1195"/>
                                </a:cubicBezTo>
                                <a:cubicBezTo>
                                  <a:pt x="1075" y="1192"/>
                                  <a:pt x="1075" y="1189"/>
                                  <a:pt x="1076" y="1186"/>
                                </a:cubicBezTo>
                                <a:cubicBezTo>
                                  <a:pt x="1077" y="1185"/>
                                  <a:pt x="1078" y="1184"/>
                                  <a:pt x="1079" y="1183"/>
                                </a:cubicBezTo>
                                <a:cubicBezTo>
                                  <a:pt x="1080" y="1182"/>
                                  <a:pt x="1082" y="1180"/>
                                  <a:pt x="1081" y="1179"/>
                                </a:cubicBezTo>
                                <a:cubicBezTo>
                                  <a:pt x="1081" y="1177"/>
                                  <a:pt x="1079" y="1177"/>
                                  <a:pt x="1080" y="1175"/>
                                </a:cubicBezTo>
                                <a:cubicBezTo>
                                  <a:pt x="1081" y="1174"/>
                                  <a:pt x="1083" y="1173"/>
                                  <a:pt x="1084" y="1173"/>
                                </a:cubicBezTo>
                                <a:cubicBezTo>
                                  <a:pt x="1087" y="1172"/>
                                  <a:pt x="1091" y="1173"/>
                                  <a:pt x="1093" y="1171"/>
                                </a:cubicBezTo>
                                <a:close/>
                                <a:moveTo>
                                  <a:pt x="1122" y="88"/>
                                </a:moveTo>
                                <a:cubicBezTo>
                                  <a:pt x="1123" y="88"/>
                                  <a:pt x="1125" y="88"/>
                                  <a:pt x="1126" y="88"/>
                                </a:cubicBezTo>
                                <a:cubicBezTo>
                                  <a:pt x="1127" y="88"/>
                                  <a:pt x="1128" y="88"/>
                                  <a:pt x="1128" y="87"/>
                                </a:cubicBezTo>
                                <a:cubicBezTo>
                                  <a:pt x="1128" y="86"/>
                                  <a:pt x="1126" y="86"/>
                                  <a:pt x="1127" y="85"/>
                                </a:cubicBezTo>
                                <a:cubicBezTo>
                                  <a:pt x="1127" y="85"/>
                                  <a:pt x="1129" y="85"/>
                                  <a:pt x="1129" y="85"/>
                                </a:cubicBezTo>
                                <a:cubicBezTo>
                                  <a:pt x="1130" y="85"/>
                                  <a:pt x="1130" y="86"/>
                                  <a:pt x="1131" y="86"/>
                                </a:cubicBezTo>
                                <a:cubicBezTo>
                                  <a:pt x="1131" y="87"/>
                                  <a:pt x="1131" y="88"/>
                                  <a:pt x="1132" y="88"/>
                                </a:cubicBezTo>
                                <a:cubicBezTo>
                                  <a:pt x="1133" y="88"/>
                                  <a:pt x="1134" y="87"/>
                                  <a:pt x="1134" y="88"/>
                                </a:cubicBezTo>
                                <a:cubicBezTo>
                                  <a:pt x="1135" y="88"/>
                                  <a:pt x="1134" y="89"/>
                                  <a:pt x="1134" y="90"/>
                                </a:cubicBezTo>
                                <a:cubicBezTo>
                                  <a:pt x="1134" y="90"/>
                                  <a:pt x="1134" y="91"/>
                                  <a:pt x="1133" y="91"/>
                                </a:cubicBezTo>
                                <a:cubicBezTo>
                                  <a:pt x="1133" y="91"/>
                                  <a:pt x="1133" y="91"/>
                                  <a:pt x="1132" y="92"/>
                                </a:cubicBezTo>
                                <a:cubicBezTo>
                                  <a:pt x="1132" y="92"/>
                                  <a:pt x="1132" y="92"/>
                                  <a:pt x="1132" y="93"/>
                                </a:cubicBezTo>
                                <a:cubicBezTo>
                                  <a:pt x="1132" y="93"/>
                                  <a:pt x="1132" y="93"/>
                                  <a:pt x="1133" y="93"/>
                                </a:cubicBezTo>
                                <a:cubicBezTo>
                                  <a:pt x="1134" y="93"/>
                                  <a:pt x="1134" y="92"/>
                                  <a:pt x="1135" y="92"/>
                                </a:cubicBezTo>
                                <a:cubicBezTo>
                                  <a:pt x="1136" y="93"/>
                                  <a:pt x="1137" y="93"/>
                                  <a:pt x="1137" y="92"/>
                                </a:cubicBezTo>
                                <a:cubicBezTo>
                                  <a:pt x="1138" y="91"/>
                                  <a:pt x="1137" y="90"/>
                                  <a:pt x="1138" y="90"/>
                                </a:cubicBezTo>
                                <a:cubicBezTo>
                                  <a:pt x="1139" y="88"/>
                                  <a:pt x="1140" y="90"/>
                                  <a:pt x="1141" y="91"/>
                                </a:cubicBezTo>
                                <a:cubicBezTo>
                                  <a:pt x="1142" y="92"/>
                                  <a:pt x="1142" y="93"/>
                                  <a:pt x="1142" y="95"/>
                                </a:cubicBezTo>
                                <a:cubicBezTo>
                                  <a:pt x="1143" y="96"/>
                                  <a:pt x="1144" y="97"/>
                                  <a:pt x="1145" y="98"/>
                                </a:cubicBezTo>
                                <a:cubicBezTo>
                                  <a:pt x="1146" y="99"/>
                                  <a:pt x="1146" y="100"/>
                                  <a:pt x="1147" y="101"/>
                                </a:cubicBezTo>
                                <a:cubicBezTo>
                                  <a:pt x="1148" y="103"/>
                                  <a:pt x="1146" y="103"/>
                                  <a:pt x="1145" y="102"/>
                                </a:cubicBezTo>
                                <a:cubicBezTo>
                                  <a:pt x="1144" y="101"/>
                                  <a:pt x="1144" y="100"/>
                                  <a:pt x="1142" y="99"/>
                                </a:cubicBezTo>
                                <a:cubicBezTo>
                                  <a:pt x="1142" y="99"/>
                                  <a:pt x="1141" y="99"/>
                                  <a:pt x="1141" y="98"/>
                                </a:cubicBezTo>
                                <a:cubicBezTo>
                                  <a:pt x="1140" y="98"/>
                                  <a:pt x="1141" y="96"/>
                                  <a:pt x="1140" y="96"/>
                                </a:cubicBezTo>
                                <a:cubicBezTo>
                                  <a:pt x="1139" y="95"/>
                                  <a:pt x="1139" y="97"/>
                                  <a:pt x="1138" y="97"/>
                                </a:cubicBezTo>
                                <a:cubicBezTo>
                                  <a:pt x="1138" y="98"/>
                                  <a:pt x="1136" y="98"/>
                                  <a:pt x="1137" y="96"/>
                                </a:cubicBezTo>
                                <a:cubicBezTo>
                                  <a:pt x="1137" y="96"/>
                                  <a:pt x="1139" y="95"/>
                                  <a:pt x="1138" y="95"/>
                                </a:cubicBezTo>
                                <a:cubicBezTo>
                                  <a:pt x="1137" y="94"/>
                                  <a:pt x="1137" y="95"/>
                                  <a:pt x="1136" y="95"/>
                                </a:cubicBezTo>
                                <a:cubicBezTo>
                                  <a:pt x="1135" y="95"/>
                                  <a:pt x="1135" y="96"/>
                                  <a:pt x="1134" y="96"/>
                                </a:cubicBezTo>
                                <a:cubicBezTo>
                                  <a:pt x="1133" y="95"/>
                                  <a:pt x="1133" y="95"/>
                                  <a:pt x="1132" y="94"/>
                                </a:cubicBezTo>
                                <a:cubicBezTo>
                                  <a:pt x="1130" y="92"/>
                                  <a:pt x="1126" y="95"/>
                                  <a:pt x="1124" y="92"/>
                                </a:cubicBezTo>
                                <a:cubicBezTo>
                                  <a:pt x="1123" y="92"/>
                                  <a:pt x="1123" y="91"/>
                                  <a:pt x="1123" y="90"/>
                                </a:cubicBezTo>
                                <a:cubicBezTo>
                                  <a:pt x="1122" y="90"/>
                                  <a:pt x="1121" y="90"/>
                                  <a:pt x="1121" y="89"/>
                                </a:cubicBezTo>
                                <a:cubicBezTo>
                                  <a:pt x="1119" y="88"/>
                                  <a:pt x="1121" y="88"/>
                                  <a:pt x="1122" y="88"/>
                                </a:cubicBezTo>
                                <a:close/>
                                <a:moveTo>
                                  <a:pt x="1293" y="205"/>
                                </a:moveTo>
                                <a:cubicBezTo>
                                  <a:pt x="1292" y="207"/>
                                  <a:pt x="1291" y="208"/>
                                  <a:pt x="1290" y="209"/>
                                </a:cubicBezTo>
                                <a:cubicBezTo>
                                  <a:pt x="1289" y="210"/>
                                  <a:pt x="1288" y="212"/>
                                  <a:pt x="1287" y="213"/>
                                </a:cubicBezTo>
                                <a:cubicBezTo>
                                  <a:pt x="1286" y="214"/>
                                  <a:pt x="1285" y="215"/>
                                  <a:pt x="1283" y="216"/>
                                </a:cubicBezTo>
                                <a:cubicBezTo>
                                  <a:pt x="1281" y="216"/>
                                  <a:pt x="1280" y="217"/>
                                  <a:pt x="1278" y="218"/>
                                </a:cubicBezTo>
                                <a:cubicBezTo>
                                  <a:pt x="1277" y="219"/>
                                  <a:pt x="1276" y="221"/>
                                  <a:pt x="1275" y="221"/>
                                </a:cubicBezTo>
                                <a:cubicBezTo>
                                  <a:pt x="1273" y="221"/>
                                  <a:pt x="1272" y="222"/>
                                  <a:pt x="1270" y="222"/>
                                </a:cubicBezTo>
                                <a:cubicBezTo>
                                  <a:pt x="1269" y="222"/>
                                  <a:pt x="1269" y="223"/>
                                  <a:pt x="1268" y="224"/>
                                </a:cubicBezTo>
                                <a:cubicBezTo>
                                  <a:pt x="1267" y="225"/>
                                  <a:pt x="1267" y="225"/>
                                  <a:pt x="1266" y="225"/>
                                </a:cubicBezTo>
                                <a:cubicBezTo>
                                  <a:pt x="1264" y="226"/>
                                  <a:pt x="1262" y="226"/>
                                  <a:pt x="1261" y="227"/>
                                </a:cubicBezTo>
                                <a:cubicBezTo>
                                  <a:pt x="1259" y="227"/>
                                  <a:pt x="1257" y="228"/>
                                  <a:pt x="1255" y="227"/>
                                </a:cubicBezTo>
                                <a:cubicBezTo>
                                  <a:pt x="1254" y="227"/>
                                  <a:pt x="1252" y="226"/>
                                  <a:pt x="1250" y="226"/>
                                </a:cubicBezTo>
                                <a:cubicBezTo>
                                  <a:pt x="1249" y="225"/>
                                  <a:pt x="1247" y="225"/>
                                  <a:pt x="1246" y="224"/>
                                </a:cubicBezTo>
                                <a:cubicBezTo>
                                  <a:pt x="1244" y="223"/>
                                  <a:pt x="1243" y="223"/>
                                  <a:pt x="1241" y="223"/>
                                </a:cubicBezTo>
                                <a:cubicBezTo>
                                  <a:pt x="1239" y="223"/>
                                  <a:pt x="1238" y="223"/>
                                  <a:pt x="1236" y="223"/>
                                </a:cubicBezTo>
                                <a:cubicBezTo>
                                  <a:pt x="1234" y="224"/>
                                  <a:pt x="1233" y="225"/>
                                  <a:pt x="1231" y="226"/>
                                </a:cubicBezTo>
                                <a:cubicBezTo>
                                  <a:pt x="1229" y="226"/>
                                  <a:pt x="1227" y="226"/>
                                  <a:pt x="1226" y="227"/>
                                </a:cubicBezTo>
                                <a:cubicBezTo>
                                  <a:pt x="1224" y="227"/>
                                  <a:pt x="1223" y="227"/>
                                  <a:pt x="1221" y="227"/>
                                </a:cubicBezTo>
                                <a:cubicBezTo>
                                  <a:pt x="1219" y="227"/>
                                  <a:pt x="1218" y="227"/>
                                  <a:pt x="1216" y="227"/>
                                </a:cubicBezTo>
                                <a:cubicBezTo>
                                  <a:pt x="1215" y="227"/>
                                  <a:pt x="1213" y="226"/>
                                  <a:pt x="1212" y="226"/>
                                </a:cubicBezTo>
                                <a:cubicBezTo>
                                  <a:pt x="1211" y="226"/>
                                  <a:pt x="1210" y="226"/>
                                  <a:pt x="1209" y="226"/>
                                </a:cubicBezTo>
                                <a:cubicBezTo>
                                  <a:pt x="1208" y="225"/>
                                  <a:pt x="1207" y="225"/>
                                  <a:pt x="1206" y="225"/>
                                </a:cubicBezTo>
                                <a:cubicBezTo>
                                  <a:pt x="1205" y="224"/>
                                  <a:pt x="1203" y="224"/>
                                  <a:pt x="1201" y="224"/>
                                </a:cubicBezTo>
                                <a:cubicBezTo>
                                  <a:pt x="1200" y="223"/>
                                  <a:pt x="1198" y="224"/>
                                  <a:pt x="1196" y="223"/>
                                </a:cubicBezTo>
                                <a:cubicBezTo>
                                  <a:pt x="1195" y="222"/>
                                  <a:pt x="1193" y="222"/>
                                  <a:pt x="1192" y="220"/>
                                </a:cubicBezTo>
                                <a:cubicBezTo>
                                  <a:pt x="1189" y="219"/>
                                  <a:pt x="1187" y="216"/>
                                  <a:pt x="1184" y="216"/>
                                </a:cubicBezTo>
                                <a:cubicBezTo>
                                  <a:pt x="1182" y="216"/>
                                  <a:pt x="1181" y="218"/>
                                  <a:pt x="1180" y="218"/>
                                </a:cubicBezTo>
                                <a:cubicBezTo>
                                  <a:pt x="1178" y="219"/>
                                  <a:pt x="1177" y="218"/>
                                  <a:pt x="1175" y="218"/>
                                </a:cubicBezTo>
                                <a:cubicBezTo>
                                  <a:pt x="1174" y="217"/>
                                  <a:pt x="1173" y="215"/>
                                  <a:pt x="1172" y="214"/>
                                </a:cubicBezTo>
                                <a:cubicBezTo>
                                  <a:pt x="1170" y="213"/>
                                  <a:pt x="1170" y="211"/>
                                  <a:pt x="1170" y="210"/>
                                </a:cubicBezTo>
                                <a:cubicBezTo>
                                  <a:pt x="1169" y="207"/>
                                  <a:pt x="1165" y="206"/>
                                  <a:pt x="1162" y="208"/>
                                </a:cubicBezTo>
                                <a:cubicBezTo>
                                  <a:pt x="1160" y="210"/>
                                  <a:pt x="1156" y="208"/>
                                  <a:pt x="1153" y="207"/>
                                </a:cubicBezTo>
                                <a:cubicBezTo>
                                  <a:pt x="1151" y="206"/>
                                  <a:pt x="1148" y="204"/>
                                  <a:pt x="1148" y="202"/>
                                </a:cubicBezTo>
                                <a:cubicBezTo>
                                  <a:pt x="1148" y="200"/>
                                  <a:pt x="1150" y="200"/>
                                  <a:pt x="1150" y="199"/>
                                </a:cubicBezTo>
                                <a:cubicBezTo>
                                  <a:pt x="1150" y="198"/>
                                  <a:pt x="1149" y="199"/>
                                  <a:pt x="1148" y="199"/>
                                </a:cubicBezTo>
                                <a:cubicBezTo>
                                  <a:pt x="1147" y="199"/>
                                  <a:pt x="1146" y="199"/>
                                  <a:pt x="1146" y="199"/>
                                </a:cubicBezTo>
                                <a:cubicBezTo>
                                  <a:pt x="1144" y="199"/>
                                  <a:pt x="1142" y="199"/>
                                  <a:pt x="1140" y="200"/>
                                </a:cubicBezTo>
                                <a:cubicBezTo>
                                  <a:pt x="1138" y="200"/>
                                  <a:pt x="1137" y="201"/>
                                  <a:pt x="1135" y="201"/>
                                </a:cubicBezTo>
                                <a:cubicBezTo>
                                  <a:pt x="1134" y="201"/>
                                  <a:pt x="1134" y="201"/>
                                  <a:pt x="1133" y="200"/>
                                </a:cubicBezTo>
                                <a:cubicBezTo>
                                  <a:pt x="1132" y="200"/>
                                  <a:pt x="1130" y="200"/>
                                  <a:pt x="1129" y="200"/>
                                </a:cubicBezTo>
                                <a:cubicBezTo>
                                  <a:pt x="1127" y="200"/>
                                  <a:pt x="1125" y="200"/>
                                  <a:pt x="1123" y="200"/>
                                </a:cubicBezTo>
                                <a:cubicBezTo>
                                  <a:pt x="1121" y="200"/>
                                  <a:pt x="1119" y="200"/>
                                  <a:pt x="1118" y="200"/>
                                </a:cubicBezTo>
                                <a:cubicBezTo>
                                  <a:pt x="1114" y="199"/>
                                  <a:pt x="1110" y="198"/>
                                  <a:pt x="1106" y="200"/>
                                </a:cubicBezTo>
                                <a:cubicBezTo>
                                  <a:pt x="1103" y="201"/>
                                  <a:pt x="1100" y="203"/>
                                  <a:pt x="1097" y="203"/>
                                </a:cubicBezTo>
                                <a:cubicBezTo>
                                  <a:pt x="1095" y="204"/>
                                  <a:pt x="1094" y="204"/>
                                  <a:pt x="1092" y="204"/>
                                </a:cubicBezTo>
                                <a:cubicBezTo>
                                  <a:pt x="1091" y="205"/>
                                  <a:pt x="1090" y="206"/>
                                  <a:pt x="1089" y="206"/>
                                </a:cubicBezTo>
                                <a:cubicBezTo>
                                  <a:pt x="1088" y="207"/>
                                  <a:pt x="1087" y="207"/>
                                  <a:pt x="1086" y="208"/>
                                </a:cubicBezTo>
                                <a:cubicBezTo>
                                  <a:pt x="1084" y="208"/>
                                  <a:pt x="1082" y="210"/>
                                  <a:pt x="1080" y="211"/>
                                </a:cubicBezTo>
                                <a:cubicBezTo>
                                  <a:pt x="1079" y="212"/>
                                  <a:pt x="1077" y="213"/>
                                  <a:pt x="1075" y="214"/>
                                </a:cubicBezTo>
                                <a:cubicBezTo>
                                  <a:pt x="1073" y="216"/>
                                  <a:pt x="1071" y="217"/>
                                  <a:pt x="1070" y="218"/>
                                </a:cubicBezTo>
                                <a:cubicBezTo>
                                  <a:pt x="1069" y="219"/>
                                  <a:pt x="1068" y="221"/>
                                  <a:pt x="1067" y="222"/>
                                </a:cubicBezTo>
                                <a:cubicBezTo>
                                  <a:pt x="1066" y="223"/>
                                  <a:pt x="1065" y="223"/>
                                  <a:pt x="1063" y="223"/>
                                </a:cubicBezTo>
                                <a:cubicBezTo>
                                  <a:pt x="1060" y="224"/>
                                  <a:pt x="1056" y="224"/>
                                  <a:pt x="1053" y="223"/>
                                </a:cubicBezTo>
                                <a:cubicBezTo>
                                  <a:pt x="1052" y="222"/>
                                  <a:pt x="1050" y="222"/>
                                  <a:pt x="1048" y="221"/>
                                </a:cubicBezTo>
                                <a:cubicBezTo>
                                  <a:pt x="1048" y="221"/>
                                  <a:pt x="1047" y="221"/>
                                  <a:pt x="1046" y="221"/>
                                </a:cubicBezTo>
                                <a:cubicBezTo>
                                  <a:pt x="1045" y="221"/>
                                  <a:pt x="1045" y="220"/>
                                  <a:pt x="1044" y="220"/>
                                </a:cubicBezTo>
                                <a:cubicBezTo>
                                  <a:pt x="1041" y="220"/>
                                  <a:pt x="1038" y="221"/>
                                  <a:pt x="1035" y="221"/>
                                </a:cubicBezTo>
                                <a:cubicBezTo>
                                  <a:pt x="1034" y="222"/>
                                  <a:pt x="1033" y="222"/>
                                  <a:pt x="1031" y="222"/>
                                </a:cubicBezTo>
                                <a:cubicBezTo>
                                  <a:pt x="1030" y="222"/>
                                  <a:pt x="1029" y="221"/>
                                  <a:pt x="1028" y="221"/>
                                </a:cubicBezTo>
                                <a:cubicBezTo>
                                  <a:pt x="1026" y="220"/>
                                  <a:pt x="1025" y="219"/>
                                  <a:pt x="1023" y="219"/>
                                </a:cubicBezTo>
                                <a:cubicBezTo>
                                  <a:pt x="1021" y="219"/>
                                  <a:pt x="1020" y="220"/>
                                  <a:pt x="1018" y="220"/>
                                </a:cubicBezTo>
                                <a:cubicBezTo>
                                  <a:pt x="1016" y="219"/>
                                  <a:pt x="1015" y="218"/>
                                  <a:pt x="1013" y="218"/>
                                </a:cubicBezTo>
                                <a:cubicBezTo>
                                  <a:pt x="1010" y="217"/>
                                  <a:pt x="1006" y="216"/>
                                  <a:pt x="1003" y="214"/>
                                </a:cubicBezTo>
                                <a:cubicBezTo>
                                  <a:pt x="1002" y="214"/>
                                  <a:pt x="1001" y="212"/>
                                  <a:pt x="999" y="212"/>
                                </a:cubicBezTo>
                                <a:cubicBezTo>
                                  <a:pt x="998" y="211"/>
                                  <a:pt x="997" y="210"/>
                                  <a:pt x="996" y="209"/>
                                </a:cubicBezTo>
                                <a:cubicBezTo>
                                  <a:pt x="994" y="206"/>
                                  <a:pt x="993" y="203"/>
                                  <a:pt x="993" y="200"/>
                                </a:cubicBezTo>
                                <a:cubicBezTo>
                                  <a:pt x="993" y="197"/>
                                  <a:pt x="990" y="195"/>
                                  <a:pt x="988" y="193"/>
                                </a:cubicBezTo>
                                <a:cubicBezTo>
                                  <a:pt x="988" y="192"/>
                                  <a:pt x="988" y="190"/>
                                  <a:pt x="987" y="189"/>
                                </a:cubicBezTo>
                                <a:cubicBezTo>
                                  <a:pt x="986" y="187"/>
                                  <a:pt x="985" y="188"/>
                                  <a:pt x="984" y="187"/>
                                </a:cubicBezTo>
                                <a:cubicBezTo>
                                  <a:pt x="982" y="187"/>
                                  <a:pt x="984" y="185"/>
                                  <a:pt x="985" y="185"/>
                                </a:cubicBezTo>
                                <a:cubicBezTo>
                                  <a:pt x="986" y="184"/>
                                  <a:pt x="987" y="184"/>
                                  <a:pt x="988" y="183"/>
                                </a:cubicBezTo>
                                <a:cubicBezTo>
                                  <a:pt x="989" y="182"/>
                                  <a:pt x="990" y="182"/>
                                  <a:pt x="990" y="181"/>
                                </a:cubicBezTo>
                                <a:cubicBezTo>
                                  <a:pt x="991" y="180"/>
                                  <a:pt x="991" y="178"/>
                                  <a:pt x="991" y="177"/>
                                </a:cubicBezTo>
                                <a:cubicBezTo>
                                  <a:pt x="991" y="176"/>
                                  <a:pt x="991" y="175"/>
                                  <a:pt x="991" y="174"/>
                                </a:cubicBezTo>
                                <a:cubicBezTo>
                                  <a:pt x="991" y="172"/>
                                  <a:pt x="991" y="171"/>
                                  <a:pt x="992" y="169"/>
                                </a:cubicBezTo>
                                <a:cubicBezTo>
                                  <a:pt x="993" y="168"/>
                                  <a:pt x="993" y="167"/>
                                  <a:pt x="995" y="166"/>
                                </a:cubicBezTo>
                                <a:cubicBezTo>
                                  <a:pt x="995" y="165"/>
                                  <a:pt x="996" y="165"/>
                                  <a:pt x="997" y="165"/>
                                </a:cubicBezTo>
                                <a:cubicBezTo>
                                  <a:pt x="998" y="165"/>
                                  <a:pt x="998" y="164"/>
                                  <a:pt x="998" y="164"/>
                                </a:cubicBezTo>
                                <a:cubicBezTo>
                                  <a:pt x="999" y="163"/>
                                  <a:pt x="1001" y="162"/>
                                  <a:pt x="1002" y="163"/>
                                </a:cubicBezTo>
                                <a:cubicBezTo>
                                  <a:pt x="1003" y="163"/>
                                  <a:pt x="1002" y="164"/>
                                  <a:pt x="1003" y="164"/>
                                </a:cubicBezTo>
                                <a:cubicBezTo>
                                  <a:pt x="1004" y="164"/>
                                  <a:pt x="1004" y="163"/>
                                  <a:pt x="1004" y="162"/>
                                </a:cubicBezTo>
                                <a:cubicBezTo>
                                  <a:pt x="1004" y="161"/>
                                  <a:pt x="1005" y="160"/>
                                  <a:pt x="1006" y="158"/>
                                </a:cubicBezTo>
                                <a:cubicBezTo>
                                  <a:pt x="1006" y="157"/>
                                  <a:pt x="1006" y="155"/>
                                  <a:pt x="1006" y="153"/>
                                </a:cubicBezTo>
                                <a:cubicBezTo>
                                  <a:pt x="1006" y="151"/>
                                  <a:pt x="1006" y="148"/>
                                  <a:pt x="1006" y="146"/>
                                </a:cubicBezTo>
                                <a:cubicBezTo>
                                  <a:pt x="1006" y="144"/>
                                  <a:pt x="1006" y="143"/>
                                  <a:pt x="1007" y="141"/>
                                </a:cubicBezTo>
                                <a:cubicBezTo>
                                  <a:pt x="1008" y="138"/>
                                  <a:pt x="1009" y="135"/>
                                  <a:pt x="1012" y="133"/>
                                </a:cubicBezTo>
                                <a:cubicBezTo>
                                  <a:pt x="1012" y="132"/>
                                  <a:pt x="1013" y="132"/>
                                  <a:pt x="1013" y="131"/>
                                </a:cubicBezTo>
                                <a:cubicBezTo>
                                  <a:pt x="1013" y="130"/>
                                  <a:pt x="1012" y="131"/>
                                  <a:pt x="1012" y="131"/>
                                </a:cubicBezTo>
                                <a:cubicBezTo>
                                  <a:pt x="1011" y="132"/>
                                  <a:pt x="1010" y="132"/>
                                  <a:pt x="1010" y="131"/>
                                </a:cubicBezTo>
                                <a:cubicBezTo>
                                  <a:pt x="1010" y="131"/>
                                  <a:pt x="1011" y="130"/>
                                  <a:pt x="1012" y="130"/>
                                </a:cubicBezTo>
                                <a:cubicBezTo>
                                  <a:pt x="1013" y="129"/>
                                  <a:pt x="1014" y="130"/>
                                  <a:pt x="1015" y="128"/>
                                </a:cubicBezTo>
                                <a:cubicBezTo>
                                  <a:pt x="1015" y="127"/>
                                  <a:pt x="1015" y="127"/>
                                  <a:pt x="1014" y="127"/>
                                </a:cubicBezTo>
                                <a:cubicBezTo>
                                  <a:pt x="1013" y="128"/>
                                  <a:pt x="1013" y="129"/>
                                  <a:pt x="1012" y="129"/>
                                </a:cubicBezTo>
                                <a:cubicBezTo>
                                  <a:pt x="1011" y="129"/>
                                  <a:pt x="1011" y="128"/>
                                  <a:pt x="1011" y="127"/>
                                </a:cubicBezTo>
                                <a:cubicBezTo>
                                  <a:pt x="1011" y="126"/>
                                  <a:pt x="1011" y="126"/>
                                  <a:pt x="1012" y="126"/>
                                </a:cubicBezTo>
                                <a:cubicBezTo>
                                  <a:pt x="1013" y="125"/>
                                  <a:pt x="1013" y="125"/>
                                  <a:pt x="1013" y="124"/>
                                </a:cubicBezTo>
                                <a:cubicBezTo>
                                  <a:pt x="1013" y="123"/>
                                  <a:pt x="1013" y="123"/>
                                  <a:pt x="1014" y="122"/>
                                </a:cubicBezTo>
                                <a:cubicBezTo>
                                  <a:pt x="1014" y="122"/>
                                  <a:pt x="1015" y="121"/>
                                  <a:pt x="1015" y="121"/>
                                </a:cubicBezTo>
                                <a:cubicBezTo>
                                  <a:pt x="1015" y="120"/>
                                  <a:pt x="1015" y="119"/>
                                  <a:pt x="1016" y="119"/>
                                </a:cubicBezTo>
                                <a:cubicBezTo>
                                  <a:pt x="1017" y="119"/>
                                  <a:pt x="1017" y="121"/>
                                  <a:pt x="1017" y="121"/>
                                </a:cubicBezTo>
                                <a:cubicBezTo>
                                  <a:pt x="1017" y="122"/>
                                  <a:pt x="1016" y="122"/>
                                  <a:pt x="1016" y="122"/>
                                </a:cubicBezTo>
                                <a:cubicBezTo>
                                  <a:pt x="1016" y="123"/>
                                  <a:pt x="1017" y="123"/>
                                  <a:pt x="1018" y="123"/>
                                </a:cubicBezTo>
                                <a:cubicBezTo>
                                  <a:pt x="1018" y="123"/>
                                  <a:pt x="1019" y="123"/>
                                  <a:pt x="1019" y="124"/>
                                </a:cubicBezTo>
                                <a:cubicBezTo>
                                  <a:pt x="1020" y="124"/>
                                  <a:pt x="1021" y="124"/>
                                  <a:pt x="1022" y="124"/>
                                </a:cubicBezTo>
                                <a:cubicBezTo>
                                  <a:pt x="1022" y="124"/>
                                  <a:pt x="1023" y="124"/>
                                  <a:pt x="1024" y="125"/>
                                </a:cubicBezTo>
                                <a:cubicBezTo>
                                  <a:pt x="1025" y="125"/>
                                  <a:pt x="1028" y="125"/>
                                  <a:pt x="1028" y="123"/>
                                </a:cubicBezTo>
                                <a:cubicBezTo>
                                  <a:pt x="1029" y="123"/>
                                  <a:pt x="1029" y="122"/>
                                  <a:pt x="1029" y="121"/>
                                </a:cubicBezTo>
                                <a:cubicBezTo>
                                  <a:pt x="1029" y="120"/>
                                  <a:pt x="1029" y="119"/>
                                  <a:pt x="1030" y="119"/>
                                </a:cubicBezTo>
                                <a:cubicBezTo>
                                  <a:pt x="1031" y="116"/>
                                  <a:pt x="1030" y="114"/>
                                  <a:pt x="1030" y="111"/>
                                </a:cubicBezTo>
                                <a:cubicBezTo>
                                  <a:pt x="1031" y="110"/>
                                  <a:pt x="1032" y="108"/>
                                  <a:pt x="1031" y="107"/>
                                </a:cubicBezTo>
                                <a:cubicBezTo>
                                  <a:pt x="1031" y="106"/>
                                  <a:pt x="1031" y="105"/>
                                  <a:pt x="1031" y="105"/>
                                </a:cubicBezTo>
                                <a:cubicBezTo>
                                  <a:pt x="1030" y="104"/>
                                  <a:pt x="1030" y="103"/>
                                  <a:pt x="1030" y="103"/>
                                </a:cubicBezTo>
                                <a:cubicBezTo>
                                  <a:pt x="1029" y="101"/>
                                  <a:pt x="1031" y="100"/>
                                  <a:pt x="1032" y="100"/>
                                </a:cubicBezTo>
                                <a:cubicBezTo>
                                  <a:pt x="1034" y="100"/>
                                  <a:pt x="1035" y="98"/>
                                  <a:pt x="1036" y="97"/>
                                </a:cubicBezTo>
                                <a:cubicBezTo>
                                  <a:pt x="1038" y="97"/>
                                  <a:pt x="1039" y="97"/>
                                  <a:pt x="1041" y="97"/>
                                </a:cubicBezTo>
                                <a:cubicBezTo>
                                  <a:pt x="1043" y="96"/>
                                  <a:pt x="1043" y="95"/>
                                  <a:pt x="1044" y="94"/>
                                </a:cubicBezTo>
                                <a:cubicBezTo>
                                  <a:pt x="1044" y="93"/>
                                  <a:pt x="1045" y="93"/>
                                  <a:pt x="1045" y="92"/>
                                </a:cubicBezTo>
                                <a:cubicBezTo>
                                  <a:pt x="1046" y="92"/>
                                  <a:pt x="1046" y="92"/>
                                  <a:pt x="1046" y="91"/>
                                </a:cubicBezTo>
                                <a:cubicBezTo>
                                  <a:pt x="1046" y="91"/>
                                  <a:pt x="1046" y="91"/>
                                  <a:pt x="1045" y="91"/>
                                </a:cubicBezTo>
                                <a:cubicBezTo>
                                  <a:pt x="1044" y="90"/>
                                  <a:pt x="1044" y="88"/>
                                  <a:pt x="1043" y="87"/>
                                </a:cubicBezTo>
                                <a:cubicBezTo>
                                  <a:pt x="1042" y="86"/>
                                  <a:pt x="1041" y="85"/>
                                  <a:pt x="1040" y="84"/>
                                </a:cubicBezTo>
                                <a:cubicBezTo>
                                  <a:pt x="1040" y="83"/>
                                  <a:pt x="1040" y="82"/>
                                  <a:pt x="1040" y="82"/>
                                </a:cubicBezTo>
                                <a:cubicBezTo>
                                  <a:pt x="1041" y="82"/>
                                  <a:pt x="1041" y="82"/>
                                  <a:pt x="1042" y="83"/>
                                </a:cubicBezTo>
                                <a:cubicBezTo>
                                  <a:pt x="1042" y="83"/>
                                  <a:pt x="1043" y="84"/>
                                  <a:pt x="1044" y="84"/>
                                </a:cubicBezTo>
                                <a:cubicBezTo>
                                  <a:pt x="1044" y="85"/>
                                  <a:pt x="1045" y="85"/>
                                  <a:pt x="1045" y="86"/>
                                </a:cubicBezTo>
                                <a:cubicBezTo>
                                  <a:pt x="1045" y="87"/>
                                  <a:pt x="1046" y="87"/>
                                  <a:pt x="1047" y="87"/>
                                </a:cubicBezTo>
                                <a:cubicBezTo>
                                  <a:pt x="1048" y="86"/>
                                  <a:pt x="1048" y="85"/>
                                  <a:pt x="1048" y="84"/>
                                </a:cubicBezTo>
                                <a:cubicBezTo>
                                  <a:pt x="1049" y="81"/>
                                  <a:pt x="1052" y="80"/>
                                  <a:pt x="1054" y="79"/>
                                </a:cubicBezTo>
                                <a:cubicBezTo>
                                  <a:pt x="1056" y="77"/>
                                  <a:pt x="1059" y="76"/>
                                  <a:pt x="1062" y="76"/>
                                </a:cubicBezTo>
                                <a:cubicBezTo>
                                  <a:pt x="1063" y="76"/>
                                  <a:pt x="1065" y="77"/>
                                  <a:pt x="1066" y="76"/>
                                </a:cubicBezTo>
                                <a:cubicBezTo>
                                  <a:pt x="1068" y="76"/>
                                  <a:pt x="1068" y="74"/>
                                  <a:pt x="1070" y="73"/>
                                </a:cubicBezTo>
                                <a:cubicBezTo>
                                  <a:pt x="1071" y="72"/>
                                  <a:pt x="1072" y="73"/>
                                  <a:pt x="1073" y="74"/>
                                </a:cubicBezTo>
                                <a:cubicBezTo>
                                  <a:pt x="1074" y="74"/>
                                  <a:pt x="1074" y="74"/>
                                  <a:pt x="1075" y="74"/>
                                </a:cubicBezTo>
                                <a:cubicBezTo>
                                  <a:pt x="1076" y="74"/>
                                  <a:pt x="1076" y="75"/>
                                  <a:pt x="1077" y="75"/>
                                </a:cubicBezTo>
                                <a:cubicBezTo>
                                  <a:pt x="1081" y="76"/>
                                  <a:pt x="1077" y="69"/>
                                  <a:pt x="1080" y="69"/>
                                </a:cubicBezTo>
                                <a:cubicBezTo>
                                  <a:pt x="1081" y="70"/>
                                  <a:pt x="1080" y="72"/>
                                  <a:pt x="1080" y="74"/>
                                </a:cubicBezTo>
                                <a:cubicBezTo>
                                  <a:pt x="1081" y="74"/>
                                  <a:pt x="1081" y="74"/>
                                  <a:pt x="1082" y="74"/>
                                </a:cubicBezTo>
                                <a:cubicBezTo>
                                  <a:pt x="1083" y="75"/>
                                  <a:pt x="1083" y="76"/>
                                  <a:pt x="1083" y="76"/>
                                </a:cubicBezTo>
                                <a:cubicBezTo>
                                  <a:pt x="1084" y="77"/>
                                  <a:pt x="1087" y="77"/>
                                  <a:pt x="1088" y="77"/>
                                </a:cubicBezTo>
                                <a:cubicBezTo>
                                  <a:pt x="1089" y="77"/>
                                  <a:pt x="1089" y="77"/>
                                  <a:pt x="1090" y="77"/>
                                </a:cubicBezTo>
                                <a:cubicBezTo>
                                  <a:pt x="1091" y="76"/>
                                  <a:pt x="1092" y="76"/>
                                  <a:pt x="1092" y="77"/>
                                </a:cubicBezTo>
                                <a:cubicBezTo>
                                  <a:pt x="1091" y="78"/>
                                  <a:pt x="1091" y="78"/>
                                  <a:pt x="1090" y="79"/>
                                </a:cubicBezTo>
                                <a:cubicBezTo>
                                  <a:pt x="1089" y="79"/>
                                  <a:pt x="1088" y="79"/>
                                  <a:pt x="1088" y="80"/>
                                </a:cubicBezTo>
                                <a:cubicBezTo>
                                  <a:pt x="1086" y="80"/>
                                  <a:pt x="1084" y="80"/>
                                  <a:pt x="1083" y="79"/>
                                </a:cubicBezTo>
                                <a:cubicBezTo>
                                  <a:pt x="1081" y="79"/>
                                  <a:pt x="1080" y="79"/>
                                  <a:pt x="1078" y="78"/>
                                </a:cubicBezTo>
                                <a:cubicBezTo>
                                  <a:pt x="1077" y="78"/>
                                  <a:pt x="1075" y="78"/>
                                  <a:pt x="1074" y="78"/>
                                </a:cubicBezTo>
                                <a:cubicBezTo>
                                  <a:pt x="1073" y="78"/>
                                  <a:pt x="1070" y="76"/>
                                  <a:pt x="1069" y="76"/>
                                </a:cubicBezTo>
                                <a:cubicBezTo>
                                  <a:pt x="1070" y="77"/>
                                  <a:pt x="1071" y="77"/>
                                  <a:pt x="1071" y="77"/>
                                </a:cubicBezTo>
                                <a:cubicBezTo>
                                  <a:pt x="1071" y="78"/>
                                  <a:pt x="1071" y="79"/>
                                  <a:pt x="1072" y="79"/>
                                </a:cubicBezTo>
                                <a:cubicBezTo>
                                  <a:pt x="1072" y="80"/>
                                  <a:pt x="1073" y="80"/>
                                  <a:pt x="1074" y="80"/>
                                </a:cubicBezTo>
                                <a:cubicBezTo>
                                  <a:pt x="1075" y="80"/>
                                  <a:pt x="1076" y="80"/>
                                  <a:pt x="1076" y="80"/>
                                </a:cubicBezTo>
                                <a:cubicBezTo>
                                  <a:pt x="1077" y="81"/>
                                  <a:pt x="1080" y="83"/>
                                  <a:pt x="1078" y="83"/>
                                </a:cubicBezTo>
                                <a:cubicBezTo>
                                  <a:pt x="1077" y="83"/>
                                  <a:pt x="1076" y="83"/>
                                  <a:pt x="1075" y="83"/>
                                </a:cubicBezTo>
                                <a:cubicBezTo>
                                  <a:pt x="1075" y="84"/>
                                  <a:pt x="1074" y="84"/>
                                  <a:pt x="1073" y="84"/>
                                </a:cubicBezTo>
                                <a:cubicBezTo>
                                  <a:pt x="1073" y="84"/>
                                  <a:pt x="1072" y="83"/>
                                  <a:pt x="1071" y="83"/>
                                </a:cubicBezTo>
                                <a:cubicBezTo>
                                  <a:pt x="1071" y="83"/>
                                  <a:pt x="1070" y="82"/>
                                  <a:pt x="1070" y="82"/>
                                </a:cubicBezTo>
                                <a:cubicBezTo>
                                  <a:pt x="1069" y="81"/>
                                  <a:pt x="1069" y="83"/>
                                  <a:pt x="1070" y="83"/>
                                </a:cubicBezTo>
                                <a:cubicBezTo>
                                  <a:pt x="1070" y="84"/>
                                  <a:pt x="1071" y="84"/>
                                  <a:pt x="1071" y="85"/>
                                </a:cubicBezTo>
                                <a:cubicBezTo>
                                  <a:pt x="1072" y="86"/>
                                  <a:pt x="1074" y="86"/>
                                  <a:pt x="1075" y="87"/>
                                </a:cubicBezTo>
                                <a:cubicBezTo>
                                  <a:pt x="1077" y="87"/>
                                  <a:pt x="1078" y="88"/>
                                  <a:pt x="1080" y="88"/>
                                </a:cubicBezTo>
                                <a:cubicBezTo>
                                  <a:pt x="1081" y="87"/>
                                  <a:pt x="1082" y="87"/>
                                  <a:pt x="1083" y="87"/>
                                </a:cubicBezTo>
                                <a:cubicBezTo>
                                  <a:pt x="1084" y="88"/>
                                  <a:pt x="1085" y="89"/>
                                  <a:pt x="1086" y="89"/>
                                </a:cubicBezTo>
                                <a:cubicBezTo>
                                  <a:pt x="1087" y="90"/>
                                  <a:pt x="1089" y="91"/>
                                  <a:pt x="1090" y="91"/>
                                </a:cubicBezTo>
                                <a:cubicBezTo>
                                  <a:pt x="1091" y="91"/>
                                  <a:pt x="1093" y="90"/>
                                  <a:pt x="1095" y="90"/>
                                </a:cubicBezTo>
                                <a:cubicBezTo>
                                  <a:pt x="1098" y="89"/>
                                  <a:pt x="1101" y="88"/>
                                  <a:pt x="1105" y="87"/>
                                </a:cubicBezTo>
                                <a:cubicBezTo>
                                  <a:pt x="1107" y="87"/>
                                  <a:pt x="1107" y="88"/>
                                  <a:pt x="1108" y="90"/>
                                </a:cubicBezTo>
                                <a:cubicBezTo>
                                  <a:pt x="1109" y="91"/>
                                  <a:pt x="1110" y="91"/>
                                  <a:pt x="1112" y="91"/>
                                </a:cubicBezTo>
                                <a:cubicBezTo>
                                  <a:pt x="1113" y="92"/>
                                  <a:pt x="1113" y="92"/>
                                  <a:pt x="1114" y="91"/>
                                </a:cubicBezTo>
                                <a:cubicBezTo>
                                  <a:pt x="1114" y="91"/>
                                  <a:pt x="1115" y="90"/>
                                  <a:pt x="1116" y="91"/>
                                </a:cubicBezTo>
                                <a:cubicBezTo>
                                  <a:pt x="1117" y="92"/>
                                  <a:pt x="1116" y="92"/>
                                  <a:pt x="1116" y="93"/>
                                </a:cubicBezTo>
                                <a:cubicBezTo>
                                  <a:pt x="1116" y="94"/>
                                  <a:pt x="1116" y="94"/>
                                  <a:pt x="1117" y="95"/>
                                </a:cubicBezTo>
                                <a:cubicBezTo>
                                  <a:pt x="1118" y="98"/>
                                  <a:pt x="1114" y="97"/>
                                  <a:pt x="1113" y="97"/>
                                </a:cubicBezTo>
                                <a:cubicBezTo>
                                  <a:pt x="1112" y="97"/>
                                  <a:pt x="1111" y="97"/>
                                  <a:pt x="1110" y="98"/>
                                </a:cubicBezTo>
                                <a:cubicBezTo>
                                  <a:pt x="1110" y="98"/>
                                  <a:pt x="1109" y="99"/>
                                  <a:pt x="1108" y="99"/>
                                </a:cubicBezTo>
                                <a:cubicBezTo>
                                  <a:pt x="1107" y="100"/>
                                  <a:pt x="1105" y="100"/>
                                  <a:pt x="1104" y="100"/>
                                </a:cubicBezTo>
                                <a:cubicBezTo>
                                  <a:pt x="1102" y="101"/>
                                  <a:pt x="1100" y="102"/>
                                  <a:pt x="1099" y="103"/>
                                </a:cubicBezTo>
                                <a:cubicBezTo>
                                  <a:pt x="1098" y="104"/>
                                  <a:pt x="1098" y="105"/>
                                  <a:pt x="1096" y="106"/>
                                </a:cubicBezTo>
                                <a:cubicBezTo>
                                  <a:pt x="1095" y="106"/>
                                  <a:pt x="1093" y="107"/>
                                  <a:pt x="1092" y="107"/>
                                </a:cubicBezTo>
                                <a:cubicBezTo>
                                  <a:pt x="1090" y="109"/>
                                  <a:pt x="1092" y="110"/>
                                  <a:pt x="1093" y="111"/>
                                </a:cubicBezTo>
                                <a:cubicBezTo>
                                  <a:pt x="1094" y="111"/>
                                  <a:pt x="1094" y="112"/>
                                  <a:pt x="1095" y="112"/>
                                </a:cubicBezTo>
                                <a:cubicBezTo>
                                  <a:pt x="1095" y="113"/>
                                  <a:pt x="1096" y="113"/>
                                  <a:pt x="1097" y="113"/>
                                </a:cubicBezTo>
                                <a:cubicBezTo>
                                  <a:pt x="1098" y="113"/>
                                  <a:pt x="1100" y="113"/>
                                  <a:pt x="1102" y="113"/>
                                </a:cubicBezTo>
                                <a:cubicBezTo>
                                  <a:pt x="1102" y="114"/>
                                  <a:pt x="1103" y="114"/>
                                  <a:pt x="1104" y="115"/>
                                </a:cubicBezTo>
                                <a:cubicBezTo>
                                  <a:pt x="1104" y="115"/>
                                  <a:pt x="1105" y="115"/>
                                  <a:pt x="1106" y="115"/>
                                </a:cubicBezTo>
                                <a:cubicBezTo>
                                  <a:pt x="1107" y="115"/>
                                  <a:pt x="1109" y="115"/>
                                  <a:pt x="1111" y="116"/>
                                </a:cubicBezTo>
                                <a:cubicBezTo>
                                  <a:pt x="1112" y="116"/>
                                  <a:pt x="1114" y="116"/>
                                  <a:pt x="1114" y="117"/>
                                </a:cubicBezTo>
                                <a:cubicBezTo>
                                  <a:pt x="1115" y="119"/>
                                  <a:pt x="1115" y="121"/>
                                  <a:pt x="1115" y="122"/>
                                </a:cubicBezTo>
                                <a:cubicBezTo>
                                  <a:pt x="1115" y="123"/>
                                  <a:pt x="1115" y="124"/>
                                  <a:pt x="1114" y="125"/>
                                </a:cubicBezTo>
                                <a:cubicBezTo>
                                  <a:pt x="1114" y="126"/>
                                  <a:pt x="1114" y="127"/>
                                  <a:pt x="1114" y="127"/>
                                </a:cubicBezTo>
                                <a:cubicBezTo>
                                  <a:pt x="1114" y="129"/>
                                  <a:pt x="1114" y="131"/>
                                  <a:pt x="1112" y="131"/>
                                </a:cubicBezTo>
                                <a:cubicBezTo>
                                  <a:pt x="1110" y="131"/>
                                  <a:pt x="1109" y="132"/>
                                  <a:pt x="1111" y="132"/>
                                </a:cubicBezTo>
                                <a:cubicBezTo>
                                  <a:pt x="1111" y="133"/>
                                  <a:pt x="1112" y="132"/>
                                  <a:pt x="1113" y="133"/>
                                </a:cubicBezTo>
                                <a:cubicBezTo>
                                  <a:pt x="1113" y="133"/>
                                  <a:pt x="1113" y="133"/>
                                  <a:pt x="1114" y="134"/>
                                </a:cubicBezTo>
                                <a:cubicBezTo>
                                  <a:pt x="1116" y="136"/>
                                  <a:pt x="1119" y="136"/>
                                  <a:pt x="1121" y="135"/>
                                </a:cubicBezTo>
                                <a:cubicBezTo>
                                  <a:pt x="1122" y="135"/>
                                  <a:pt x="1122" y="134"/>
                                  <a:pt x="1123" y="134"/>
                                </a:cubicBezTo>
                                <a:cubicBezTo>
                                  <a:pt x="1125" y="133"/>
                                  <a:pt x="1126" y="133"/>
                                  <a:pt x="1128" y="132"/>
                                </a:cubicBezTo>
                                <a:cubicBezTo>
                                  <a:pt x="1129" y="132"/>
                                  <a:pt x="1131" y="130"/>
                                  <a:pt x="1133" y="129"/>
                                </a:cubicBezTo>
                                <a:cubicBezTo>
                                  <a:pt x="1134" y="129"/>
                                  <a:pt x="1135" y="128"/>
                                  <a:pt x="1136" y="127"/>
                                </a:cubicBezTo>
                                <a:cubicBezTo>
                                  <a:pt x="1138" y="127"/>
                                  <a:pt x="1140" y="127"/>
                                  <a:pt x="1141" y="126"/>
                                </a:cubicBezTo>
                                <a:cubicBezTo>
                                  <a:pt x="1143" y="125"/>
                                  <a:pt x="1144" y="124"/>
                                  <a:pt x="1145" y="123"/>
                                </a:cubicBezTo>
                                <a:cubicBezTo>
                                  <a:pt x="1147" y="122"/>
                                  <a:pt x="1148" y="122"/>
                                  <a:pt x="1150" y="121"/>
                                </a:cubicBezTo>
                                <a:cubicBezTo>
                                  <a:pt x="1153" y="121"/>
                                  <a:pt x="1154" y="118"/>
                                  <a:pt x="1157" y="117"/>
                                </a:cubicBezTo>
                                <a:cubicBezTo>
                                  <a:pt x="1159" y="117"/>
                                  <a:pt x="1160" y="117"/>
                                  <a:pt x="1161" y="118"/>
                                </a:cubicBezTo>
                                <a:cubicBezTo>
                                  <a:pt x="1162" y="119"/>
                                  <a:pt x="1163" y="119"/>
                                  <a:pt x="1163" y="119"/>
                                </a:cubicBezTo>
                                <a:cubicBezTo>
                                  <a:pt x="1164" y="119"/>
                                  <a:pt x="1165" y="120"/>
                                  <a:pt x="1165" y="120"/>
                                </a:cubicBezTo>
                                <a:cubicBezTo>
                                  <a:pt x="1167" y="121"/>
                                  <a:pt x="1169" y="120"/>
                                  <a:pt x="1171" y="119"/>
                                </a:cubicBezTo>
                                <a:cubicBezTo>
                                  <a:pt x="1171" y="119"/>
                                  <a:pt x="1172" y="119"/>
                                  <a:pt x="1173" y="119"/>
                                </a:cubicBezTo>
                                <a:cubicBezTo>
                                  <a:pt x="1175" y="119"/>
                                  <a:pt x="1176" y="119"/>
                                  <a:pt x="1176" y="117"/>
                                </a:cubicBezTo>
                                <a:cubicBezTo>
                                  <a:pt x="1176" y="116"/>
                                  <a:pt x="1176" y="115"/>
                                  <a:pt x="1176" y="115"/>
                                </a:cubicBezTo>
                                <a:cubicBezTo>
                                  <a:pt x="1177" y="114"/>
                                  <a:pt x="1178" y="114"/>
                                  <a:pt x="1178" y="113"/>
                                </a:cubicBezTo>
                                <a:cubicBezTo>
                                  <a:pt x="1179" y="113"/>
                                  <a:pt x="1179" y="112"/>
                                  <a:pt x="1179" y="111"/>
                                </a:cubicBezTo>
                                <a:cubicBezTo>
                                  <a:pt x="1180" y="111"/>
                                  <a:pt x="1181" y="111"/>
                                  <a:pt x="1182" y="111"/>
                                </a:cubicBezTo>
                                <a:cubicBezTo>
                                  <a:pt x="1182" y="111"/>
                                  <a:pt x="1183" y="110"/>
                                  <a:pt x="1182" y="110"/>
                                </a:cubicBezTo>
                                <a:cubicBezTo>
                                  <a:pt x="1182" y="109"/>
                                  <a:pt x="1180" y="110"/>
                                  <a:pt x="1180" y="110"/>
                                </a:cubicBezTo>
                                <a:cubicBezTo>
                                  <a:pt x="1178" y="110"/>
                                  <a:pt x="1177" y="110"/>
                                  <a:pt x="1175" y="110"/>
                                </a:cubicBezTo>
                                <a:cubicBezTo>
                                  <a:pt x="1174" y="110"/>
                                  <a:pt x="1172" y="110"/>
                                  <a:pt x="1170" y="110"/>
                                </a:cubicBezTo>
                                <a:cubicBezTo>
                                  <a:pt x="1169" y="110"/>
                                  <a:pt x="1167" y="110"/>
                                  <a:pt x="1166" y="110"/>
                                </a:cubicBezTo>
                                <a:cubicBezTo>
                                  <a:pt x="1164" y="109"/>
                                  <a:pt x="1162" y="110"/>
                                  <a:pt x="1161" y="110"/>
                                </a:cubicBezTo>
                                <a:cubicBezTo>
                                  <a:pt x="1160" y="111"/>
                                  <a:pt x="1158" y="112"/>
                                  <a:pt x="1157" y="112"/>
                                </a:cubicBezTo>
                                <a:cubicBezTo>
                                  <a:pt x="1156" y="111"/>
                                  <a:pt x="1155" y="110"/>
                                  <a:pt x="1155" y="110"/>
                                </a:cubicBezTo>
                                <a:cubicBezTo>
                                  <a:pt x="1154" y="109"/>
                                  <a:pt x="1153" y="108"/>
                                  <a:pt x="1152" y="107"/>
                                </a:cubicBezTo>
                                <a:cubicBezTo>
                                  <a:pt x="1152" y="106"/>
                                  <a:pt x="1151" y="105"/>
                                  <a:pt x="1150" y="104"/>
                                </a:cubicBezTo>
                                <a:cubicBezTo>
                                  <a:pt x="1148" y="102"/>
                                  <a:pt x="1147" y="99"/>
                                  <a:pt x="1145" y="97"/>
                                </a:cubicBezTo>
                                <a:cubicBezTo>
                                  <a:pt x="1144" y="96"/>
                                  <a:pt x="1141" y="89"/>
                                  <a:pt x="1143" y="87"/>
                                </a:cubicBezTo>
                                <a:cubicBezTo>
                                  <a:pt x="1144" y="87"/>
                                  <a:pt x="1145" y="87"/>
                                  <a:pt x="1145" y="87"/>
                                </a:cubicBezTo>
                                <a:cubicBezTo>
                                  <a:pt x="1146" y="86"/>
                                  <a:pt x="1147" y="86"/>
                                  <a:pt x="1147" y="85"/>
                                </a:cubicBezTo>
                                <a:cubicBezTo>
                                  <a:pt x="1148" y="85"/>
                                  <a:pt x="1149" y="85"/>
                                  <a:pt x="1149" y="85"/>
                                </a:cubicBezTo>
                                <a:cubicBezTo>
                                  <a:pt x="1150" y="84"/>
                                  <a:pt x="1150" y="83"/>
                                  <a:pt x="1150" y="83"/>
                                </a:cubicBezTo>
                                <a:cubicBezTo>
                                  <a:pt x="1150" y="81"/>
                                  <a:pt x="1152" y="80"/>
                                  <a:pt x="1152" y="82"/>
                                </a:cubicBezTo>
                                <a:cubicBezTo>
                                  <a:pt x="1152" y="82"/>
                                  <a:pt x="1152" y="83"/>
                                  <a:pt x="1152" y="83"/>
                                </a:cubicBezTo>
                                <a:cubicBezTo>
                                  <a:pt x="1153" y="84"/>
                                  <a:pt x="1153" y="84"/>
                                  <a:pt x="1153" y="84"/>
                                </a:cubicBezTo>
                                <a:cubicBezTo>
                                  <a:pt x="1152" y="85"/>
                                  <a:pt x="1151" y="85"/>
                                  <a:pt x="1150" y="86"/>
                                </a:cubicBezTo>
                                <a:cubicBezTo>
                                  <a:pt x="1149" y="86"/>
                                  <a:pt x="1149" y="87"/>
                                  <a:pt x="1148" y="88"/>
                                </a:cubicBezTo>
                                <a:cubicBezTo>
                                  <a:pt x="1148" y="89"/>
                                  <a:pt x="1147" y="89"/>
                                  <a:pt x="1146" y="90"/>
                                </a:cubicBezTo>
                                <a:cubicBezTo>
                                  <a:pt x="1147" y="90"/>
                                  <a:pt x="1149" y="89"/>
                                  <a:pt x="1149" y="88"/>
                                </a:cubicBezTo>
                                <a:cubicBezTo>
                                  <a:pt x="1150" y="87"/>
                                  <a:pt x="1151" y="86"/>
                                  <a:pt x="1152" y="86"/>
                                </a:cubicBezTo>
                                <a:cubicBezTo>
                                  <a:pt x="1153" y="85"/>
                                  <a:pt x="1155" y="84"/>
                                  <a:pt x="1156" y="84"/>
                                </a:cubicBezTo>
                                <a:cubicBezTo>
                                  <a:pt x="1157" y="82"/>
                                  <a:pt x="1157" y="80"/>
                                  <a:pt x="1160" y="79"/>
                                </a:cubicBezTo>
                                <a:cubicBezTo>
                                  <a:pt x="1160" y="79"/>
                                  <a:pt x="1161" y="79"/>
                                  <a:pt x="1162" y="78"/>
                                </a:cubicBezTo>
                                <a:cubicBezTo>
                                  <a:pt x="1162" y="78"/>
                                  <a:pt x="1163" y="77"/>
                                  <a:pt x="1163" y="77"/>
                                </a:cubicBezTo>
                                <a:cubicBezTo>
                                  <a:pt x="1165" y="75"/>
                                  <a:pt x="1166" y="75"/>
                                  <a:pt x="1168" y="75"/>
                                </a:cubicBezTo>
                                <a:cubicBezTo>
                                  <a:pt x="1170" y="75"/>
                                  <a:pt x="1171" y="75"/>
                                  <a:pt x="1173" y="75"/>
                                </a:cubicBezTo>
                                <a:cubicBezTo>
                                  <a:pt x="1175" y="74"/>
                                  <a:pt x="1176" y="73"/>
                                  <a:pt x="1178" y="72"/>
                                </a:cubicBezTo>
                                <a:cubicBezTo>
                                  <a:pt x="1179" y="72"/>
                                  <a:pt x="1179" y="72"/>
                                  <a:pt x="1180" y="71"/>
                                </a:cubicBezTo>
                                <a:cubicBezTo>
                                  <a:pt x="1181" y="71"/>
                                  <a:pt x="1182" y="71"/>
                                  <a:pt x="1182" y="71"/>
                                </a:cubicBezTo>
                                <a:cubicBezTo>
                                  <a:pt x="1183" y="71"/>
                                  <a:pt x="1183" y="72"/>
                                  <a:pt x="1184" y="73"/>
                                </a:cubicBezTo>
                                <a:cubicBezTo>
                                  <a:pt x="1184" y="74"/>
                                  <a:pt x="1185" y="73"/>
                                  <a:pt x="1185" y="74"/>
                                </a:cubicBezTo>
                                <a:cubicBezTo>
                                  <a:pt x="1185" y="75"/>
                                  <a:pt x="1185" y="76"/>
                                  <a:pt x="1186" y="76"/>
                                </a:cubicBezTo>
                                <a:cubicBezTo>
                                  <a:pt x="1187" y="76"/>
                                  <a:pt x="1187" y="74"/>
                                  <a:pt x="1187" y="74"/>
                                </a:cubicBezTo>
                                <a:cubicBezTo>
                                  <a:pt x="1187" y="72"/>
                                  <a:pt x="1188" y="71"/>
                                  <a:pt x="1189" y="71"/>
                                </a:cubicBezTo>
                                <a:cubicBezTo>
                                  <a:pt x="1191" y="70"/>
                                  <a:pt x="1191" y="69"/>
                                  <a:pt x="1193" y="69"/>
                                </a:cubicBezTo>
                                <a:cubicBezTo>
                                  <a:pt x="1195" y="69"/>
                                  <a:pt x="1196" y="69"/>
                                  <a:pt x="1197" y="68"/>
                                </a:cubicBezTo>
                                <a:cubicBezTo>
                                  <a:pt x="1198" y="68"/>
                                  <a:pt x="1199" y="67"/>
                                  <a:pt x="1200" y="67"/>
                                </a:cubicBezTo>
                                <a:cubicBezTo>
                                  <a:pt x="1201" y="65"/>
                                  <a:pt x="1202" y="64"/>
                                  <a:pt x="1203" y="64"/>
                                </a:cubicBezTo>
                                <a:cubicBezTo>
                                  <a:pt x="1204" y="63"/>
                                  <a:pt x="1205" y="63"/>
                                  <a:pt x="1205" y="63"/>
                                </a:cubicBezTo>
                                <a:cubicBezTo>
                                  <a:pt x="1207" y="63"/>
                                  <a:pt x="1208" y="63"/>
                                  <a:pt x="1210" y="63"/>
                                </a:cubicBezTo>
                                <a:cubicBezTo>
                                  <a:pt x="1212" y="64"/>
                                  <a:pt x="1213" y="63"/>
                                  <a:pt x="1214" y="63"/>
                                </a:cubicBezTo>
                                <a:cubicBezTo>
                                  <a:pt x="1216" y="63"/>
                                  <a:pt x="1218" y="62"/>
                                  <a:pt x="1219" y="62"/>
                                </a:cubicBezTo>
                                <a:cubicBezTo>
                                  <a:pt x="1220" y="61"/>
                                  <a:pt x="1221" y="61"/>
                                  <a:pt x="1222" y="61"/>
                                </a:cubicBezTo>
                                <a:cubicBezTo>
                                  <a:pt x="1222" y="61"/>
                                  <a:pt x="1223" y="62"/>
                                  <a:pt x="1224" y="62"/>
                                </a:cubicBezTo>
                                <a:cubicBezTo>
                                  <a:pt x="1225" y="62"/>
                                  <a:pt x="1227" y="62"/>
                                  <a:pt x="1229" y="62"/>
                                </a:cubicBezTo>
                                <a:cubicBezTo>
                                  <a:pt x="1230" y="61"/>
                                  <a:pt x="1231" y="60"/>
                                  <a:pt x="1232" y="59"/>
                                </a:cubicBezTo>
                                <a:cubicBezTo>
                                  <a:pt x="1234" y="59"/>
                                  <a:pt x="1235" y="59"/>
                                  <a:pt x="1237" y="59"/>
                                </a:cubicBezTo>
                                <a:cubicBezTo>
                                  <a:pt x="1237" y="59"/>
                                  <a:pt x="1239" y="59"/>
                                  <a:pt x="1239" y="60"/>
                                </a:cubicBezTo>
                                <a:cubicBezTo>
                                  <a:pt x="1239" y="60"/>
                                  <a:pt x="1238" y="61"/>
                                  <a:pt x="1238" y="62"/>
                                </a:cubicBezTo>
                                <a:cubicBezTo>
                                  <a:pt x="1238" y="62"/>
                                  <a:pt x="1238" y="63"/>
                                  <a:pt x="1238" y="64"/>
                                </a:cubicBezTo>
                                <a:cubicBezTo>
                                  <a:pt x="1238" y="65"/>
                                  <a:pt x="1236" y="65"/>
                                  <a:pt x="1236" y="66"/>
                                </a:cubicBezTo>
                                <a:cubicBezTo>
                                  <a:pt x="1233" y="67"/>
                                  <a:pt x="1229" y="68"/>
                                  <a:pt x="1226" y="69"/>
                                </a:cubicBezTo>
                                <a:cubicBezTo>
                                  <a:pt x="1225" y="69"/>
                                  <a:pt x="1224" y="69"/>
                                  <a:pt x="1223" y="69"/>
                                </a:cubicBezTo>
                                <a:cubicBezTo>
                                  <a:pt x="1223" y="69"/>
                                  <a:pt x="1221" y="69"/>
                                  <a:pt x="1221" y="69"/>
                                </a:cubicBezTo>
                                <a:cubicBezTo>
                                  <a:pt x="1219" y="70"/>
                                  <a:pt x="1222" y="72"/>
                                  <a:pt x="1223" y="72"/>
                                </a:cubicBezTo>
                                <a:cubicBezTo>
                                  <a:pt x="1224" y="74"/>
                                  <a:pt x="1224" y="75"/>
                                  <a:pt x="1222" y="75"/>
                                </a:cubicBezTo>
                                <a:cubicBezTo>
                                  <a:pt x="1220" y="75"/>
                                  <a:pt x="1218" y="75"/>
                                  <a:pt x="1217" y="75"/>
                                </a:cubicBezTo>
                                <a:cubicBezTo>
                                  <a:pt x="1213" y="76"/>
                                  <a:pt x="1210" y="75"/>
                                  <a:pt x="1207" y="75"/>
                                </a:cubicBezTo>
                                <a:cubicBezTo>
                                  <a:pt x="1204" y="75"/>
                                  <a:pt x="1207" y="76"/>
                                  <a:pt x="1207" y="77"/>
                                </a:cubicBezTo>
                                <a:cubicBezTo>
                                  <a:pt x="1208" y="78"/>
                                  <a:pt x="1208" y="79"/>
                                  <a:pt x="1208" y="79"/>
                                </a:cubicBezTo>
                                <a:cubicBezTo>
                                  <a:pt x="1208" y="80"/>
                                  <a:pt x="1209" y="81"/>
                                  <a:pt x="1210" y="81"/>
                                </a:cubicBezTo>
                                <a:cubicBezTo>
                                  <a:pt x="1211" y="82"/>
                                  <a:pt x="1213" y="84"/>
                                  <a:pt x="1214" y="84"/>
                                </a:cubicBezTo>
                                <a:cubicBezTo>
                                  <a:pt x="1216" y="84"/>
                                  <a:pt x="1217" y="85"/>
                                  <a:pt x="1218" y="86"/>
                                </a:cubicBezTo>
                                <a:cubicBezTo>
                                  <a:pt x="1219" y="87"/>
                                  <a:pt x="1219" y="87"/>
                                  <a:pt x="1220" y="87"/>
                                </a:cubicBezTo>
                                <a:cubicBezTo>
                                  <a:pt x="1221" y="88"/>
                                  <a:pt x="1222" y="88"/>
                                  <a:pt x="1222" y="88"/>
                                </a:cubicBezTo>
                                <a:cubicBezTo>
                                  <a:pt x="1223" y="89"/>
                                  <a:pt x="1223" y="90"/>
                                  <a:pt x="1223" y="90"/>
                                </a:cubicBezTo>
                                <a:cubicBezTo>
                                  <a:pt x="1223" y="91"/>
                                  <a:pt x="1222" y="91"/>
                                  <a:pt x="1221" y="91"/>
                                </a:cubicBezTo>
                                <a:cubicBezTo>
                                  <a:pt x="1220" y="90"/>
                                  <a:pt x="1219" y="90"/>
                                  <a:pt x="1218" y="89"/>
                                </a:cubicBezTo>
                                <a:cubicBezTo>
                                  <a:pt x="1216" y="88"/>
                                  <a:pt x="1216" y="90"/>
                                  <a:pt x="1215" y="91"/>
                                </a:cubicBezTo>
                                <a:cubicBezTo>
                                  <a:pt x="1214" y="91"/>
                                  <a:pt x="1213" y="92"/>
                                  <a:pt x="1213" y="92"/>
                                </a:cubicBezTo>
                                <a:cubicBezTo>
                                  <a:pt x="1212" y="92"/>
                                  <a:pt x="1211" y="91"/>
                                  <a:pt x="1210" y="92"/>
                                </a:cubicBezTo>
                                <a:cubicBezTo>
                                  <a:pt x="1209" y="92"/>
                                  <a:pt x="1209" y="94"/>
                                  <a:pt x="1208" y="95"/>
                                </a:cubicBezTo>
                                <a:cubicBezTo>
                                  <a:pt x="1208" y="97"/>
                                  <a:pt x="1207" y="98"/>
                                  <a:pt x="1206" y="100"/>
                                </a:cubicBezTo>
                                <a:cubicBezTo>
                                  <a:pt x="1206" y="100"/>
                                  <a:pt x="1205" y="101"/>
                                  <a:pt x="1204" y="101"/>
                                </a:cubicBezTo>
                                <a:cubicBezTo>
                                  <a:pt x="1204" y="101"/>
                                  <a:pt x="1203" y="101"/>
                                  <a:pt x="1202" y="102"/>
                                </a:cubicBezTo>
                                <a:cubicBezTo>
                                  <a:pt x="1201" y="102"/>
                                  <a:pt x="1203" y="104"/>
                                  <a:pt x="1204" y="105"/>
                                </a:cubicBezTo>
                                <a:cubicBezTo>
                                  <a:pt x="1204" y="105"/>
                                  <a:pt x="1204" y="106"/>
                                  <a:pt x="1204" y="107"/>
                                </a:cubicBezTo>
                                <a:cubicBezTo>
                                  <a:pt x="1205" y="107"/>
                                  <a:pt x="1205" y="108"/>
                                  <a:pt x="1205" y="108"/>
                                </a:cubicBezTo>
                                <a:cubicBezTo>
                                  <a:pt x="1206" y="112"/>
                                  <a:pt x="1200" y="111"/>
                                  <a:pt x="1198" y="111"/>
                                </a:cubicBezTo>
                                <a:cubicBezTo>
                                  <a:pt x="1197" y="111"/>
                                  <a:pt x="1195" y="110"/>
                                  <a:pt x="1194" y="110"/>
                                </a:cubicBezTo>
                                <a:cubicBezTo>
                                  <a:pt x="1192" y="110"/>
                                  <a:pt x="1191" y="109"/>
                                  <a:pt x="1190" y="109"/>
                                </a:cubicBezTo>
                                <a:cubicBezTo>
                                  <a:pt x="1189" y="109"/>
                                  <a:pt x="1188" y="109"/>
                                  <a:pt x="1188" y="109"/>
                                </a:cubicBezTo>
                                <a:cubicBezTo>
                                  <a:pt x="1187" y="108"/>
                                  <a:pt x="1187" y="108"/>
                                  <a:pt x="1186" y="108"/>
                                </a:cubicBezTo>
                                <a:cubicBezTo>
                                  <a:pt x="1185" y="108"/>
                                  <a:pt x="1182" y="109"/>
                                  <a:pt x="1185" y="110"/>
                                </a:cubicBezTo>
                                <a:cubicBezTo>
                                  <a:pt x="1186" y="110"/>
                                  <a:pt x="1186" y="110"/>
                                  <a:pt x="1186" y="111"/>
                                </a:cubicBezTo>
                                <a:cubicBezTo>
                                  <a:pt x="1187" y="111"/>
                                  <a:pt x="1188" y="111"/>
                                  <a:pt x="1188" y="112"/>
                                </a:cubicBezTo>
                                <a:cubicBezTo>
                                  <a:pt x="1188" y="113"/>
                                  <a:pt x="1187" y="113"/>
                                  <a:pt x="1186" y="113"/>
                                </a:cubicBezTo>
                                <a:cubicBezTo>
                                  <a:pt x="1185" y="113"/>
                                  <a:pt x="1185" y="114"/>
                                  <a:pt x="1184" y="114"/>
                                </a:cubicBezTo>
                                <a:cubicBezTo>
                                  <a:pt x="1184" y="114"/>
                                  <a:pt x="1180" y="114"/>
                                  <a:pt x="1181" y="116"/>
                                </a:cubicBezTo>
                                <a:cubicBezTo>
                                  <a:pt x="1182" y="116"/>
                                  <a:pt x="1183" y="116"/>
                                  <a:pt x="1184" y="116"/>
                                </a:cubicBezTo>
                                <a:cubicBezTo>
                                  <a:pt x="1185" y="116"/>
                                  <a:pt x="1185" y="117"/>
                                  <a:pt x="1186" y="117"/>
                                </a:cubicBezTo>
                                <a:cubicBezTo>
                                  <a:pt x="1186" y="117"/>
                                  <a:pt x="1187" y="117"/>
                                  <a:pt x="1188" y="118"/>
                                </a:cubicBezTo>
                                <a:cubicBezTo>
                                  <a:pt x="1188" y="118"/>
                                  <a:pt x="1189" y="118"/>
                                  <a:pt x="1190" y="119"/>
                                </a:cubicBezTo>
                                <a:cubicBezTo>
                                  <a:pt x="1190" y="119"/>
                                  <a:pt x="1191" y="119"/>
                                  <a:pt x="1192" y="120"/>
                                </a:cubicBezTo>
                                <a:cubicBezTo>
                                  <a:pt x="1192" y="120"/>
                                  <a:pt x="1192" y="121"/>
                                  <a:pt x="1193" y="121"/>
                                </a:cubicBezTo>
                                <a:cubicBezTo>
                                  <a:pt x="1194" y="122"/>
                                  <a:pt x="1194" y="122"/>
                                  <a:pt x="1195" y="123"/>
                                </a:cubicBezTo>
                                <a:cubicBezTo>
                                  <a:pt x="1195" y="123"/>
                                  <a:pt x="1196" y="124"/>
                                  <a:pt x="1196" y="125"/>
                                </a:cubicBezTo>
                                <a:cubicBezTo>
                                  <a:pt x="1197" y="125"/>
                                  <a:pt x="1197" y="126"/>
                                  <a:pt x="1198" y="126"/>
                                </a:cubicBezTo>
                                <a:cubicBezTo>
                                  <a:pt x="1198" y="127"/>
                                  <a:pt x="1198" y="128"/>
                                  <a:pt x="1199" y="128"/>
                                </a:cubicBezTo>
                                <a:cubicBezTo>
                                  <a:pt x="1200" y="129"/>
                                  <a:pt x="1203" y="129"/>
                                  <a:pt x="1204" y="129"/>
                                </a:cubicBezTo>
                                <a:cubicBezTo>
                                  <a:pt x="1206" y="129"/>
                                  <a:pt x="1207" y="128"/>
                                  <a:pt x="1208" y="129"/>
                                </a:cubicBezTo>
                                <a:cubicBezTo>
                                  <a:pt x="1209" y="129"/>
                                  <a:pt x="1209" y="130"/>
                                  <a:pt x="1209" y="130"/>
                                </a:cubicBezTo>
                                <a:cubicBezTo>
                                  <a:pt x="1210" y="131"/>
                                  <a:pt x="1210" y="131"/>
                                  <a:pt x="1211" y="131"/>
                                </a:cubicBezTo>
                                <a:cubicBezTo>
                                  <a:pt x="1213" y="134"/>
                                  <a:pt x="1215" y="137"/>
                                  <a:pt x="1219" y="138"/>
                                </a:cubicBezTo>
                                <a:cubicBezTo>
                                  <a:pt x="1222" y="138"/>
                                  <a:pt x="1225" y="138"/>
                                  <a:pt x="1228" y="139"/>
                                </a:cubicBezTo>
                                <a:cubicBezTo>
                                  <a:pt x="1229" y="140"/>
                                  <a:pt x="1230" y="142"/>
                                  <a:pt x="1231" y="143"/>
                                </a:cubicBezTo>
                                <a:cubicBezTo>
                                  <a:pt x="1232" y="144"/>
                                  <a:pt x="1233" y="145"/>
                                  <a:pt x="1235" y="146"/>
                                </a:cubicBezTo>
                                <a:cubicBezTo>
                                  <a:pt x="1236" y="147"/>
                                  <a:pt x="1237" y="147"/>
                                  <a:pt x="1238" y="148"/>
                                </a:cubicBezTo>
                                <a:cubicBezTo>
                                  <a:pt x="1239" y="150"/>
                                  <a:pt x="1241" y="150"/>
                                  <a:pt x="1242" y="151"/>
                                </a:cubicBezTo>
                                <a:cubicBezTo>
                                  <a:pt x="1244" y="152"/>
                                  <a:pt x="1245" y="153"/>
                                  <a:pt x="1246" y="154"/>
                                </a:cubicBezTo>
                                <a:cubicBezTo>
                                  <a:pt x="1247" y="156"/>
                                  <a:pt x="1247" y="157"/>
                                  <a:pt x="1249" y="158"/>
                                </a:cubicBezTo>
                                <a:cubicBezTo>
                                  <a:pt x="1251" y="160"/>
                                  <a:pt x="1254" y="162"/>
                                  <a:pt x="1256" y="164"/>
                                </a:cubicBezTo>
                                <a:cubicBezTo>
                                  <a:pt x="1258" y="166"/>
                                  <a:pt x="1261" y="168"/>
                                  <a:pt x="1264" y="169"/>
                                </a:cubicBezTo>
                                <a:cubicBezTo>
                                  <a:pt x="1267" y="170"/>
                                  <a:pt x="1269" y="171"/>
                                  <a:pt x="1272" y="171"/>
                                </a:cubicBezTo>
                                <a:cubicBezTo>
                                  <a:pt x="1273" y="172"/>
                                  <a:pt x="1276" y="173"/>
                                  <a:pt x="1277" y="174"/>
                                </a:cubicBezTo>
                                <a:cubicBezTo>
                                  <a:pt x="1278" y="175"/>
                                  <a:pt x="1279" y="177"/>
                                  <a:pt x="1280" y="178"/>
                                </a:cubicBezTo>
                                <a:cubicBezTo>
                                  <a:pt x="1281" y="182"/>
                                  <a:pt x="1285" y="180"/>
                                  <a:pt x="1287" y="183"/>
                                </a:cubicBezTo>
                                <a:cubicBezTo>
                                  <a:pt x="1288" y="185"/>
                                  <a:pt x="1288" y="187"/>
                                  <a:pt x="1288" y="188"/>
                                </a:cubicBezTo>
                                <a:cubicBezTo>
                                  <a:pt x="1289" y="190"/>
                                  <a:pt x="1289" y="191"/>
                                  <a:pt x="1290" y="193"/>
                                </a:cubicBezTo>
                                <a:cubicBezTo>
                                  <a:pt x="1290" y="194"/>
                                  <a:pt x="1291" y="195"/>
                                  <a:pt x="1292" y="196"/>
                                </a:cubicBezTo>
                                <a:cubicBezTo>
                                  <a:pt x="1293" y="198"/>
                                  <a:pt x="1293" y="199"/>
                                  <a:pt x="1293" y="201"/>
                                </a:cubicBezTo>
                                <a:cubicBezTo>
                                  <a:pt x="1293" y="202"/>
                                  <a:pt x="1294" y="204"/>
                                  <a:pt x="1293" y="205"/>
                                </a:cubicBezTo>
                                <a:close/>
                                <a:moveTo>
                                  <a:pt x="1148" y="106"/>
                                </a:moveTo>
                                <a:cubicBezTo>
                                  <a:pt x="1148" y="106"/>
                                  <a:pt x="1148" y="105"/>
                                  <a:pt x="1148" y="105"/>
                                </a:cubicBezTo>
                                <a:cubicBezTo>
                                  <a:pt x="1149" y="104"/>
                                  <a:pt x="1151" y="108"/>
                                  <a:pt x="1151" y="108"/>
                                </a:cubicBezTo>
                                <a:cubicBezTo>
                                  <a:pt x="1152" y="109"/>
                                  <a:pt x="1153" y="110"/>
                                  <a:pt x="1154" y="111"/>
                                </a:cubicBezTo>
                                <a:cubicBezTo>
                                  <a:pt x="1155" y="112"/>
                                  <a:pt x="1156" y="112"/>
                                  <a:pt x="1156" y="113"/>
                                </a:cubicBezTo>
                                <a:cubicBezTo>
                                  <a:pt x="1156" y="114"/>
                                  <a:pt x="1155" y="113"/>
                                  <a:pt x="1154" y="113"/>
                                </a:cubicBezTo>
                                <a:cubicBezTo>
                                  <a:pt x="1153" y="112"/>
                                  <a:pt x="1153" y="112"/>
                                  <a:pt x="1152" y="112"/>
                                </a:cubicBezTo>
                                <a:cubicBezTo>
                                  <a:pt x="1151" y="112"/>
                                  <a:pt x="1151" y="112"/>
                                  <a:pt x="1150" y="111"/>
                                </a:cubicBezTo>
                                <a:cubicBezTo>
                                  <a:pt x="1149" y="110"/>
                                  <a:pt x="1147" y="111"/>
                                  <a:pt x="1148" y="108"/>
                                </a:cubicBezTo>
                                <a:cubicBezTo>
                                  <a:pt x="1148" y="107"/>
                                  <a:pt x="1148" y="107"/>
                                  <a:pt x="1148" y="106"/>
                                </a:cubicBezTo>
                                <a:close/>
                                <a:moveTo>
                                  <a:pt x="1417" y="158"/>
                                </a:moveTo>
                                <a:cubicBezTo>
                                  <a:pt x="1417" y="158"/>
                                  <a:pt x="1416" y="158"/>
                                  <a:pt x="1416" y="158"/>
                                </a:cubicBezTo>
                                <a:cubicBezTo>
                                  <a:pt x="1415" y="157"/>
                                  <a:pt x="1416" y="157"/>
                                  <a:pt x="1416" y="157"/>
                                </a:cubicBezTo>
                                <a:cubicBezTo>
                                  <a:pt x="1416" y="156"/>
                                  <a:pt x="1417" y="154"/>
                                  <a:pt x="1418" y="155"/>
                                </a:cubicBezTo>
                                <a:cubicBezTo>
                                  <a:pt x="1418" y="156"/>
                                  <a:pt x="1418" y="157"/>
                                  <a:pt x="1417" y="158"/>
                                </a:cubicBezTo>
                                <a:close/>
                                <a:moveTo>
                                  <a:pt x="1575" y="228"/>
                                </a:moveTo>
                                <a:cubicBezTo>
                                  <a:pt x="1575" y="229"/>
                                  <a:pt x="1572" y="228"/>
                                  <a:pt x="1571" y="228"/>
                                </a:cubicBezTo>
                                <a:cubicBezTo>
                                  <a:pt x="1570" y="228"/>
                                  <a:pt x="1568" y="228"/>
                                  <a:pt x="1567" y="229"/>
                                </a:cubicBezTo>
                                <a:cubicBezTo>
                                  <a:pt x="1566" y="230"/>
                                  <a:pt x="1566" y="231"/>
                                  <a:pt x="1566" y="231"/>
                                </a:cubicBezTo>
                                <a:cubicBezTo>
                                  <a:pt x="1567" y="232"/>
                                  <a:pt x="1567" y="232"/>
                                  <a:pt x="1568" y="233"/>
                                </a:cubicBezTo>
                                <a:cubicBezTo>
                                  <a:pt x="1568" y="236"/>
                                  <a:pt x="1566" y="234"/>
                                  <a:pt x="1565" y="234"/>
                                </a:cubicBezTo>
                                <a:cubicBezTo>
                                  <a:pt x="1564" y="234"/>
                                  <a:pt x="1564" y="234"/>
                                  <a:pt x="1563" y="233"/>
                                </a:cubicBezTo>
                                <a:cubicBezTo>
                                  <a:pt x="1562" y="233"/>
                                  <a:pt x="1561" y="233"/>
                                  <a:pt x="1561" y="233"/>
                                </a:cubicBezTo>
                                <a:cubicBezTo>
                                  <a:pt x="1560" y="234"/>
                                  <a:pt x="1559" y="234"/>
                                  <a:pt x="1559" y="234"/>
                                </a:cubicBezTo>
                                <a:cubicBezTo>
                                  <a:pt x="1558" y="234"/>
                                  <a:pt x="1557" y="234"/>
                                  <a:pt x="1557" y="235"/>
                                </a:cubicBezTo>
                                <a:cubicBezTo>
                                  <a:pt x="1556" y="235"/>
                                  <a:pt x="1555" y="236"/>
                                  <a:pt x="1555" y="235"/>
                                </a:cubicBezTo>
                                <a:cubicBezTo>
                                  <a:pt x="1554" y="235"/>
                                  <a:pt x="1554" y="234"/>
                                  <a:pt x="1554" y="233"/>
                                </a:cubicBezTo>
                                <a:cubicBezTo>
                                  <a:pt x="1554" y="232"/>
                                  <a:pt x="1554" y="231"/>
                                  <a:pt x="1554" y="231"/>
                                </a:cubicBezTo>
                                <a:cubicBezTo>
                                  <a:pt x="1553" y="230"/>
                                  <a:pt x="1553" y="230"/>
                                  <a:pt x="1553" y="230"/>
                                </a:cubicBezTo>
                                <a:cubicBezTo>
                                  <a:pt x="1552" y="229"/>
                                  <a:pt x="1553" y="228"/>
                                  <a:pt x="1551" y="228"/>
                                </a:cubicBezTo>
                                <a:cubicBezTo>
                                  <a:pt x="1551" y="229"/>
                                  <a:pt x="1552" y="230"/>
                                  <a:pt x="1551" y="230"/>
                                </a:cubicBezTo>
                                <a:cubicBezTo>
                                  <a:pt x="1551" y="231"/>
                                  <a:pt x="1551" y="231"/>
                                  <a:pt x="1550" y="231"/>
                                </a:cubicBezTo>
                                <a:cubicBezTo>
                                  <a:pt x="1549" y="232"/>
                                  <a:pt x="1549" y="233"/>
                                  <a:pt x="1548" y="233"/>
                                </a:cubicBezTo>
                                <a:cubicBezTo>
                                  <a:pt x="1547" y="233"/>
                                  <a:pt x="1546" y="232"/>
                                  <a:pt x="1545" y="232"/>
                                </a:cubicBezTo>
                                <a:cubicBezTo>
                                  <a:pt x="1543" y="231"/>
                                  <a:pt x="1542" y="232"/>
                                  <a:pt x="1541" y="231"/>
                                </a:cubicBezTo>
                                <a:cubicBezTo>
                                  <a:pt x="1540" y="230"/>
                                  <a:pt x="1539" y="228"/>
                                  <a:pt x="1539" y="227"/>
                                </a:cubicBezTo>
                                <a:cubicBezTo>
                                  <a:pt x="1538" y="227"/>
                                  <a:pt x="1536" y="224"/>
                                  <a:pt x="1536" y="224"/>
                                </a:cubicBezTo>
                                <a:cubicBezTo>
                                  <a:pt x="1536" y="224"/>
                                  <a:pt x="1536" y="224"/>
                                  <a:pt x="1536" y="224"/>
                                </a:cubicBezTo>
                                <a:cubicBezTo>
                                  <a:pt x="1536" y="225"/>
                                  <a:pt x="1536" y="226"/>
                                  <a:pt x="1536" y="226"/>
                                </a:cubicBezTo>
                                <a:cubicBezTo>
                                  <a:pt x="1536" y="227"/>
                                  <a:pt x="1536" y="228"/>
                                  <a:pt x="1536" y="228"/>
                                </a:cubicBezTo>
                                <a:cubicBezTo>
                                  <a:pt x="1536" y="230"/>
                                  <a:pt x="1536" y="231"/>
                                  <a:pt x="1535" y="233"/>
                                </a:cubicBezTo>
                                <a:cubicBezTo>
                                  <a:pt x="1535" y="234"/>
                                  <a:pt x="1534" y="235"/>
                                  <a:pt x="1533" y="236"/>
                                </a:cubicBezTo>
                                <a:cubicBezTo>
                                  <a:pt x="1533" y="237"/>
                                  <a:pt x="1533" y="238"/>
                                  <a:pt x="1533" y="238"/>
                                </a:cubicBezTo>
                                <a:cubicBezTo>
                                  <a:pt x="1532" y="240"/>
                                  <a:pt x="1532" y="243"/>
                                  <a:pt x="1533" y="245"/>
                                </a:cubicBezTo>
                                <a:cubicBezTo>
                                  <a:pt x="1533" y="246"/>
                                  <a:pt x="1533" y="247"/>
                                  <a:pt x="1533" y="247"/>
                                </a:cubicBezTo>
                                <a:cubicBezTo>
                                  <a:pt x="1534" y="248"/>
                                  <a:pt x="1534" y="249"/>
                                  <a:pt x="1534" y="250"/>
                                </a:cubicBezTo>
                                <a:cubicBezTo>
                                  <a:pt x="1535" y="252"/>
                                  <a:pt x="1536" y="252"/>
                                  <a:pt x="1538" y="252"/>
                                </a:cubicBezTo>
                                <a:cubicBezTo>
                                  <a:pt x="1540" y="251"/>
                                  <a:pt x="1541" y="251"/>
                                  <a:pt x="1543" y="252"/>
                                </a:cubicBezTo>
                                <a:cubicBezTo>
                                  <a:pt x="1544" y="253"/>
                                  <a:pt x="1546" y="252"/>
                                  <a:pt x="1547" y="253"/>
                                </a:cubicBezTo>
                                <a:cubicBezTo>
                                  <a:pt x="1548" y="253"/>
                                  <a:pt x="1548" y="254"/>
                                  <a:pt x="1548" y="255"/>
                                </a:cubicBezTo>
                                <a:cubicBezTo>
                                  <a:pt x="1548" y="256"/>
                                  <a:pt x="1548" y="257"/>
                                  <a:pt x="1548" y="257"/>
                                </a:cubicBezTo>
                                <a:cubicBezTo>
                                  <a:pt x="1547" y="259"/>
                                  <a:pt x="1549" y="260"/>
                                  <a:pt x="1550" y="261"/>
                                </a:cubicBezTo>
                                <a:cubicBezTo>
                                  <a:pt x="1551" y="261"/>
                                  <a:pt x="1552" y="261"/>
                                  <a:pt x="1552" y="262"/>
                                </a:cubicBezTo>
                                <a:cubicBezTo>
                                  <a:pt x="1552" y="263"/>
                                  <a:pt x="1552" y="264"/>
                                  <a:pt x="1551" y="263"/>
                                </a:cubicBezTo>
                                <a:cubicBezTo>
                                  <a:pt x="1550" y="263"/>
                                  <a:pt x="1550" y="262"/>
                                  <a:pt x="1550" y="262"/>
                                </a:cubicBezTo>
                                <a:cubicBezTo>
                                  <a:pt x="1549" y="261"/>
                                  <a:pt x="1548" y="261"/>
                                  <a:pt x="1548" y="261"/>
                                </a:cubicBezTo>
                                <a:cubicBezTo>
                                  <a:pt x="1547" y="262"/>
                                  <a:pt x="1545" y="264"/>
                                  <a:pt x="1544" y="263"/>
                                </a:cubicBezTo>
                                <a:cubicBezTo>
                                  <a:pt x="1543" y="262"/>
                                  <a:pt x="1546" y="260"/>
                                  <a:pt x="1546" y="259"/>
                                </a:cubicBezTo>
                                <a:cubicBezTo>
                                  <a:pt x="1546" y="258"/>
                                  <a:pt x="1544" y="259"/>
                                  <a:pt x="1544" y="260"/>
                                </a:cubicBezTo>
                                <a:cubicBezTo>
                                  <a:pt x="1543" y="260"/>
                                  <a:pt x="1544" y="261"/>
                                  <a:pt x="1543" y="262"/>
                                </a:cubicBezTo>
                                <a:cubicBezTo>
                                  <a:pt x="1542" y="263"/>
                                  <a:pt x="1541" y="264"/>
                                  <a:pt x="1541" y="266"/>
                                </a:cubicBezTo>
                                <a:cubicBezTo>
                                  <a:pt x="1541" y="267"/>
                                  <a:pt x="1541" y="267"/>
                                  <a:pt x="1542" y="268"/>
                                </a:cubicBezTo>
                                <a:cubicBezTo>
                                  <a:pt x="1543" y="269"/>
                                  <a:pt x="1543" y="270"/>
                                  <a:pt x="1543" y="271"/>
                                </a:cubicBezTo>
                                <a:cubicBezTo>
                                  <a:pt x="1543" y="271"/>
                                  <a:pt x="1543" y="272"/>
                                  <a:pt x="1544" y="271"/>
                                </a:cubicBezTo>
                                <a:cubicBezTo>
                                  <a:pt x="1544" y="270"/>
                                  <a:pt x="1544" y="269"/>
                                  <a:pt x="1544" y="269"/>
                                </a:cubicBezTo>
                                <a:cubicBezTo>
                                  <a:pt x="1544" y="268"/>
                                  <a:pt x="1543" y="267"/>
                                  <a:pt x="1544" y="267"/>
                                </a:cubicBezTo>
                                <a:cubicBezTo>
                                  <a:pt x="1546" y="266"/>
                                  <a:pt x="1546" y="268"/>
                                  <a:pt x="1546" y="268"/>
                                </a:cubicBezTo>
                                <a:cubicBezTo>
                                  <a:pt x="1547" y="270"/>
                                  <a:pt x="1549" y="269"/>
                                  <a:pt x="1550" y="270"/>
                                </a:cubicBezTo>
                                <a:cubicBezTo>
                                  <a:pt x="1552" y="271"/>
                                  <a:pt x="1552" y="273"/>
                                  <a:pt x="1553" y="274"/>
                                </a:cubicBezTo>
                                <a:cubicBezTo>
                                  <a:pt x="1554" y="275"/>
                                  <a:pt x="1556" y="275"/>
                                  <a:pt x="1557" y="277"/>
                                </a:cubicBezTo>
                                <a:cubicBezTo>
                                  <a:pt x="1558" y="278"/>
                                  <a:pt x="1558" y="279"/>
                                  <a:pt x="1558" y="281"/>
                                </a:cubicBezTo>
                                <a:cubicBezTo>
                                  <a:pt x="1558" y="281"/>
                                  <a:pt x="1558" y="282"/>
                                  <a:pt x="1558" y="282"/>
                                </a:cubicBezTo>
                                <a:cubicBezTo>
                                  <a:pt x="1557" y="283"/>
                                  <a:pt x="1557" y="285"/>
                                  <a:pt x="1557" y="286"/>
                                </a:cubicBezTo>
                                <a:cubicBezTo>
                                  <a:pt x="1556" y="287"/>
                                  <a:pt x="1556" y="288"/>
                                  <a:pt x="1556" y="289"/>
                                </a:cubicBezTo>
                                <a:cubicBezTo>
                                  <a:pt x="1556" y="291"/>
                                  <a:pt x="1556" y="293"/>
                                  <a:pt x="1556" y="295"/>
                                </a:cubicBezTo>
                                <a:cubicBezTo>
                                  <a:pt x="1555" y="299"/>
                                  <a:pt x="1555" y="303"/>
                                  <a:pt x="1556" y="307"/>
                                </a:cubicBezTo>
                                <a:cubicBezTo>
                                  <a:pt x="1557" y="309"/>
                                  <a:pt x="1557" y="311"/>
                                  <a:pt x="1557" y="313"/>
                                </a:cubicBezTo>
                                <a:cubicBezTo>
                                  <a:pt x="1557" y="315"/>
                                  <a:pt x="1557" y="318"/>
                                  <a:pt x="1558" y="320"/>
                                </a:cubicBezTo>
                                <a:cubicBezTo>
                                  <a:pt x="1558" y="321"/>
                                  <a:pt x="1558" y="323"/>
                                  <a:pt x="1559" y="325"/>
                                </a:cubicBezTo>
                                <a:cubicBezTo>
                                  <a:pt x="1560" y="327"/>
                                  <a:pt x="1560" y="328"/>
                                  <a:pt x="1560" y="330"/>
                                </a:cubicBezTo>
                                <a:cubicBezTo>
                                  <a:pt x="1560" y="331"/>
                                  <a:pt x="1559" y="333"/>
                                  <a:pt x="1557" y="333"/>
                                </a:cubicBezTo>
                                <a:cubicBezTo>
                                  <a:pt x="1557" y="333"/>
                                  <a:pt x="1556" y="332"/>
                                  <a:pt x="1555" y="332"/>
                                </a:cubicBezTo>
                                <a:cubicBezTo>
                                  <a:pt x="1554" y="331"/>
                                  <a:pt x="1554" y="331"/>
                                  <a:pt x="1555" y="330"/>
                                </a:cubicBezTo>
                                <a:cubicBezTo>
                                  <a:pt x="1556" y="330"/>
                                  <a:pt x="1557" y="330"/>
                                  <a:pt x="1556" y="329"/>
                                </a:cubicBezTo>
                                <a:cubicBezTo>
                                  <a:pt x="1555" y="329"/>
                                  <a:pt x="1554" y="329"/>
                                  <a:pt x="1554" y="330"/>
                                </a:cubicBezTo>
                                <a:cubicBezTo>
                                  <a:pt x="1552" y="331"/>
                                  <a:pt x="1551" y="330"/>
                                  <a:pt x="1549" y="330"/>
                                </a:cubicBezTo>
                                <a:cubicBezTo>
                                  <a:pt x="1545" y="330"/>
                                  <a:pt x="1541" y="333"/>
                                  <a:pt x="1537" y="333"/>
                                </a:cubicBezTo>
                                <a:cubicBezTo>
                                  <a:pt x="1535" y="334"/>
                                  <a:pt x="1533" y="334"/>
                                  <a:pt x="1531" y="334"/>
                                </a:cubicBezTo>
                                <a:cubicBezTo>
                                  <a:pt x="1529" y="334"/>
                                  <a:pt x="1527" y="335"/>
                                  <a:pt x="1524" y="336"/>
                                </a:cubicBezTo>
                                <a:cubicBezTo>
                                  <a:pt x="1521" y="337"/>
                                  <a:pt x="1517" y="337"/>
                                  <a:pt x="1513" y="337"/>
                                </a:cubicBezTo>
                                <a:cubicBezTo>
                                  <a:pt x="1510" y="337"/>
                                  <a:pt x="1508" y="336"/>
                                  <a:pt x="1506" y="336"/>
                                </a:cubicBezTo>
                                <a:cubicBezTo>
                                  <a:pt x="1503" y="335"/>
                                  <a:pt x="1501" y="335"/>
                                  <a:pt x="1499" y="334"/>
                                </a:cubicBezTo>
                                <a:cubicBezTo>
                                  <a:pt x="1497" y="333"/>
                                  <a:pt x="1495" y="332"/>
                                  <a:pt x="1493" y="331"/>
                                </a:cubicBezTo>
                                <a:cubicBezTo>
                                  <a:pt x="1491" y="330"/>
                                  <a:pt x="1490" y="330"/>
                                  <a:pt x="1488" y="330"/>
                                </a:cubicBezTo>
                                <a:cubicBezTo>
                                  <a:pt x="1486" y="329"/>
                                  <a:pt x="1484" y="328"/>
                                  <a:pt x="1483" y="327"/>
                                </a:cubicBezTo>
                                <a:cubicBezTo>
                                  <a:pt x="1481" y="326"/>
                                  <a:pt x="1481" y="325"/>
                                  <a:pt x="1480" y="323"/>
                                </a:cubicBezTo>
                                <a:cubicBezTo>
                                  <a:pt x="1479" y="322"/>
                                  <a:pt x="1478" y="320"/>
                                  <a:pt x="1477" y="319"/>
                                </a:cubicBezTo>
                                <a:cubicBezTo>
                                  <a:pt x="1474" y="317"/>
                                  <a:pt x="1470" y="316"/>
                                  <a:pt x="1467" y="316"/>
                                </a:cubicBezTo>
                                <a:cubicBezTo>
                                  <a:pt x="1465" y="315"/>
                                  <a:pt x="1463" y="315"/>
                                  <a:pt x="1462" y="314"/>
                                </a:cubicBezTo>
                                <a:cubicBezTo>
                                  <a:pt x="1460" y="314"/>
                                  <a:pt x="1459" y="314"/>
                                  <a:pt x="1457" y="313"/>
                                </a:cubicBezTo>
                                <a:cubicBezTo>
                                  <a:pt x="1456" y="313"/>
                                  <a:pt x="1455" y="312"/>
                                  <a:pt x="1454" y="311"/>
                                </a:cubicBezTo>
                                <a:cubicBezTo>
                                  <a:pt x="1453" y="310"/>
                                  <a:pt x="1453" y="308"/>
                                  <a:pt x="1452" y="307"/>
                                </a:cubicBezTo>
                                <a:cubicBezTo>
                                  <a:pt x="1451" y="304"/>
                                  <a:pt x="1450" y="301"/>
                                  <a:pt x="1449" y="298"/>
                                </a:cubicBezTo>
                                <a:cubicBezTo>
                                  <a:pt x="1449" y="296"/>
                                  <a:pt x="1449" y="295"/>
                                  <a:pt x="1449" y="293"/>
                                </a:cubicBezTo>
                                <a:cubicBezTo>
                                  <a:pt x="1449" y="292"/>
                                  <a:pt x="1449" y="290"/>
                                  <a:pt x="1449" y="288"/>
                                </a:cubicBezTo>
                                <a:cubicBezTo>
                                  <a:pt x="1449" y="285"/>
                                  <a:pt x="1450" y="282"/>
                                  <a:pt x="1450" y="279"/>
                                </a:cubicBezTo>
                                <a:cubicBezTo>
                                  <a:pt x="1450" y="278"/>
                                  <a:pt x="1450" y="276"/>
                                  <a:pt x="1450" y="274"/>
                                </a:cubicBezTo>
                                <a:cubicBezTo>
                                  <a:pt x="1451" y="273"/>
                                  <a:pt x="1453" y="272"/>
                                  <a:pt x="1453" y="274"/>
                                </a:cubicBezTo>
                                <a:cubicBezTo>
                                  <a:pt x="1454" y="275"/>
                                  <a:pt x="1454" y="275"/>
                                  <a:pt x="1454" y="276"/>
                                </a:cubicBezTo>
                                <a:cubicBezTo>
                                  <a:pt x="1454" y="277"/>
                                  <a:pt x="1454" y="278"/>
                                  <a:pt x="1455" y="278"/>
                                </a:cubicBezTo>
                                <a:cubicBezTo>
                                  <a:pt x="1456" y="276"/>
                                  <a:pt x="1455" y="276"/>
                                  <a:pt x="1455" y="274"/>
                                </a:cubicBezTo>
                                <a:cubicBezTo>
                                  <a:pt x="1455" y="273"/>
                                  <a:pt x="1457" y="273"/>
                                  <a:pt x="1457" y="272"/>
                                </a:cubicBezTo>
                                <a:cubicBezTo>
                                  <a:pt x="1457" y="271"/>
                                  <a:pt x="1457" y="269"/>
                                  <a:pt x="1458" y="268"/>
                                </a:cubicBezTo>
                                <a:cubicBezTo>
                                  <a:pt x="1459" y="268"/>
                                  <a:pt x="1461" y="271"/>
                                  <a:pt x="1461" y="268"/>
                                </a:cubicBezTo>
                                <a:cubicBezTo>
                                  <a:pt x="1460" y="268"/>
                                  <a:pt x="1460" y="268"/>
                                  <a:pt x="1460" y="267"/>
                                </a:cubicBezTo>
                                <a:cubicBezTo>
                                  <a:pt x="1460" y="266"/>
                                  <a:pt x="1460" y="266"/>
                                  <a:pt x="1459" y="265"/>
                                </a:cubicBezTo>
                                <a:cubicBezTo>
                                  <a:pt x="1459" y="264"/>
                                  <a:pt x="1458" y="264"/>
                                  <a:pt x="1458" y="263"/>
                                </a:cubicBezTo>
                                <a:cubicBezTo>
                                  <a:pt x="1457" y="262"/>
                                  <a:pt x="1459" y="260"/>
                                  <a:pt x="1459" y="259"/>
                                </a:cubicBezTo>
                                <a:cubicBezTo>
                                  <a:pt x="1460" y="258"/>
                                  <a:pt x="1460" y="256"/>
                                  <a:pt x="1460" y="255"/>
                                </a:cubicBezTo>
                                <a:cubicBezTo>
                                  <a:pt x="1461" y="253"/>
                                  <a:pt x="1462" y="253"/>
                                  <a:pt x="1463" y="251"/>
                                </a:cubicBezTo>
                                <a:cubicBezTo>
                                  <a:pt x="1463" y="249"/>
                                  <a:pt x="1463" y="248"/>
                                  <a:pt x="1464" y="246"/>
                                </a:cubicBezTo>
                                <a:cubicBezTo>
                                  <a:pt x="1465" y="246"/>
                                  <a:pt x="1465" y="245"/>
                                  <a:pt x="1466" y="245"/>
                                </a:cubicBezTo>
                                <a:cubicBezTo>
                                  <a:pt x="1467" y="245"/>
                                  <a:pt x="1468" y="245"/>
                                  <a:pt x="1468" y="244"/>
                                </a:cubicBezTo>
                                <a:cubicBezTo>
                                  <a:pt x="1469" y="244"/>
                                  <a:pt x="1469" y="243"/>
                                  <a:pt x="1470" y="243"/>
                                </a:cubicBezTo>
                                <a:cubicBezTo>
                                  <a:pt x="1471" y="243"/>
                                  <a:pt x="1472" y="243"/>
                                  <a:pt x="1473" y="243"/>
                                </a:cubicBezTo>
                                <a:cubicBezTo>
                                  <a:pt x="1473" y="243"/>
                                  <a:pt x="1474" y="243"/>
                                  <a:pt x="1475" y="243"/>
                                </a:cubicBezTo>
                                <a:cubicBezTo>
                                  <a:pt x="1476" y="243"/>
                                  <a:pt x="1477" y="243"/>
                                  <a:pt x="1478" y="243"/>
                                </a:cubicBezTo>
                                <a:cubicBezTo>
                                  <a:pt x="1479" y="243"/>
                                  <a:pt x="1480" y="245"/>
                                  <a:pt x="1481" y="245"/>
                                </a:cubicBezTo>
                                <a:cubicBezTo>
                                  <a:pt x="1482" y="246"/>
                                  <a:pt x="1481" y="245"/>
                                  <a:pt x="1481" y="244"/>
                                </a:cubicBezTo>
                                <a:cubicBezTo>
                                  <a:pt x="1481" y="243"/>
                                  <a:pt x="1481" y="242"/>
                                  <a:pt x="1481" y="242"/>
                                </a:cubicBezTo>
                                <a:cubicBezTo>
                                  <a:pt x="1481" y="241"/>
                                  <a:pt x="1480" y="241"/>
                                  <a:pt x="1480" y="241"/>
                                </a:cubicBezTo>
                                <a:cubicBezTo>
                                  <a:pt x="1479" y="240"/>
                                  <a:pt x="1479" y="240"/>
                                  <a:pt x="1479" y="239"/>
                                </a:cubicBezTo>
                                <a:cubicBezTo>
                                  <a:pt x="1478" y="238"/>
                                  <a:pt x="1476" y="237"/>
                                  <a:pt x="1475" y="237"/>
                                </a:cubicBezTo>
                                <a:cubicBezTo>
                                  <a:pt x="1474" y="236"/>
                                  <a:pt x="1473" y="236"/>
                                  <a:pt x="1472" y="236"/>
                                </a:cubicBezTo>
                                <a:cubicBezTo>
                                  <a:pt x="1471" y="236"/>
                                  <a:pt x="1469" y="237"/>
                                  <a:pt x="1468" y="236"/>
                                </a:cubicBezTo>
                                <a:cubicBezTo>
                                  <a:pt x="1466" y="236"/>
                                  <a:pt x="1465" y="234"/>
                                  <a:pt x="1464" y="233"/>
                                </a:cubicBezTo>
                                <a:cubicBezTo>
                                  <a:pt x="1463" y="232"/>
                                  <a:pt x="1462" y="231"/>
                                  <a:pt x="1461" y="230"/>
                                </a:cubicBezTo>
                                <a:cubicBezTo>
                                  <a:pt x="1460" y="229"/>
                                  <a:pt x="1459" y="227"/>
                                  <a:pt x="1458" y="226"/>
                                </a:cubicBezTo>
                                <a:cubicBezTo>
                                  <a:pt x="1457" y="224"/>
                                  <a:pt x="1456" y="223"/>
                                  <a:pt x="1455" y="222"/>
                                </a:cubicBezTo>
                                <a:cubicBezTo>
                                  <a:pt x="1454" y="220"/>
                                  <a:pt x="1454" y="219"/>
                                  <a:pt x="1453" y="217"/>
                                </a:cubicBezTo>
                                <a:cubicBezTo>
                                  <a:pt x="1453" y="216"/>
                                  <a:pt x="1452" y="214"/>
                                  <a:pt x="1451" y="213"/>
                                </a:cubicBezTo>
                                <a:cubicBezTo>
                                  <a:pt x="1450" y="212"/>
                                  <a:pt x="1449" y="210"/>
                                  <a:pt x="1448" y="209"/>
                                </a:cubicBezTo>
                                <a:cubicBezTo>
                                  <a:pt x="1447" y="208"/>
                                  <a:pt x="1446" y="207"/>
                                  <a:pt x="1445" y="206"/>
                                </a:cubicBezTo>
                                <a:cubicBezTo>
                                  <a:pt x="1443" y="204"/>
                                  <a:pt x="1442" y="202"/>
                                  <a:pt x="1439" y="200"/>
                                </a:cubicBezTo>
                                <a:cubicBezTo>
                                  <a:pt x="1436" y="198"/>
                                  <a:pt x="1435" y="194"/>
                                  <a:pt x="1433" y="191"/>
                                </a:cubicBezTo>
                                <a:cubicBezTo>
                                  <a:pt x="1432" y="190"/>
                                  <a:pt x="1431" y="189"/>
                                  <a:pt x="1430" y="187"/>
                                </a:cubicBezTo>
                                <a:cubicBezTo>
                                  <a:pt x="1428" y="186"/>
                                  <a:pt x="1426" y="185"/>
                                  <a:pt x="1425" y="184"/>
                                </a:cubicBezTo>
                                <a:cubicBezTo>
                                  <a:pt x="1424" y="182"/>
                                  <a:pt x="1424" y="181"/>
                                  <a:pt x="1424" y="179"/>
                                </a:cubicBezTo>
                                <a:cubicBezTo>
                                  <a:pt x="1424" y="178"/>
                                  <a:pt x="1423" y="176"/>
                                  <a:pt x="1422" y="176"/>
                                </a:cubicBezTo>
                                <a:cubicBezTo>
                                  <a:pt x="1421" y="175"/>
                                  <a:pt x="1418" y="175"/>
                                  <a:pt x="1419" y="173"/>
                                </a:cubicBezTo>
                                <a:cubicBezTo>
                                  <a:pt x="1420" y="172"/>
                                  <a:pt x="1420" y="171"/>
                                  <a:pt x="1420" y="170"/>
                                </a:cubicBezTo>
                                <a:cubicBezTo>
                                  <a:pt x="1420" y="170"/>
                                  <a:pt x="1420" y="169"/>
                                  <a:pt x="1420" y="168"/>
                                </a:cubicBezTo>
                                <a:cubicBezTo>
                                  <a:pt x="1420" y="166"/>
                                  <a:pt x="1420" y="165"/>
                                  <a:pt x="1420" y="163"/>
                                </a:cubicBezTo>
                                <a:cubicBezTo>
                                  <a:pt x="1420" y="162"/>
                                  <a:pt x="1421" y="160"/>
                                  <a:pt x="1421" y="159"/>
                                </a:cubicBezTo>
                                <a:cubicBezTo>
                                  <a:pt x="1421" y="157"/>
                                  <a:pt x="1421" y="155"/>
                                  <a:pt x="1421" y="154"/>
                                </a:cubicBezTo>
                                <a:cubicBezTo>
                                  <a:pt x="1421" y="153"/>
                                  <a:pt x="1421" y="153"/>
                                  <a:pt x="1421" y="152"/>
                                </a:cubicBezTo>
                                <a:cubicBezTo>
                                  <a:pt x="1422" y="152"/>
                                  <a:pt x="1422" y="152"/>
                                  <a:pt x="1422" y="151"/>
                                </a:cubicBezTo>
                                <a:cubicBezTo>
                                  <a:pt x="1423" y="150"/>
                                  <a:pt x="1421" y="149"/>
                                  <a:pt x="1420" y="150"/>
                                </a:cubicBezTo>
                                <a:cubicBezTo>
                                  <a:pt x="1420" y="150"/>
                                  <a:pt x="1419" y="152"/>
                                  <a:pt x="1418" y="152"/>
                                </a:cubicBezTo>
                                <a:cubicBezTo>
                                  <a:pt x="1418" y="151"/>
                                  <a:pt x="1418" y="151"/>
                                  <a:pt x="1417" y="150"/>
                                </a:cubicBezTo>
                                <a:cubicBezTo>
                                  <a:pt x="1417" y="150"/>
                                  <a:pt x="1417" y="149"/>
                                  <a:pt x="1417" y="149"/>
                                </a:cubicBezTo>
                                <a:cubicBezTo>
                                  <a:pt x="1416" y="148"/>
                                  <a:pt x="1416" y="147"/>
                                  <a:pt x="1416" y="146"/>
                                </a:cubicBezTo>
                                <a:cubicBezTo>
                                  <a:pt x="1415" y="145"/>
                                  <a:pt x="1414" y="144"/>
                                  <a:pt x="1414" y="142"/>
                                </a:cubicBezTo>
                                <a:cubicBezTo>
                                  <a:pt x="1413" y="141"/>
                                  <a:pt x="1412" y="140"/>
                                  <a:pt x="1410" y="139"/>
                                </a:cubicBezTo>
                                <a:cubicBezTo>
                                  <a:pt x="1409" y="138"/>
                                  <a:pt x="1408" y="137"/>
                                  <a:pt x="1407" y="137"/>
                                </a:cubicBezTo>
                                <a:cubicBezTo>
                                  <a:pt x="1406" y="136"/>
                                  <a:pt x="1404" y="136"/>
                                  <a:pt x="1403" y="135"/>
                                </a:cubicBezTo>
                                <a:cubicBezTo>
                                  <a:pt x="1401" y="135"/>
                                  <a:pt x="1402" y="133"/>
                                  <a:pt x="1402" y="132"/>
                                </a:cubicBezTo>
                                <a:cubicBezTo>
                                  <a:pt x="1402" y="130"/>
                                  <a:pt x="1404" y="130"/>
                                  <a:pt x="1405" y="128"/>
                                </a:cubicBezTo>
                                <a:cubicBezTo>
                                  <a:pt x="1406" y="127"/>
                                  <a:pt x="1407" y="125"/>
                                  <a:pt x="1408" y="124"/>
                                </a:cubicBezTo>
                                <a:cubicBezTo>
                                  <a:pt x="1410" y="122"/>
                                  <a:pt x="1411" y="120"/>
                                  <a:pt x="1413" y="118"/>
                                </a:cubicBezTo>
                                <a:cubicBezTo>
                                  <a:pt x="1414" y="115"/>
                                  <a:pt x="1416" y="113"/>
                                  <a:pt x="1417" y="109"/>
                                </a:cubicBezTo>
                                <a:cubicBezTo>
                                  <a:pt x="1418" y="108"/>
                                  <a:pt x="1418" y="106"/>
                                  <a:pt x="1418" y="105"/>
                                </a:cubicBezTo>
                                <a:cubicBezTo>
                                  <a:pt x="1418" y="104"/>
                                  <a:pt x="1417" y="101"/>
                                  <a:pt x="1418" y="100"/>
                                </a:cubicBezTo>
                                <a:cubicBezTo>
                                  <a:pt x="1419" y="100"/>
                                  <a:pt x="1419" y="102"/>
                                  <a:pt x="1419" y="102"/>
                                </a:cubicBezTo>
                                <a:cubicBezTo>
                                  <a:pt x="1420" y="103"/>
                                  <a:pt x="1420" y="103"/>
                                  <a:pt x="1421" y="104"/>
                                </a:cubicBezTo>
                                <a:cubicBezTo>
                                  <a:pt x="1421" y="105"/>
                                  <a:pt x="1421" y="106"/>
                                  <a:pt x="1421" y="106"/>
                                </a:cubicBezTo>
                                <a:cubicBezTo>
                                  <a:pt x="1422" y="106"/>
                                  <a:pt x="1422" y="105"/>
                                  <a:pt x="1422" y="104"/>
                                </a:cubicBezTo>
                                <a:cubicBezTo>
                                  <a:pt x="1422" y="103"/>
                                  <a:pt x="1421" y="102"/>
                                  <a:pt x="1422" y="101"/>
                                </a:cubicBezTo>
                                <a:cubicBezTo>
                                  <a:pt x="1422" y="101"/>
                                  <a:pt x="1423" y="101"/>
                                  <a:pt x="1423" y="102"/>
                                </a:cubicBezTo>
                                <a:cubicBezTo>
                                  <a:pt x="1424" y="102"/>
                                  <a:pt x="1424" y="102"/>
                                  <a:pt x="1424" y="103"/>
                                </a:cubicBezTo>
                                <a:cubicBezTo>
                                  <a:pt x="1424" y="103"/>
                                  <a:pt x="1425" y="103"/>
                                  <a:pt x="1425" y="103"/>
                                </a:cubicBezTo>
                                <a:cubicBezTo>
                                  <a:pt x="1425" y="104"/>
                                  <a:pt x="1425" y="105"/>
                                  <a:pt x="1426" y="105"/>
                                </a:cubicBezTo>
                                <a:cubicBezTo>
                                  <a:pt x="1427" y="105"/>
                                  <a:pt x="1427" y="103"/>
                                  <a:pt x="1427" y="103"/>
                                </a:cubicBezTo>
                                <a:cubicBezTo>
                                  <a:pt x="1427" y="101"/>
                                  <a:pt x="1428" y="101"/>
                                  <a:pt x="1430" y="101"/>
                                </a:cubicBezTo>
                                <a:cubicBezTo>
                                  <a:pt x="1430" y="101"/>
                                  <a:pt x="1431" y="101"/>
                                  <a:pt x="1432" y="101"/>
                                </a:cubicBezTo>
                                <a:cubicBezTo>
                                  <a:pt x="1432" y="101"/>
                                  <a:pt x="1433" y="101"/>
                                  <a:pt x="1434" y="101"/>
                                </a:cubicBezTo>
                                <a:cubicBezTo>
                                  <a:pt x="1435" y="101"/>
                                  <a:pt x="1436" y="100"/>
                                  <a:pt x="1436" y="99"/>
                                </a:cubicBezTo>
                                <a:cubicBezTo>
                                  <a:pt x="1437" y="97"/>
                                  <a:pt x="1439" y="97"/>
                                  <a:pt x="1440" y="95"/>
                                </a:cubicBezTo>
                                <a:cubicBezTo>
                                  <a:pt x="1441" y="94"/>
                                  <a:pt x="1441" y="94"/>
                                  <a:pt x="1442" y="94"/>
                                </a:cubicBezTo>
                                <a:cubicBezTo>
                                  <a:pt x="1443" y="94"/>
                                  <a:pt x="1443" y="94"/>
                                  <a:pt x="1444" y="95"/>
                                </a:cubicBezTo>
                                <a:cubicBezTo>
                                  <a:pt x="1444" y="96"/>
                                  <a:pt x="1445" y="96"/>
                                  <a:pt x="1446" y="96"/>
                                </a:cubicBezTo>
                                <a:cubicBezTo>
                                  <a:pt x="1446" y="97"/>
                                  <a:pt x="1446" y="97"/>
                                  <a:pt x="1447" y="97"/>
                                </a:cubicBezTo>
                                <a:cubicBezTo>
                                  <a:pt x="1447" y="97"/>
                                  <a:pt x="1447" y="97"/>
                                  <a:pt x="1447" y="96"/>
                                </a:cubicBezTo>
                                <a:cubicBezTo>
                                  <a:pt x="1447" y="96"/>
                                  <a:pt x="1446" y="96"/>
                                  <a:pt x="1446" y="95"/>
                                </a:cubicBezTo>
                                <a:cubicBezTo>
                                  <a:pt x="1445" y="94"/>
                                  <a:pt x="1446" y="94"/>
                                  <a:pt x="1445" y="93"/>
                                </a:cubicBezTo>
                                <a:cubicBezTo>
                                  <a:pt x="1445" y="92"/>
                                  <a:pt x="1444" y="92"/>
                                  <a:pt x="1445" y="91"/>
                                </a:cubicBezTo>
                                <a:cubicBezTo>
                                  <a:pt x="1445" y="90"/>
                                  <a:pt x="1445" y="90"/>
                                  <a:pt x="1446" y="90"/>
                                </a:cubicBezTo>
                                <a:cubicBezTo>
                                  <a:pt x="1448" y="90"/>
                                  <a:pt x="1449" y="89"/>
                                  <a:pt x="1451" y="89"/>
                                </a:cubicBezTo>
                                <a:cubicBezTo>
                                  <a:pt x="1453" y="89"/>
                                  <a:pt x="1454" y="89"/>
                                  <a:pt x="1454" y="87"/>
                                </a:cubicBezTo>
                                <a:cubicBezTo>
                                  <a:pt x="1454" y="86"/>
                                  <a:pt x="1455" y="85"/>
                                  <a:pt x="1455" y="85"/>
                                </a:cubicBezTo>
                                <a:cubicBezTo>
                                  <a:pt x="1456" y="85"/>
                                  <a:pt x="1457" y="86"/>
                                  <a:pt x="1457" y="86"/>
                                </a:cubicBezTo>
                                <a:cubicBezTo>
                                  <a:pt x="1458" y="86"/>
                                  <a:pt x="1458" y="86"/>
                                  <a:pt x="1458" y="86"/>
                                </a:cubicBezTo>
                                <a:cubicBezTo>
                                  <a:pt x="1459" y="85"/>
                                  <a:pt x="1457" y="84"/>
                                  <a:pt x="1457" y="84"/>
                                </a:cubicBezTo>
                                <a:cubicBezTo>
                                  <a:pt x="1456" y="83"/>
                                  <a:pt x="1456" y="81"/>
                                  <a:pt x="1457" y="80"/>
                                </a:cubicBezTo>
                                <a:cubicBezTo>
                                  <a:pt x="1458" y="80"/>
                                  <a:pt x="1458" y="80"/>
                                  <a:pt x="1458" y="79"/>
                                </a:cubicBezTo>
                                <a:cubicBezTo>
                                  <a:pt x="1459" y="79"/>
                                  <a:pt x="1459" y="78"/>
                                  <a:pt x="1459" y="77"/>
                                </a:cubicBezTo>
                                <a:cubicBezTo>
                                  <a:pt x="1459" y="77"/>
                                  <a:pt x="1460" y="77"/>
                                  <a:pt x="1461" y="77"/>
                                </a:cubicBezTo>
                                <a:cubicBezTo>
                                  <a:pt x="1465" y="77"/>
                                  <a:pt x="1468" y="78"/>
                                  <a:pt x="1472" y="77"/>
                                </a:cubicBezTo>
                                <a:cubicBezTo>
                                  <a:pt x="1474" y="76"/>
                                  <a:pt x="1476" y="74"/>
                                  <a:pt x="1477" y="73"/>
                                </a:cubicBezTo>
                                <a:cubicBezTo>
                                  <a:pt x="1479" y="71"/>
                                  <a:pt x="1481" y="70"/>
                                  <a:pt x="1483" y="69"/>
                                </a:cubicBezTo>
                                <a:cubicBezTo>
                                  <a:pt x="1484" y="69"/>
                                  <a:pt x="1485" y="70"/>
                                  <a:pt x="1486" y="69"/>
                                </a:cubicBezTo>
                                <a:cubicBezTo>
                                  <a:pt x="1487" y="68"/>
                                  <a:pt x="1487" y="67"/>
                                  <a:pt x="1488" y="67"/>
                                </a:cubicBezTo>
                                <a:cubicBezTo>
                                  <a:pt x="1489" y="66"/>
                                  <a:pt x="1490" y="67"/>
                                  <a:pt x="1491" y="66"/>
                                </a:cubicBezTo>
                                <a:cubicBezTo>
                                  <a:pt x="1492" y="66"/>
                                  <a:pt x="1492" y="65"/>
                                  <a:pt x="1493" y="65"/>
                                </a:cubicBezTo>
                                <a:cubicBezTo>
                                  <a:pt x="1494" y="64"/>
                                  <a:pt x="1496" y="65"/>
                                  <a:pt x="1497" y="64"/>
                                </a:cubicBezTo>
                                <a:cubicBezTo>
                                  <a:pt x="1499" y="63"/>
                                  <a:pt x="1499" y="62"/>
                                  <a:pt x="1501" y="62"/>
                                </a:cubicBezTo>
                                <a:cubicBezTo>
                                  <a:pt x="1502" y="62"/>
                                  <a:pt x="1503" y="63"/>
                                  <a:pt x="1503" y="63"/>
                                </a:cubicBezTo>
                                <a:cubicBezTo>
                                  <a:pt x="1504" y="63"/>
                                  <a:pt x="1505" y="63"/>
                                  <a:pt x="1506" y="63"/>
                                </a:cubicBezTo>
                                <a:cubicBezTo>
                                  <a:pt x="1507" y="64"/>
                                  <a:pt x="1509" y="64"/>
                                  <a:pt x="1510" y="65"/>
                                </a:cubicBezTo>
                                <a:cubicBezTo>
                                  <a:pt x="1512" y="66"/>
                                  <a:pt x="1513" y="65"/>
                                  <a:pt x="1515" y="66"/>
                                </a:cubicBezTo>
                                <a:cubicBezTo>
                                  <a:pt x="1516" y="67"/>
                                  <a:pt x="1517" y="68"/>
                                  <a:pt x="1519" y="69"/>
                                </a:cubicBezTo>
                                <a:cubicBezTo>
                                  <a:pt x="1520" y="70"/>
                                  <a:pt x="1521" y="72"/>
                                  <a:pt x="1523" y="70"/>
                                </a:cubicBezTo>
                                <a:cubicBezTo>
                                  <a:pt x="1523" y="70"/>
                                  <a:pt x="1523" y="69"/>
                                  <a:pt x="1524" y="69"/>
                                </a:cubicBezTo>
                                <a:cubicBezTo>
                                  <a:pt x="1525" y="68"/>
                                  <a:pt x="1525" y="66"/>
                                  <a:pt x="1528" y="65"/>
                                </a:cubicBezTo>
                                <a:cubicBezTo>
                                  <a:pt x="1530" y="65"/>
                                  <a:pt x="1529" y="67"/>
                                  <a:pt x="1531" y="68"/>
                                </a:cubicBezTo>
                                <a:cubicBezTo>
                                  <a:pt x="1533" y="68"/>
                                  <a:pt x="1534" y="67"/>
                                  <a:pt x="1536" y="68"/>
                                </a:cubicBezTo>
                                <a:cubicBezTo>
                                  <a:pt x="1538" y="69"/>
                                  <a:pt x="1539" y="70"/>
                                  <a:pt x="1539" y="72"/>
                                </a:cubicBezTo>
                                <a:cubicBezTo>
                                  <a:pt x="1540" y="73"/>
                                  <a:pt x="1541" y="74"/>
                                  <a:pt x="1541" y="75"/>
                                </a:cubicBezTo>
                                <a:cubicBezTo>
                                  <a:pt x="1542" y="76"/>
                                  <a:pt x="1542" y="77"/>
                                  <a:pt x="1542" y="77"/>
                                </a:cubicBezTo>
                                <a:cubicBezTo>
                                  <a:pt x="1543" y="79"/>
                                  <a:pt x="1543" y="80"/>
                                  <a:pt x="1544" y="81"/>
                                </a:cubicBezTo>
                                <a:cubicBezTo>
                                  <a:pt x="1544" y="82"/>
                                  <a:pt x="1544" y="83"/>
                                  <a:pt x="1544" y="84"/>
                                </a:cubicBezTo>
                                <a:cubicBezTo>
                                  <a:pt x="1544" y="87"/>
                                  <a:pt x="1544" y="90"/>
                                  <a:pt x="1543" y="93"/>
                                </a:cubicBezTo>
                                <a:cubicBezTo>
                                  <a:pt x="1541" y="96"/>
                                  <a:pt x="1540" y="99"/>
                                  <a:pt x="1540" y="103"/>
                                </a:cubicBezTo>
                                <a:cubicBezTo>
                                  <a:pt x="1540" y="105"/>
                                  <a:pt x="1541" y="107"/>
                                  <a:pt x="1542" y="109"/>
                                </a:cubicBezTo>
                                <a:cubicBezTo>
                                  <a:pt x="1544" y="110"/>
                                  <a:pt x="1546" y="110"/>
                                  <a:pt x="1547" y="111"/>
                                </a:cubicBezTo>
                                <a:cubicBezTo>
                                  <a:pt x="1549" y="111"/>
                                  <a:pt x="1551" y="111"/>
                                  <a:pt x="1553" y="111"/>
                                </a:cubicBezTo>
                                <a:cubicBezTo>
                                  <a:pt x="1554" y="111"/>
                                  <a:pt x="1555" y="110"/>
                                  <a:pt x="1557" y="109"/>
                                </a:cubicBezTo>
                                <a:cubicBezTo>
                                  <a:pt x="1558" y="109"/>
                                  <a:pt x="1559" y="108"/>
                                  <a:pt x="1560" y="107"/>
                                </a:cubicBezTo>
                                <a:cubicBezTo>
                                  <a:pt x="1561" y="106"/>
                                  <a:pt x="1563" y="106"/>
                                  <a:pt x="1564" y="107"/>
                                </a:cubicBezTo>
                                <a:cubicBezTo>
                                  <a:pt x="1564" y="108"/>
                                  <a:pt x="1564" y="109"/>
                                  <a:pt x="1565" y="109"/>
                                </a:cubicBezTo>
                                <a:cubicBezTo>
                                  <a:pt x="1565" y="110"/>
                                  <a:pt x="1565" y="111"/>
                                  <a:pt x="1565" y="111"/>
                                </a:cubicBezTo>
                                <a:cubicBezTo>
                                  <a:pt x="1566" y="113"/>
                                  <a:pt x="1565" y="114"/>
                                  <a:pt x="1566" y="116"/>
                                </a:cubicBezTo>
                                <a:cubicBezTo>
                                  <a:pt x="1567" y="117"/>
                                  <a:pt x="1569" y="118"/>
                                  <a:pt x="1567" y="119"/>
                                </a:cubicBezTo>
                                <a:cubicBezTo>
                                  <a:pt x="1565" y="119"/>
                                  <a:pt x="1564" y="119"/>
                                  <a:pt x="1562" y="119"/>
                                </a:cubicBezTo>
                                <a:cubicBezTo>
                                  <a:pt x="1561" y="120"/>
                                  <a:pt x="1559" y="121"/>
                                  <a:pt x="1558" y="121"/>
                                </a:cubicBezTo>
                                <a:cubicBezTo>
                                  <a:pt x="1556" y="122"/>
                                  <a:pt x="1555" y="121"/>
                                  <a:pt x="1553" y="121"/>
                                </a:cubicBezTo>
                                <a:cubicBezTo>
                                  <a:pt x="1550" y="123"/>
                                  <a:pt x="1549" y="126"/>
                                  <a:pt x="1547" y="129"/>
                                </a:cubicBezTo>
                                <a:cubicBezTo>
                                  <a:pt x="1547" y="131"/>
                                  <a:pt x="1546" y="132"/>
                                  <a:pt x="1545" y="134"/>
                                </a:cubicBezTo>
                                <a:cubicBezTo>
                                  <a:pt x="1544" y="135"/>
                                  <a:pt x="1543" y="135"/>
                                  <a:pt x="1544" y="133"/>
                                </a:cubicBezTo>
                                <a:cubicBezTo>
                                  <a:pt x="1544" y="133"/>
                                  <a:pt x="1545" y="132"/>
                                  <a:pt x="1545" y="131"/>
                                </a:cubicBezTo>
                                <a:cubicBezTo>
                                  <a:pt x="1546" y="131"/>
                                  <a:pt x="1546" y="130"/>
                                  <a:pt x="1546" y="129"/>
                                </a:cubicBezTo>
                                <a:cubicBezTo>
                                  <a:pt x="1547" y="128"/>
                                  <a:pt x="1547" y="126"/>
                                  <a:pt x="1548" y="125"/>
                                </a:cubicBezTo>
                                <a:cubicBezTo>
                                  <a:pt x="1549" y="122"/>
                                  <a:pt x="1552" y="120"/>
                                  <a:pt x="1554" y="119"/>
                                </a:cubicBezTo>
                                <a:cubicBezTo>
                                  <a:pt x="1555" y="119"/>
                                  <a:pt x="1556" y="120"/>
                                  <a:pt x="1557" y="120"/>
                                </a:cubicBezTo>
                                <a:cubicBezTo>
                                  <a:pt x="1558" y="120"/>
                                  <a:pt x="1558" y="120"/>
                                  <a:pt x="1559" y="119"/>
                                </a:cubicBezTo>
                                <a:cubicBezTo>
                                  <a:pt x="1560" y="118"/>
                                  <a:pt x="1560" y="117"/>
                                  <a:pt x="1561" y="116"/>
                                </a:cubicBezTo>
                                <a:cubicBezTo>
                                  <a:pt x="1561" y="114"/>
                                  <a:pt x="1560" y="113"/>
                                  <a:pt x="1558" y="113"/>
                                </a:cubicBezTo>
                                <a:cubicBezTo>
                                  <a:pt x="1556" y="113"/>
                                  <a:pt x="1555" y="114"/>
                                  <a:pt x="1554" y="115"/>
                                </a:cubicBezTo>
                                <a:cubicBezTo>
                                  <a:pt x="1552" y="115"/>
                                  <a:pt x="1551" y="114"/>
                                  <a:pt x="1549" y="113"/>
                                </a:cubicBezTo>
                                <a:cubicBezTo>
                                  <a:pt x="1547" y="113"/>
                                  <a:pt x="1545" y="113"/>
                                  <a:pt x="1544" y="113"/>
                                </a:cubicBezTo>
                                <a:cubicBezTo>
                                  <a:pt x="1542" y="114"/>
                                  <a:pt x="1540" y="113"/>
                                  <a:pt x="1538" y="113"/>
                                </a:cubicBezTo>
                                <a:cubicBezTo>
                                  <a:pt x="1536" y="113"/>
                                  <a:pt x="1534" y="112"/>
                                  <a:pt x="1532" y="112"/>
                                </a:cubicBezTo>
                                <a:cubicBezTo>
                                  <a:pt x="1529" y="112"/>
                                  <a:pt x="1525" y="111"/>
                                  <a:pt x="1522" y="111"/>
                                </a:cubicBezTo>
                                <a:cubicBezTo>
                                  <a:pt x="1521" y="111"/>
                                  <a:pt x="1519" y="111"/>
                                  <a:pt x="1518" y="110"/>
                                </a:cubicBezTo>
                                <a:cubicBezTo>
                                  <a:pt x="1517" y="110"/>
                                  <a:pt x="1515" y="110"/>
                                  <a:pt x="1514" y="109"/>
                                </a:cubicBezTo>
                                <a:cubicBezTo>
                                  <a:pt x="1513" y="109"/>
                                  <a:pt x="1511" y="106"/>
                                  <a:pt x="1510" y="108"/>
                                </a:cubicBezTo>
                                <a:cubicBezTo>
                                  <a:pt x="1510" y="109"/>
                                  <a:pt x="1510" y="110"/>
                                  <a:pt x="1509" y="110"/>
                                </a:cubicBezTo>
                                <a:cubicBezTo>
                                  <a:pt x="1508" y="110"/>
                                  <a:pt x="1507" y="111"/>
                                  <a:pt x="1507" y="111"/>
                                </a:cubicBezTo>
                                <a:cubicBezTo>
                                  <a:pt x="1506" y="111"/>
                                  <a:pt x="1506" y="110"/>
                                  <a:pt x="1505" y="110"/>
                                </a:cubicBezTo>
                                <a:cubicBezTo>
                                  <a:pt x="1503" y="110"/>
                                  <a:pt x="1502" y="112"/>
                                  <a:pt x="1501" y="113"/>
                                </a:cubicBezTo>
                                <a:cubicBezTo>
                                  <a:pt x="1500" y="115"/>
                                  <a:pt x="1500" y="116"/>
                                  <a:pt x="1500" y="118"/>
                                </a:cubicBezTo>
                                <a:cubicBezTo>
                                  <a:pt x="1499" y="119"/>
                                  <a:pt x="1497" y="119"/>
                                  <a:pt x="1496" y="120"/>
                                </a:cubicBezTo>
                                <a:cubicBezTo>
                                  <a:pt x="1494" y="120"/>
                                  <a:pt x="1493" y="122"/>
                                  <a:pt x="1495" y="123"/>
                                </a:cubicBezTo>
                                <a:cubicBezTo>
                                  <a:pt x="1495" y="124"/>
                                  <a:pt x="1496" y="124"/>
                                  <a:pt x="1497" y="124"/>
                                </a:cubicBezTo>
                                <a:cubicBezTo>
                                  <a:pt x="1497" y="125"/>
                                  <a:pt x="1498" y="125"/>
                                  <a:pt x="1499" y="126"/>
                                </a:cubicBezTo>
                                <a:cubicBezTo>
                                  <a:pt x="1499" y="126"/>
                                  <a:pt x="1500" y="127"/>
                                  <a:pt x="1500" y="128"/>
                                </a:cubicBezTo>
                                <a:cubicBezTo>
                                  <a:pt x="1501" y="128"/>
                                  <a:pt x="1501" y="129"/>
                                  <a:pt x="1501" y="130"/>
                                </a:cubicBezTo>
                                <a:cubicBezTo>
                                  <a:pt x="1502" y="131"/>
                                  <a:pt x="1503" y="131"/>
                                  <a:pt x="1505" y="131"/>
                                </a:cubicBezTo>
                                <a:cubicBezTo>
                                  <a:pt x="1505" y="131"/>
                                  <a:pt x="1506" y="131"/>
                                  <a:pt x="1506" y="132"/>
                                </a:cubicBezTo>
                                <a:cubicBezTo>
                                  <a:pt x="1506" y="133"/>
                                  <a:pt x="1505" y="133"/>
                                  <a:pt x="1504" y="133"/>
                                </a:cubicBezTo>
                                <a:cubicBezTo>
                                  <a:pt x="1504" y="133"/>
                                  <a:pt x="1504" y="134"/>
                                  <a:pt x="1503" y="133"/>
                                </a:cubicBezTo>
                                <a:cubicBezTo>
                                  <a:pt x="1502" y="132"/>
                                  <a:pt x="1502" y="132"/>
                                  <a:pt x="1501" y="132"/>
                                </a:cubicBezTo>
                                <a:cubicBezTo>
                                  <a:pt x="1500" y="132"/>
                                  <a:pt x="1500" y="133"/>
                                  <a:pt x="1500" y="133"/>
                                </a:cubicBezTo>
                                <a:cubicBezTo>
                                  <a:pt x="1499" y="134"/>
                                  <a:pt x="1498" y="134"/>
                                  <a:pt x="1497" y="133"/>
                                </a:cubicBezTo>
                                <a:cubicBezTo>
                                  <a:pt x="1496" y="133"/>
                                  <a:pt x="1496" y="132"/>
                                  <a:pt x="1495" y="131"/>
                                </a:cubicBezTo>
                                <a:cubicBezTo>
                                  <a:pt x="1494" y="131"/>
                                  <a:pt x="1492" y="130"/>
                                  <a:pt x="1490" y="130"/>
                                </a:cubicBezTo>
                                <a:cubicBezTo>
                                  <a:pt x="1489" y="130"/>
                                  <a:pt x="1487" y="130"/>
                                  <a:pt x="1485" y="130"/>
                                </a:cubicBezTo>
                                <a:cubicBezTo>
                                  <a:pt x="1484" y="130"/>
                                  <a:pt x="1482" y="128"/>
                                  <a:pt x="1480" y="129"/>
                                </a:cubicBezTo>
                                <a:cubicBezTo>
                                  <a:pt x="1479" y="130"/>
                                  <a:pt x="1479" y="131"/>
                                  <a:pt x="1478" y="132"/>
                                </a:cubicBezTo>
                                <a:cubicBezTo>
                                  <a:pt x="1477" y="134"/>
                                  <a:pt x="1478" y="135"/>
                                  <a:pt x="1479" y="137"/>
                                </a:cubicBezTo>
                                <a:cubicBezTo>
                                  <a:pt x="1480" y="138"/>
                                  <a:pt x="1481" y="139"/>
                                  <a:pt x="1483" y="139"/>
                                </a:cubicBezTo>
                                <a:cubicBezTo>
                                  <a:pt x="1485" y="138"/>
                                  <a:pt x="1486" y="138"/>
                                  <a:pt x="1488" y="139"/>
                                </a:cubicBezTo>
                                <a:cubicBezTo>
                                  <a:pt x="1489" y="141"/>
                                  <a:pt x="1491" y="142"/>
                                  <a:pt x="1492" y="143"/>
                                </a:cubicBezTo>
                                <a:cubicBezTo>
                                  <a:pt x="1494" y="145"/>
                                  <a:pt x="1495" y="148"/>
                                  <a:pt x="1496" y="150"/>
                                </a:cubicBezTo>
                                <a:cubicBezTo>
                                  <a:pt x="1496" y="151"/>
                                  <a:pt x="1496" y="152"/>
                                  <a:pt x="1496" y="153"/>
                                </a:cubicBezTo>
                                <a:cubicBezTo>
                                  <a:pt x="1497" y="154"/>
                                  <a:pt x="1497" y="155"/>
                                  <a:pt x="1497" y="156"/>
                                </a:cubicBezTo>
                                <a:cubicBezTo>
                                  <a:pt x="1499" y="159"/>
                                  <a:pt x="1501" y="162"/>
                                  <a:pt x="1501" y="166"/>
                                </a:cubicBezTo>
                                <a:cubicBezTo>
                                  <a:pt x="1501" y="167"/>
                                  <a:pt x="1500" y="170"/>
                                  <a:pt x="1502" y="170"/>
                                </a:cubicBezTo>
                                <a:cubicBezTo>
                                  <a:pt x="1503" y="170"/>
                                  <a:pt x="1503" y="169"/>
                                  <a:pt x="1504" y="169"/>
                                </a:cubicBezTo>
                                <a:cubicBezTo>
                                  <a:pt x="1505" y="169"/>
                                  <a:pt x="1506" y="169"/>
                                  <a:pt x="1506" y="169"/>
                                </a:cubicBezTo>
                                <a:cubicBezTo>
                                  <a:pt x="1508" y="169"/>
                                  <a:pt x="1509" y="169"/>
                                  <a:pt x="1510" y="170"/>
                                </a:cubicBezTo>
                                <a:cubicBezTo>
                                  <a:pt x="1511" y="172"/>
                                  <a:pt x="1512" y="173"/>
                                  <a:pt x="1513" y="175"/>
                                </a:cubicBezTo>
                                <a:cubicBezTo>
                                  <a:pt x="1514" y="176"/>
                                  <a:pt x="1515" y="178"/>
                                  <a:pt x="1516" y="178"/>
                                </a:cubicBezTo>
                                <a:cubicBezTo>
                                  <a:pt x="1517" y="178"/>
                                  <a:pt x="1518" y="176"/>
                                  <a:pt x="1520" y="177"/>
                                </a:cubicBezTo>
                                <a:cubicBezTo>
                                  <a:pt x="1522" y="177"/>
                                  <a:pt x="1522" y="179"/>
                                  <a:pt x="1524" y="179"/>
                                </a:cubicBezTo>
                                <a:cubicBezTo>
                                  <a:pt x="1525" y="179"/>
                                  <a:pt x="1526" y="177"/>
                                  <a:pt x="1528" y="178"/>
                                </a:cubicBezTo>
                                <a:cubicBezTo>
                                  <a:pt x="1529" y="178"/>
                                  <a:pt x="1532" y="179"/>
                                  <a:pt x="1531" y="180"/>
                                </a:cubicBezTo>
                                <a:cubicBezTo>
                                  <a:pt x="1531" y="182"/>
                                  <a:pt x="1530" y="181"/>
                                  <a:pt x="1530" y="181"/>
                                </a:cubicBezTo>
                                <a:cubicBezTo>
                                  <a:pt x="1529" y="182"/>
                                  <a:pt x="1530" y="182"/>
                                  <a:pt x="1531" y="183"/>
                                </a:cubicBezTo>
                                <a:cubicBezTo>
                                  <a:pt x="1531" y="184"/>
                                  <a:pt x="1531" y="186"/>
                                  <a:pt x="1531" y="187"/>
                                </a:cubicBezTo>
                                <a:cubicBezTo>
                                  <a:pt x="1530" y="189"/>
                                  <a:pt x="1529" y="190"/>
                                  <a:pt x="1528" y="192"/>
                                </a:cubicBezTo>
                                <a:cubicBezTo>
                                  <a:pt x="1527" y="193"/>
                                  <a:pt x="1527" y="193"/>
                                  <a:pt x="1526" y="194"/>
                                </a:cubicBezTo>
                                <a:cubicBezTo>
                                  <a:pt x="1526" y="195"/>
                                  <a:pt x="1526" y="196"/>
                                  <a:pt x="1526" y="197"/>
                                </a:cubicBezTo>
                                <a:cubicBezTo>
                                  <a:pt x="1526" y="200"/>
                                  <a:pt x="1526" y="203"/>
                                  <a:pt x="1526" y="205"/>
                                </a:cubicBezTo>
                                <a:cubicBezTo>
                                  <a:pt x="1526" y="207"/>
                                  <a:pt x="1526" y="208"/>
                                  <a:pt x="1527" y="209"/>
                                </a:cubicBezTo>
                                <a:cubicBezTo>
                                  <a:pt x="1529" y="211"/>
                                  <a:pt x="1529" y="212"/>
                                  <a:pt x="1529" y="213"/>
                                </a:cubicBezTo>
                                <a:cubicBezTo>
                                  <a:pt x="1530" y="215"/>
                                  <a:pt x="1532" y="216"/>
                                  <a:pt x="1533" y="218"/>
                                </a:cubicBezTo>
                                <a:cubicBezTo>
                                  <a:pt x="1534" y="220"/>
                                  <a:pt x="1534" y="222"/>
                                  <a:pt x="1535" y="224"/>
                                </a:cubicBezTo>
                                <a:cubicBezTo>
                                  <a:pt x="1536" y="224"/>
                                  <a:pt x="1536" y="224"/>
                                  <a:pt x="1536" y="224"/>
                                </a:cubicBezTo>
                                <a:cubicBezTo>
                                  <a:pt x="1536" y="223"/>
                                  <a:pt x="1536" y="222"/>
                                  <a:pt x="1536" y="221"/>
                                </a:cubicBezTo>
                                <a:cubicBezTo>
                                  <a:pt x="1536" y="220"/>
                                  <a:pt x="1535" y="220"/>
                                  <a:pt x="1535" y="219"/>
                                </a:cubicBezTo>
                                <a:cubicBezTo>
                                  <a:pt x="1535" y="218"/>
                                  <a:pt x="1535" y="216"/>
                                  <a:pt x="1535" y="214"/>
                                </a:cubicBezTo>
                                <a:cubicBezTo>
                                  <a:pt x="1535" y="213"/>
                                  <a:pt x="1536" y="213"/>
                                  <a:pt x="1536" y="212"/>
                                </a:cubicBezTo>
                                <a:cubicBezTo>
                                  <a:pt x="1537" y="212"/>
                                  <a:pt x="1536" y="211"/>
                                  <a:pt x="1536" y="210"/>
                                </a:cubicBezTo>
                                <a:cubicBezTo>
                                  <a:pt x="1537" y="209"/>
                                  <a:pt x="1537" y="206"/>
                                  <a:pt x="1535" y="208"/>
                                </a:cubicBezTo>
                                <a:cubicBezTo>
                                  <a:pt x="1535" y="208"/>
                                  <a:pt x="1534" y="209"/>
                                  <a:pt x="1534" y="208"/>
                                </a:cubicBezTo>
                                <a:cubicBezTo>
                                  <a:pt x="1534" y="207"/>
                                  <a:pt x="1535" y="206"/>
                                  <a:pt x="1535" y="206"/>
                                </a:cubicBezTo>
                                <a:cubicBezTo>
                                  <a:pt x="1536" y="205"/>
                                  <a:pt x="1536" y="204"/>
                                  <a:pt x="1536" y="204"/>
                                </a:cubicBezTo>
                                <a:cubicBezTo>
                                  <a:pt x="1536" y="202"/>
                                  <a:pt x="1537" y="201"/>
                                  <a:pt x="1538" y="200"/>
                                </a:cubicBezTo>
                                <a:cubicBezTo>
                                  <a:pt x="1539" y="200"/>
                                  <a:pt x="1540" y="199"/>
                                  <a:pt x="1540" y="199"/>
                                </a:cubicBezTo>
                                <a:cubicBezTo>
                                  <a:pt x="1542" y="198"/>
                                  <a:pt x="1544" y="198"/>
                                  <a:pt x="1545" y="198"/>
                                </a:cubicBezTo>
                                <a:cubicBezTo>
                                  <a:pt x="1546" y="198"/>
                                  <a:pt x="1546" y="197"/>
                                  <a:pt x="1547" y="197"/>
                                </a:cubicBezTo>
                                <a:cubicBezTo>
                                  <a:pt x="1548" y="196"/>
                                  <a:pt x="1548" y="196"/>
                                  <a:pt x="1550" y="196"/>
                                </a:cubicBezTo>
                                <a:cubicBezTo>
                                  <a:pt x="1551" y="196"/>
                                  <a:pt x="1553" y="195"/>
                                  <a:pt x="1554" y="196"/>
                                </a:cubicBezTo>
                                <a:cubicBezTo>
                                  <a:pt x="1554" y="196"/>
                                  <a:pt x="1555" y="196"/>
                                  <a:pt x="1555" y="196"/>
                                </a:cubicBezTo>
                                <a:cubicBezTo>
                                  <a:pt x="1556" y="196"/>
                                  <a:pt x="1555" y="197"/>
                                  <a:pt x="1556" y="197"/>
                                </a:cubicBezTo>
                                <a:cubicBezTo>
                                  <a:pt x="1556" y="197"/>
                                  <a:pt x="1557" y="197"/>
                                  <a:pt x="1558" y="198"/>
                                </a:cubicBezTo>
                                <a:cubicBezTo>
                                  <a:pt x="1559" y="199"/>
                                  <a:pt x="1559" y="201"/>
                                  <a:pt x="1559" y="203"/>
                                </a:cubicBezTo>
                                <a:cubicBezTo>
                                  <a:pt x="1559" y="204"/>
                                  <a:pt x="1559" y="205"/>
                                  <a:pt x="1559" y="206"/>
                                </a:cubicBezTo>
                                <a:cubicBezTo>
                                  <a:pt x="1560" y="206"/>
                                  <a:pt x="1560" y="207"/>
                                  <a:pt x="1561" y="208"/>
                                </a:cubicBezTo>
                                <a:cubicBezTo>
                                  <a:pt x="1561" y="209"/>
                                  <a:pt x="1561" y="210"/>
                                  <a:pt x="1561" y="211"/>
                                </a:cubicBezTo>
                                <a:cubicBezTo>
                                  <a:pt x="1561" y="213"/>
                                  <a:pt x="1562" y="213"/>
                                  <a:pt x="1563" y="214"/>
                                </a:cubicBezTo>
                                <a:cubicBezTo>
                                  <a:pt x="1564" y="216"/>
                                  <a:pt x="1565" y="217"/>
                                  <a:pt x="1567" y="218"/>
                                </a:cubicBezTo>
                                <a:cubicBezTo>
                                  <a:pt x="1569" y="218"/>
                                  <a:pt x="1570" y="219"/>
                                  <a:pt x="1571" y="220"/>
                                </a:cubicBezTo>
                                <a:cubicBezTo>
                                  <a:pt x="1573" y="221"/>
                                  <a:pt x="1574" y="222"/>
                                  <a:pt x="1575" y="224"/>
                                </a:cubicBezTo>
                                <a:cubicBezTo>
                                  <a:pt x="1576" y="225"/>
                                  <a:pt x="1577" y="227"/>
                                  <a:pt x="1575" y="228"/>
                                </a:cubicBezTo>
                                <a:close/>
                                <a:moveTo>
                                  <a:pt x="1718" y="83"/>
                                </a:moveTo>
                                <a:cubicBezTo>
                                  <a:pt x="1716" y="85"/>
                                  <a:pt x="1717" y="86"/>
                                  <a:pt x="1716" y="88"/>
                                </a:cubicBezTo>
                                <a:cubicBezTo>
                                  <a:pt x="1715" y="90"/>
                                  <a:pt x="1713" y="89"/>
                                  <a:pt x="1712" y="89"/>
                                </a:cubicBezTo>
                                <a:cubicBezTo>
                                  <a:pt x="1710" y="89"/>
                                  <a:pt x="1709" y="90"/>
                                  <a:pt x="1709" y="92"/>
                                </a:cubicBezTo>
                                <a:cubicBezTo>
                                  <a:pt x="1707" y="93"/>
                                  <a:pt x="1706" y="94"/>
                                  <a:pt x="1704" y="95"/>
                                </a:cubicBezTo>
                                <a:cubicBezTo>
                                  <a:pt x="1703" y="95"/>
                                  <a:pt x="1702" y="95"/>
                                  <a:pt x="1701" y="95"/>
                                </a:cubicBezTo>
                                <a:cubicBezTo>
                                  <a:pt x="1700" y="97"/>
                                  <a:pt x="1700" y="98"/>
                                  <a:pt x="1698" y="99"/>
                                </a:cubicBezTo>
                                <a:cubicBezTo>
                                  <a:pt x="1697" y="99"/>
                                  <a:pt x="1695" y="97"/>
                                  <a:pt x="1694" y="97"/>
                                </a:cubicBezTo>
                                <a:cubicBezTo>
                                  <a:pt x="1692" y="97"/>
                                  <a:pt x="1691" y="97"/>
                                  <a:pt x="1690" y="97"/>
                                </a:cubicBezTo>
                                <a:cubicBezTo>
                                  <a:pt x="1689" y="97"/>
                                  <a:pt x="1688" y="96"/>
                                  <a:pt x="1687" y="96"/>
                                </a:cubicBezTo>
                                <a:cubicBezTo>
                                  <a:pt x="1684" y="96"/>
                                  <a:pt x="1686" y="97"/>
                                  <a:pt x="1686" y="98"/>
                                </a:cubicBezTo>
                                <a:cubicBezTo>
                                  <a:pt x="1687" y="101"/>
                                  <a:pt x="1685" y="99"/>
                                  <a:pt x="1684" y="100"/>
                                </a:cubicBezTo>
                                <a:cubicBezTo>
                                  <a:pt x="1684" y="101"/>
                                  <a:pt x="1685" y="102"/>
                                  <a:pt x="1685" y="103"/>
                                </a:cubicBezTo>
                                <a:cubicBezTo>
                                  <a:pt x="1685" y="104"/>
                                  <a:pt x="1683" y="105"/>
                                  <a:pt x="1684" y="106"/>
                                </a:cubicBezTo>
                                <a:cubicBezTo>
                                  <a:pt x="1686" y="108"/>
                                  <a:pt x="1689" y="106"/>
                                  <a:pt x="1691" y="107"/>
                                </a:cubicBezTo>
                                <a:cubicBezTo>
                                  <a:pt x="1693" y="107"/>
                                  <a:pt x="1694" y="111"/>
                                  <a:pt x="1693" y="113"/>
                                </a:cubicBezTo>
                                <a:cubicBezTo>
                                  <a:pt x="1693" y="115"/>
                                  <a:pt x="1692" y="117"/>
                                  <a:pt x="1692" y="119"/>
                                </a:cubicBezTo>
                                <a:cubicBezTo>
                                  <a:pt x="1692" y="121"/>
                                  <a:pt x="1691" y="122"/>
                                  <a:pt x="1691" y="124"/>
                                </a:cubicBezTo>
                                <a:cubicBezTo>
                                  <a:pt x="1691" y="126"/>
                                  <a:pt x="1691" y="127"/>
                                  <a:pt x="1692" y="128"/>
                                </a:cubicBezTo>
                                <a:cubicBezTo>
                                  <a:pt x="1693" y="130"/>
                                  <a:pt x="1693" y="134"/>
                                  <a:pt x="1692" y="136"/>
                                </a:cubicBezTo>
                                <a:cubicBezTo>
                                  <a:pt x="1692" y="137"/>
                                  <a:pt x="1691" y="138"/>
                                  <a:pt x="1691" y="139"/>
                                </a:cubicBezTo>
                                <a:cubicBezTo>
                                  <a:pt x="1691" y="141"/>
                                  <a:pt x="1691" y="142"/>
                                  <a:pt x="1690" y="143"/>
                                </a:cubicBezTo>
                                <a:cubicBezTo>
                                  <a:pt x="1689" y="143"/>
                                  <a:pt x="1687" y="143"/>
                                  <a:pt x="1687" y="144"/>
                                </a:cubicBezTo>
                                <a:cubicBezTo>
                                  <a:pt x="1686" y="145"/>
                                  <a:pt x="1688" y="147"/>
                                  <a:pt x="1686" y="148"/>
                                </a:cubicBezTo>
                                <a:cubicBezTo>
                                  <a:pt x="1684" y="148"/>
                                  <a:pt x="1685" y="146"/>
                                  <a:pt x="1684" y="145"/>
                                </a:cubicBezTo>
                                <a:cubicBezTo>
                                  <a:pt x="1683" y="145"/>
                                  <a:pt x="1681" y="146"/>
                                  <a:pt x="1680" y="146"/>
                                </a:cubicBezTo>
                                <a:cubicBezTo>
                                  <a:pt x="1679" y="146"/>
                                  <a:pt x="1679" y="145"/>
                                  <a:pt x="1678" y="143"/>
                                </a:cubicBezTo>
                                <a:cubicBezTo>
                                  <a:pt x="1678" y="142"/>
                                  <a:pt x="1678" y="141"/>
                                  <a:pt x="1677" y="140"/>
                                </a:cubicBezTo>
                                <a:cubicBezTo>
                                  <a:pt x="1675" y="138"/>
                                  <a:pt x="1674" y="136"/>
                                  <a:pt x="1673" y="134"/>
                                </a:cubicBezTo>
                                <a:cubicBezTo>
                                  <a:pt x="1672" y="132"/>
                                  <a:pt x="1673" y="130"/>
                                  <a:pt x="1674" y="127"/>
                                </a:cubicBezTo>
                                <a:cubicBezTo>
                                  <a:pt x="1674" y="125"/>
                                  <a:pt x="1674" y="123"/>
                                  <a:pt x="1675" y="121"/>
                                </a:cubicBezTo>
                                <a:cubicBezTo>
                                  <a:pt x="1676" y="120"/>
                                  <a:pt x="1680" y="117"/>
                                  <a:pt x="1679" y="115"/>
                                </a:cubicBezTo>
                                <a:cubicBezTo>
                                  <a:pt x="1678" y="114"/>
                                  <a:pt x="1677" y="114"/>
                                  <a:pt x="1676" y="113"/>
                                </a:cubicBezTo>
                                <a:cubicBezTo>
                                  <a:pt x="1676" y="112"/>
                                  <a:pt x="1677" y="111"/>
                                  <a:pt x="1677" y="110"/>
                                </a:cubicBezTo>
                                <a:cubicBezTo>
                                  <a:pt x="1678" y="106"/>
                                  <a:pt x="1673" y="104"/>
                                  <a:pt x="1672" y="101"/>
                                </a:cubicBezTo>
                                <a:cubicBezTo>
                                  <a:pt x="1671" y="100"/>
                                  <a:pt x="1671" y="98"/>
                                  <a:pt x="1670" y="100"/>
                                </a:cubicBezTo>
                                <a:cubicBezTo>
                                  <a:pt x="1669" y="101"/>
                                  <a:pt x="1670" y="103"/>
                                  <a:pt x="1669" y="103"/>
                                </a:cubicBezTo>
                                <a:cubicBezTo>
                                  <a:pt x="1668" y="103"/>
                                  <a:pt x="1669" y="100"/>
                                  <a:pt x="1667" y="101"/>
                                </a:cubicBezTo>
                                <a:cubicBezTo>
                                  <a:pt x="1666" y="103"/>
                                  <a:pt x="1668" y="106"/>
                                  <a:pt x="1665" y="107"/>
                                </a:cubicBezTo>
                                <a:cubicBezTo>
                                  <a:pt x="1662" y="108"/>
                                  <a:pt x="1661" y="110"/>
                                  <a:pt x="1662" y="113"/>
                                </a:cubicBezTo>
                                <a:cubicBezTo>
                                  <a:pt x="1662" y="116"/>
                                  <a:pt x="1664" y="117"/>
                                  <a:pt x="1662" y="120"/>
                                </a:cubicBezTo>
                                <a:cubicBezTo>
                                  <a:pt x="1661" y="120"/>
                                  <a:pt x="1660" y="122"/>
                                  <a:pt x="1660" y="123"/>
                                </a:cubicBezTo>
                                <a:cubicBezTo>
                                  <a:pt x="1662" y="124"/>
                                  <a:pt x="1663" y="121"/>
                                  <a:pt x="1664" y="121"/>
                                </a:cubicBezTo>
                                <a:cubicBezTo>
                                  <a:pt x="1666" y="121"/>
                                  <a:pt x="1664" y="123"/>
                                  <a:pt x="1663" y="124"/>
                                </a:cubicBezTo>
                                <a:cubicBezTo>
                                  <a:pt x="1662" y="125"/>
                                  <a:pt x="1662" y="126"/>
                                  <a:pt x="1663" y="127"/>
                                </a:cubicBezTo>
                                <a:cubicBezTo>
                                  <a:pt x="1663" y="128"/>
                                  <a:pt x="1665" y="130"/>
                                  <a:pt x="1663" y="130"/>
                                </a:cubicBezTo>
                                <a:cubicBezTo>
                                  <a:pt x="1662" y="130"/>
                                  <a:pt x="1662" y="129"/>
                                  <a:pt x="1661" y="128"/>
                                </a:cubicBezTo>
                                <a:cubicBezTo>
                                  <a:pt x="1660" y="127"/>
                                  <a:pt x="1658" y="128"/>
                                  <a:pt x="1659" y="130"/>
                                </a:cubicBezTo>
                                <a:cubicBezTo>
                                  <a:pt x="1660" y="130"/>
                                  <a:pt x="1661" y="130"/>
                                  <a:pt x="1661" y="132"/>
                                </a:cubicBezTo>
                                <a:cubicBezTo>
                                  <a:pt x="1660" y="133"/>
                                  <a:pt x="1659" y="133"/>
                                  <a:pt x="1658" y="134"/>
                                </a:cubicBezTo>
                                <a:cubicBezTo>
                                  <a:pt x="1658" y="136"/>
                                  <a:pt x="1656" y="138"/>
                                  <a:pt x="1654" y="138"/>
                                </a:cubicBezTo>
                                <a:cubicBezTo>
                                  <a:pt x="1651" y="138"/>
                                  <a:pt x="1651" y="135"/>
                                  <a:pt x="1652" y="133"/>
                                </a:cubicBezTo>
                                <a:cubicBezTo>
                                  <a:pt x="1653" y="132"/>
                                  <a:pt x="1653" y="132"/>
                                  <a:pt x="1653" y="130"/>
                                </a:cubicBezTo>
                                <a:cubicBezTo>
                                  <a:pt x="1652" y="129"/>
                                  <a:pt x="1652" y="128"/>
                                  <a:pt x="1651" y="127"/>
                                </a:cubicBezTo>
                                <a:cubicBezTo>
                                  <a:pt x="1651" y="125"/>
                                  <a:pt x="1653" y="123"/>
                                  <a:pt x="1653" y="120"/>
                                </a:cubicBezTo>
                                <a:cubicBezTo>
                                  <a:pt x="1653" y="119"/>
                                  <a:pt x="1654" y="118"/>
                                  <a:pt x="1655" y="117"/>
                                </a:cubicBezTo>
                                <a:cubicBezTo>
                                  <a:pt x="1655" y="116"/>
                                  <a:pt x="1655" y="115"/>
                                  <a:pt x="1656" y="114"/>
                                </a:cubicBezTo>
                                <a:cubicBezTo>
                                  <a:pt x="1657" y="110"/>
                                  <a:pt x="1661" y="107"/>
                                  <a:pt x="1661" y="102"/>
                                </a:cubicBezTo>
                                <a:cubicBezTo>
                                  <a:pt x="1661" y="99"/>
                                  <a:pt x="1663" y="97"/>
                                  <a:pt x="1665" y="97"/>
                                </a:cubicBezTo>
                                <a:cubicBezTo>
                                  <a:pt x="1666" y="97"/>
                                  <a:pt x="1667" y="97"/>
                                  <a:pt x="1667" y="97"/>
                                </a:cubicBezTo>
                                <a:cubicBezTo>
                                  <a:pt x="1668" y="97"/>
                                  <a:pt x="1668" y="97"/>
                                  <a:pt x="1669" y="96"/>
                                </a:cubicBezTo>
                                <a:cubicBezTo>
                                  <a:pt x="1670" y="96"/>
                                  <a:pt x="1671" y="97"/>
                                  <a:pt x="1672" y="96"/>
                                </a:cubicBezTo>
                                <a:cubicBezTo>
                                  <a:pt x="1673" y="96"/>
                                  <a:pt x="1674" y="96"/>
                                  <a:pt x="1675" y="95"/>
                                </a:cubicBezTo>
                                <a:cubicBezTo>
                                  <a:pt x="1676" y="97"/>
                                  <a:pt x="1672" y="99"/>
                                  <a:pt x="1673" y="101"/>
                                </a:cubicBezTo>
                                <a:cubicBezTo>
                                  <a:pt x="1673" y="102"/>
                                  <a:pt x="1674" y="103"/>
                                  <a:pt x="1675" y="103"/>
                                </a:cubicBezTo>
                                <a:cubicBezTo>
                                  <a:pt x="1676" y="102"/>
                                  <a:pt x="1676" y="102"/>
                                  <a:pt x="1676" y="102"/>
                                </a:cubicBezTo>
                                <a:cubicBezTo>
                                  <a:pt x="1678" y="102"/>
                                  <a:pt x="1677" y="102"/>
                                  <a:pt x="1677" y="103"/>
                                </a:cubicBezTo>
                                <a:cubicBezTo>
                                  <a:pt x="1677" y="103"/>
                                  <a:pt x="1677" y="104"/>
                                  <a:pt x="1678" y="104"/>
                                </a:cubicBezTo>
                                <a:cubicBezTo>
                                  <a:pt x="1678" y="104"/>
                                  <a:pt x="1679" y="103"/>
                                  <a:pt x="1679" y="103"/>
                                </a:cubicBezTo>
                                <a:cubicBezTo>
                                  <a:pt x="1679" y="103"/>
                                  <a:pt x="1679" y="102"/>
                                  <a:pt x="1680" y="102"/>
                                </a:cubicBezTo>
                                <a:cubicBezTo>
                                  <a:pt x="1680" y="101"/>
                                  <a:pt x="1681" y="102"/>
                                  <a:pt x="1681" y="102"/>
                                </a:cubicBezTo>
                                <a:cubicBezTo>
                                  <a:pt x="1683" y="101"/>
                                  <a:pt x="1683" y="101"/>
                                  <a:pt x="1682" y="99"/>
                                </a:cubicBezTo>
                                <a:cubicBezTo>
                                  <a:pt x="1682" y="98"/>
                                  <a:pt x="1682" y="97"/>
                                  <a:pt x="1683" y="96"/>
                                </a:cubicBezTo>
                                <a:cubicBezTo>
                                  <a:pt x="1685" y="94"/>
                                  <a:pt x="1684" y="93"/>
                                  <a:pt x="1683" y="91"/>
                                </a:cubicBezTo>
                                <a:cubicBezTo>
                                  <a:pt x="1682" y="89"/>
                                  <a:pt x="1681" y="89"/>
                                  <a:pt x="1681" y="88"/>
                                </a:cubicBezTo>
                                <a:cubicBezTo>
                                  <a:pt x="1680" y="87"/>
                                  <a:pt x="1679" y="86"/>
                                  <a:pt x="1681" y="86"/>
                                </a:cubicBezTo>
                                <a:cubicBezTo>
                                  <a:pt x="1684" y="87"/>
                                  <a:pt x="1685" y="88"/>
                                  <a:pt x="1685" y="91"/>
                                </a:cubicBezTo>
                                <a:cubicBezTo>
                                  <a:pt x="1685" y="92"/>
                                  <a:pt x="1685" y="93"/>
                                  <a:pt x="1686" y="94"/>
                                </a:cubicBezTo>
                                <a:cubicBezTo>
                                  <a:pt x="1688" y="94"/>
                                  <a:pt x="1689" y="93"/>
                                  <a:pt x="1690" y="93"/>
                                </a:cubicBezTo>
                                <a:cubicBezTo>
                                  <a:pt x="1691" y="93"/>
                                  <a:pt x="1692" y="94"/>
                                  <a:pt x="1693" y="94"/>
                                </a:cubicBezTo>
                                <a:cubicBezTo>
                                  <a:pt x="1694" y="94"/>
                                  <a:pt x="1695" y="93"/>
                                  <a:pt x="1696" y="93"/>
                                </a:cubicBezTo>
                                <a:cubicBezTo>
                                  <a:pt x="1699" y="92"/>
                                  <a:pt x="1701" y="93"/>
                                  <a:pt x="1704" y="93"/>
                                </a:cubicBezTo>
                                <a:cubicBezTo>
                                  <a:pt x="1705" y="93"/>
                                  <a:pt x="1706" y="92"/>
                                  <a:pt x="1707" y="91"/>
                                </a:cubicBezTo>
                                <a:cubicBezTo>
                                  <a:pt x="1709" y="90"/>
                                  <a:pt x="1709" y="88"/>
                                  <a:pt x="1707" y="86"/>
                                </a:cubicBezTo>
                                <a:cubicBezTo>
                                  <a:pt x="1705" y="83"/>
                                  <a:pt x="1704" y="87"/>
                                  <a:pt x="1701" y="87"/>
                                </a:cubicBezTo>
                                <a:cubicBezTo>
                                  <a:pt x="1700" y="86"/>
                                  <a:pt x="1700" y="85"/>
                                  <a:pt x="1699" y="84"/>
                                </a:cubicBezTo>
                                <a:cubicBezTo>
                                  <a:pt x="1698" y="83"/>
                                  <a:pt x="1696" y="84"/>
                                  <a:pt x="1695" y="84"/>
                                </a:cubicBezTo>
                                <a:cubicBezTo>
                                  <a:pt x="1692" y="85"/>
                                  <a:pt x="1691" y="85"/>
                                  <a:pt x="1690" y="82"/>
                                </a:cubicBezTo>
                                <a:cubicBezTo>
                                  <a:pt x="1689" y="79"/>
                                  <a:pt x="1691" y="79"/>
                                  <a:pt x="1694" y="77"/>
                                </a:cubicBezTo>
                                <a:cubicBezTo>
                                  <a:pt x="1697" y="76"/>
                                  <a:pt x="1698" y="78"/>
                                  <a:pt x="1698" y="80"/>
                                </a:cubicBezTo>
                                <a:cubicBezTo>
                                  <a:pt x="1698" y="82"/>
                                  <a:pt x="1699" y="82"/>
                                  <a:pt x="1700" y="81"/>
                                </a:cubicBezTo>
                                <a:cubicBezTo>
                                  <a:pt x="1701" y="80"/>
                                  <a:pt x="1701" y="79"/>
                                  <a:pt x="1703" y="80"/>
                                </a:cubicBezTo>
                                <a:cubicBezTo>
                                  <a:pt x="1704" y="80"/>
                                  <a:pt x="1705" y="80"/>
                                  <a:pt x="1706" y="79"/>
                                </a:cubicBezTo>
                                <a:cubicBezTo>
                                  <a:pt x="1707" y="77"/>
                                  <a:pt x="1706" y="77"/>
                                  <a:pt x="1704" y="76"/>
                                </a:cubicBezTo>
                                <a:cubicBezTo>
                                  <a:pt x="1703" y="76"/>
                                  <a:pt x="1701" y="76"/>
                                  <a:pt x="1702" y="75"/>
                                </a:cubicBezTo>
                                <a:cubicBezTo>
                                  <a:pt x="1704" y="74"/>
                                  <a:pt x="1704" y="76"/>
                                  <a:pt x="1705" y="76"/>
                                </a:cubicBezTo>
                                <a:cubicBezTo>
                                  <a:pt x="1706" y="76"/>
                                  <a:pt x="1708" y="76"/>
                                  <a:pt x="1708" y="77"/>
                                </a:cubicBezTo>
                                <a:cubicBezTo>
                                  <a:pt x="1709" y="78"/>
                                  <a:pt x="1708" y="79"/>
                                  <a:pt x="1708" y="80"/>
                                </a:cubicBezTo>
                                <a:cubicBezTo>
                                  <a:pt x="1708" y="83"/>
                                  <a:pt x="1712" y="83"/>
                                  <a:pt x="1714" y="83"/>
                                </a:cubicBezTo>
                                <a:cubicBezTo>
                                  <a:pt x="1715" y="84"/>
                                  <a:pt x="1716" y="83"/>
                                  <a:pt x="1717" y="82"/>
                                </a:cubicBezTo>
                                <a:cubicBezTo>
                                  <a:pt x="1718" y="81"/>
                                  <a:pt x="1719" y="79"/>
                                  <a:pt x="1720" y="80"/>
                                </a:cubicBezTo>
                                <a:cubicBezTo>
                                  <a:pt x="1721" y="82"/>
                                  <a:pt x="1719" y="82"/>
                                  <a:pt x="1718" y="83"/>
                                </a:cubicBezTo>
                                <a:close/>
                              </a:path>
                            </a:pathLst>
                          </a:custGeom>
                          <a:gradFill flip="none" rotWithShape="1">
                            <a:gsLst>
                              <a:gs pos="0">
                                <a:schemeClr val="bg1">
                                  <a:lumMod val="95000"/>
                                </a:schemeClr>
                              </a:gs>
                              <a:gs pos="100000">
                                <a:schemeClr val="bg1">
                                  <a:lumMod val="8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7E3159A6" id="Group 4" o:spid="_x0000_s1026" style="position:absolute;margin-left:19.1pt;margin-top:-81.85pt;width:593.9pt;height:611.4pt;z-index:-251657216;mso-position-horizontal-relative:page;mso-width-relative:margin;mso-height-relative:margin" coordsize="59959,62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">
                <v:shape id="Freeform 2" o:spid="_x0000_s1027" style="position:absolute;left:10541;top:222;width:158;height:127;visibility:visible;mso-wrap-style:square;v-text-anchor:top" coordsize="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u6bMIA&#10;AADaAAAADwAAAGRycy9kb3ducmV2LnhtbESPQYvCMBSE74L/ITzBi2hqQVmrUURQPCzoquD10Tzb&#10;YvNSkqj132+EhT0OM/MNs1i1phZPcr6yrGA8SkAQ51ZXXCi4nLfDLxA+IGusLZOCN3lYLbudBWba&#10;vviHnqdQiAhhn6GCMoQmk9LnJRn0I9sQR+9mncEQpSukdviKcFPLNEmm0mDFcaHEhjYl5ffTwyjY&#10;pYfd4bp3M32s79+DzWA9QTwq1e+16zmIQG34D/+191pBCp8r8Qb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S7pswgAAANoAAAAPAAAAAAAAAAAAAAAAAJgCAABkcnMvZG93&#10;bnJldi54bWxQSwUGAAAAAAQABAD1AAAAhwMAAAAA&#10;" path="m3,3v,,,1,1,c4,3,5,1,5,1,4,,2,,1,,,1,,2,1,2v1,,1,,2,1xe" fillcolor="#f2f2f2 [3052]" stroked="f" strokeweight="1pt">
                  <v:fill color2="#d8d8d8 [2732]" rotate="t" angle="90" focus="100%" type="gradient"/>
                  <v:stroke joinstyle="miter"/>
                  <v:path arrowok="t" o:connecttype="custom" o:connectlocs="9525,9525;12700,9525;15875,3175;3175,0;3175,6350;9525,9525" o:connectangles="0,0,0,0,0,0"/>
                </v:shape>
                <v:shape id="Freeform 3" o:spid="_x0000_s1028" style="position:absolute;left:10318;width:96;height:95;visibility:visible;mso-wrap-style:square;v-text-anchor:top" coordsize="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StDMQA&#10;AADaAAAADwAAAGRycy9kb3ducmV2LnhtbESPQWvCQBSE74X+h+UVvDUbFUuJriKlLYq9aBU8PrKv&#10;2dDs25jdmOivdwsFj8PMfMPMFr2txJkaXzpWMExSEMS50yUXCvbfH8+vIHxA1lg5JgUX8rCYPz7M&#10;MNOu4y2dd6EQEcI+QwUmhDqT0ueGLPrE1cTR+3GNxRBlU0jdYBfhtpKjNH2RFkuOCwZrejOU/+5a&#10;q+B93OorTk5mc/j8Oq3b/DjqKqfU4KlfTkEE6sM9/N9eaQVj+LsSb4C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0rQzEAAAA2gAAAA8AAAAAAAAAAAAAAAAAmAIAAGRycy9k&#10;b3ducmV2LnhtbFBLBQYAAAAABAAEAPUAAACJAwAAAAA=&#10;" path="m1,2c2,2,3,,2,,1,,,3,1,2xe" fillcolor="#f2f2f2 [3052]" stroked="f" strokeweight="1pt">
                  <v:fill color2="#d8d8d8 [2732]" rotate="t" angle="90" focus="100%" type="gradient"/>
                  <v:stroke joinstyle="miter"/>
                  <v:path arrowok="t" o:connecttype="custom" o:connectlocs="3175,6350;6350,0;3175,6350" o:connectangles="0,0,0"/>
                </v:shape>
                <v:shape id="Freeform 4" o:spid="_x0000_s1029" style="position:absolute;left:20669;top:9525;width:2254;height:1301;visibility:visible;mso-wrap-style:square;v-text-anchor:top" coordsize="7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lu0sEA&#10;AADaAAAADwAAAGRycy9kb3ducmV2LnhtbESPzWrDMBCE74W8g9hAbo2cEkpwoxinYOpr/gq5LdbW&#10;NrVWRlJj++2jQCHHYWa+YbbZaDpxI+dbywpWywQEcWV1y7WC86l43YDwAVljZ5kUTOQh281etphq&#10;O/CBbsdQiwhhn6KCJoQ+ldJXDRn0S9sTR+/HOoMhSldL7XCIcNPJtyR5lwZbjgsN9vTZUPV7/DMK&#10;vm3JbZ4P7qvfrKfr/lzIK1+UWszH/ANEoDE8w//tUitYw+NKvAFyd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JbtLBAAAA2gAAAA8AAAAAAAAAAAAAAAAAmAIAAGRycy9kb3du&#10;cmV2LnhtbFBLBQYAAAAABAAEAPUAAACGAwAAAAA=&#10;" path="m63,12v,-1,,-1,1,-2c64,9,64,8,66,7,67,6,67,4,68,3v,-1,1,-1,2,-2c70,1,71,1,71,,70,,68,,67,,65,,64,2,63,2v-2,,-3,-1,-5,c57,4,56,4,54,4,53,4,52,3,50,3v-1,,-2,1,-3,2c47,5,46,5,45,6v-2,1,-4,1,-5,c38,6,37,5,35,5v-1,,-2,1,-3,c31,5,31,4,30,4v-2,,-3,,-5,c24,4,23,4,23,3,22,3,22,2,21,2,21,1,20,1,19,1v,1,-1,1,-2,1c16,3,15,4,14,5,12,5,10,5,9,4,9,3,9,2,8,2,7,2,6,3,6,4,5,5,5,6,4,7,3,8,1,9,1,10v-1,2,1,2,2,3c4,14,4,14,4,15v,1,1,1,1,2c6,18,5,18,6,19v1,1,3,-2,4,-3c11,16,12,17,12,17v1,,1,1,2,1c14,19,15,19,16,19v1,,2,2,3,2c21,22,23,22,24,23v2,,2,2,4,3c29,26,31,25,32,27v,,1,1,1,1c34,29,34,29,35,29v3,1,5,1,8,3c44,33,44,34,45,35v,1,1,1,1,2c46,38,47,38,47,38v2,1,4,,5,1c53,39,53,39,54,39v2,1,3,,5,1c59,40,59,41,60,40v,,,-1,,-2c60,38,58,36,60,36v1,,2,,2,-1c62,34,60,32,62,32v,,1,,1,c64,32,64,31,63,30v,,,-1,-1,-1c62,28,62,28,61,27v,-1,,-1,,-2c60,25,59,25,59,24v,,,-2,,-2c59,21,59,20,59,19v1,,2,,2,-1c61,17,61,16,61,15v,-1,1,-2,2,-3xe" fillcolor="#f2f2f2 [3052]" stroked="f" strokeweight="1pt">
                  <v:fill color2="#d8d8d8 [2732]" rotate="t" angle="90" focus="100%" type="gradient"/>
                  <v:stroke joinstyle="miter"/>
                  <v:path arrowok="t" o:connecttype="custom" o:connectlocs="203200,31750;215900,9525;225425,0;200025,6350;171450,12700;149225,15875;127000,19050;101600,15875;79375,12700;66675,6350;53975,6350;28575,12700;19050,12700;3175,31750;12700,47625;19050,60325;38100,53975;50800,60325;76200,73025;101600,85725;111125,92075;142875,111125;149225,120650;171450,123825;190500,127000;190500,114300;196850,101600;200025,95250;193675,85725;187325,76200;187325,60325;193675,47625" o:connectangles="0,0,0,0,0,0,0,0,0,0,0,0,0,0,0,0,0,0,0,0,0,0,0,0,0,0,0,0,0,0,0,0"/>
                </v:shape>
                <v:shape id="Freeform 6" o:spid="_x0000_s1030" style="position:absolute;left:13700;top:8143;width:825;height:604;visibility:visible;mso-wrap-style:square;v-text-anchor:top" coordsize="2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9F5MIA&#10;AADaAAAADwAAAGRycy9kb3ducmV2LnhtbESPT4vCMBTE7wt+h/AEb2uqoKzVKCIIiizin4u3R/Ns&#10;is1LaWJbv71ZEPY4zMxvmMWqs6VoqPaFYwWjYQKCOHO64FzB9bL9/gHhA7LG0jEpeJGH1bL3tcBU&#10;u5ZP1JxDLiKEfYoKTAhVKqXPDFn0Q1cRR+/uaoshyjqXusY2wm0px0kylRYLjgsGK9oYyh7np1Vw&#10;uudHs/s97Hk8ubX6ksya9SsoNeh36zmIQF34D3/aO61gCn9X4g2Qy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z0XkwgAAANoAAAAPAAAAAAAAAAAAAAAAAJgCAABkcnMvZG93&#10;bnJldi54bWxQSwUGAAAAAAQABAD1AAAAhwMAAAAA&#10;" path="m19,v,,-1,,-2,c16,,14,1,13,2,12,3,10,4,9,5,7,6,5,7,3,8,2,9,,11,3,11v1,1,3,,5,1c9,12,8,15,10,15v,1,1,1,2,1c12,17,13,17,13,18v2,1,3,,5,-1c20,17,21,16,21,14v1,-2,2,-3,3,-4c26,9,26,7,25,6,24,5,22,5,21,6v-1,,-2,,-2,-2c19,4,19,3,19,2v,,1,-1,,-2xe" fillcolor="#f2f2f2 [3052]" stroked="f" strokeweight="1pt">
                  <v:fill color2="#d8d8d8 [2732]" rotate="t" angle="90" focus="100%" type="gradient"/>
                  <v:stroke joinstyle="miter"/>
                  <v:path arrowok="t" o:connecttype="custom" o:connectlocs="60325,0;53975,0;41275,6350;28575,15875;9525,25400;9525,34925;25400,38100;31750,47625;38100,50800;41275,57150;57150,53975;66675,44450;76200,31750;79375,19050;66675,19050;60325,12700;60325,6350;60325,0" o:connectangles="0,0,0,0,0,0,0,0,0,0,0,0,0,0,0,0,0,0"/>
                </v:shape>
                <v:shape id="Freeform 7" o:spid="_x0000_s1031" style="position:absolute;left:14716;top:8048;width:349;height:254;visibility:visible;mso-wrap-style:square;v-text-anchor:top" coordsize="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rQAMIA&#10;AADaAAAADwAAAGRycy9kb3ducmV2LnhtbESPQWvCQBSE74L/YXlCb7ppD62kboIUi7anJgpeH7uv&#10;2WD2bcyumv77bqHgcZiZb5hVObpOXGkIrWcFj4sMBLH2puVGwWH/Pl+CCBHZYOeZFPxQgLKYTlaY&#10;G3/jiq51bESCcMhRgY2xz6UM2pLDsPA9cfK+/eAwJjk00gx4S3DXyacse5YOW04LFnt6s6RP9cUp&#10;OFZWVh9ab6uOP+XmC9tztq2VepiN61cQkcZ4D/+3d0bBC/xdSTdAF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KtAAwgAAANoAAAAPAAAAAAAAAAAAAAAAAJgCAABkcnMvZG93&#10;bnJldi54bWxQSwUGAAAAAAQABAD1AAAAhwMAAAAA&#10;" path="m5,5v,,1,,1,c7,5,9,6,9,7v1,1,2,,2,-1c11,5,11,4,11,4,11,3,10,3,10,2,10,1,10,1,9,1,9,,8,1,7,1,5,1,4,,3,,2,,,1,1,2v,1,1,1,2,1c4,4,4,4,5,5xe" fillcolor="#f2f2f2 [3052]" stroked="f" strokeweight="1pt">
                  <v:fill color2="#d8d8d8 [2732]" rotate="t" angle="90" focus="100%" type="gradient"/>
                  <v:stroke joinstyle="miter"/>
                  <v:path arrowok="t" o:connecttype="custom" o:connectlocs="15875,15875;19050,15875;28575,22225;34925,19050;34925,12700;31750,6350;28575,3175;22225,3175;9525,0;3175,6350;9525,9525;15875,15875" o:connectangles="0,0,0,0,0,0,0,0,0,0,0,0"/>
                </v:shape>
                <v:shape id="Freeform 8" o:spid="_x0000_s1032" style="position:absolute;left:18018;top:5603;width:714;height:1429;visibility:visible;mso-wrap-style:square;v-text-anchor:top" coordsize="23,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fmg8AA&#10;AADaAAAADwAAAGRycy9kb3ducmV2LnhtbERPz2vCMBS+C/sfwhvsZtM5JlKNMhyOgQep9rLbW/Ns&#10;ypqX0mRt9t+bw8Djx/d7s4u2EyMNvnWs4DnLQRDXTrfcKKguh/kKhA/IGjvHpOCPPOy2D7MNFtpN&#10;XNJ4Do1IIewLVGBC6AspfW3Ios9cT5y4qxsshgSHRuoBpxRuO7nI86W02HJqMNjT3lD9c/61Csrj&#10;C5mv1ypO36f9ZUlk3sNHVOrpMb6tQQSK4S7+d39qBWlrupJugNz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jfmg8AAAADaAAAADwAAAAAAAAAAAAAAAACYAgAAZHJzL2Rvd25y&#10;ZXYueG1sUEsFBgAAAAAEAAQA9QAAAIUDAAAAAA==&#10;" path="m14,9v-2,,-4,,-5,1c8,11,7,12,6,13,5,14,4,15,2,15,1,16,,17,,19v,2,1,3,1,4c1,25,1,26,1,28v1,2,3,,4,2c5,32,4,33,3,33v-1,2,1,2,2,3c6,36,5,37,5,38v,1,1,1,1,1c7,40,8,41,9,42v2,,1,,2,1c12,43,12,43,13,44v1,,1,1,1,1c15,45,15,44,15,43v1,-1,1,-3,1,-4c16,37,17,36,18,35v,-1,,-3,1,-4c19,30,20,29,20,29v,-1,,-2,,-3c21,25,21,24,22,23v1,-1,1,-2,1,-4c23,18,23,16,22,15v,-2,,-3,,-5c22,9,22,8,22,8,22,7,21,6,21,6,20,4,21,3,20,2,19,1,19,1,19,1,18,1,19,,18,v-1,,,2,,2c18,4,18,6,17,8,16,9,15,9,14,9xe" fillcolor="#f2f2f2 [3052]" stroked="f" strokeweight="1pt">
                  <v:fill color2="#d8d8d8 [2732]" rotate="t" angle="90" focus="100%" type="gradient"/>
                  <v:stroke joinstyle="miter"/>
                  <v:path arrowok="t" o:connecttype="custom" o:connectlocs="43484,28575;27954,31750;18636,41275;6212,47625;0,60325;3106,73025;3106,88900;15530,95250;9318,104775;15530,114300;15530,120650;18636,123825;27954,133350;34166,136525;40378,139700;43484,142875;46590,136525;49696,123825;55908,111125;59014,98425;62120,92075;62120,82550;68332,73025;71438,60325;68332,47625;68332,31750;68332,25400;65226,19050;62120,6350;59014,3175;55908,0;55908,6350;52802,25400;43484,28575" o:connectangles="0,0,0,0,0,0,0,0,0,0,0,0,0,0,0,0,0,0,0,0,0,0,0,0,0,0,0,0,0,0,0,0,0,0"/>
                </v:shape>
                <v:shape id="Freeform 9" o:spid="_x0000_s1033" style="position:absolute;left:17700;top:7096;width:1223;height:1984;visibility:visible;mso-wrap-style:square;v-text-anchor:top" coordsize="39,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R9a8MA&#10;AADaAAAADwAAAGRycy9kb3ducmV2LnhtbESPQWsCMRSE7wX/Q3hCbzVxKVK3RhFFLB6EbkV6fGxe&#10;d7duXpYk6vbfG0HocZiZb5jZoretuJAPjWMN45ECQVw603Cl4fC1eXkDESKywdYxafijAIv54GmG&#10;uXFX/qRLESuRIBxy1FDH2OVShrImi2HkOuLk/ThvMSbpK2k8XhPctjJTaiItNpwWauxoVVN5Ks5W&#10;g5FbdXar465Y+yYz+9/s+1UdtX4e9st3EJH6+B9+tD+Mhincr6QbIO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R9a8MAAADaAAAADwAAAAAAAAAAAAAAAACYAgAAZHJzL2Rv&#10;d25yZXYueG1sUEsFBgAAAAAEAAQA9QAAAIgDAAAAAA==&#10;" path="m,17v1,1,2,,3,c4,17,5,18,6,18v,1,,2,1,3c7,22,8,23,8,24v1,2,-1,4,-1,6c6,32,7,33,7,34v1,1,,2,,2c8,37,8,37,9,38v2,2,,4,-1,7c7,46,6,46,6,47v,2,,3,,4c6,53,4,55,7,56v1,1,2,1,3,2c10,58,11,59,12,60v3,3,6,,8,-3c21,56,20,55,20,54v1,-3,5,-1,6,-1c28,53,28,54,29,55v1,1,2,1,2,-1c32,53,32,52,32,51v,-1,,-2,,-3c33,45,33,44,34,41v,-1,1,-1,1,-3c35,37,35,36,35,35v,-1,,-3,1,-4c36,30,36,29,37,28v,-1,,-2,,-4c38,23,38,22,38,21v1,-2,-1,-4,-2,-6c36,13,36,11,33,10,33,9,31,9,31,8,30,7,32,6,32,5,33,1,29,3,27,2,26,1,27,,25,,24,,23,1,23,2,21,4,19,4,18,6v-2,2,-3,4,-5,5c11,11,10,11,9,10v-1,,-2,1,-3,c4,10,4,8,4,8,2,7,2,10,2,10v,2,,3,,4c1,15,,15,,17xe" fillcolor="#f2f2f2 [3052]" stroked="f" strokeweight="1pt">
                  <v:fill color2="#d8d8d8 [2732]" rotate="t" angle="90" focus="100%" type="gradient"/>
                  <v:stroke joinstyle="miter"/>
                  <v:path arrowok="t" o:connecttype="custom" o:connectlocs="0,53547;9403,53547;18806,56697;21940,66146;25074,75595;21940,94494;21940,107094;21940,113393;28209,119693;25074,141741;18806,148041;18806,160640;21940,176389;31343,182689;37612,188989;62686,179539;62686,170090;81492,166940;90895,173240;97164,170090;100298,160640;100298,151191;106566,129142;109701,119693;109701,110243;112835,97644;115969,88195;115969,75595;119104,66146;112835,47247;103432,31498;97164,25198;100298,15749;84626,6300;78358,0;72089,6300;56418,18899;40746,34648;28209,31498;18806,31498;12537,25198;6269,31498;6269,44097;0,53547" o:connectangles="0,0,0,0,0,0,0,0,0,0,0,0,0,0,0,0,0,0,0,0,0,0,0,0,0,0,0,0,0,0,0,0,0,0,0,0,0,0,0,0,0,0,0,0"/>
                </v:shape>
                <v:shape id="Freeform 10" o:spid="_x0000_s1034" style="position:absolute;left:19081;top:5730;width:254;height:191;visibility:visible;mso-wrap-style:square;v-text-anchor:top" coordsize="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dlMIA&#10;AADbAAAADwAAAGRycy9kb3ducmV2LnhtbESPQWsCMRCF70L/Q5hCb5pYxMrWKFIqeOhF68XbdDNu&#10;gpvJskl1/fedQ8HbDO/Ne98s10Ns1ZX6HBJbmE4MKOI6ucCNheP3drwAlQuywzYxWbhThvXqabTE&#10;yqUb7+l6KI2SEM4VWvCldJXWufYUMU9SRyzaOfURi6x9o12PNwmPrX41Zq4jBpYGjx19eKovh99o&#10;gb5O98tbmBnHP+Smfm5mXfi09uV52LyDKjSUh/n/eucEX+jlFxlAr/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Wl2UwgAAANsAAAAPAAAAAAAAAAAAAAAAAJgCAABkcnMvZG93&#10;bnJldi54bWxQSwUGAAAAAAQABAD1AAAAhwMAAAAA&#10;" path="m1,3v,1,1,1,2,1c4,5,4,4,5,5v1,,1,1,2,c7,5,7,4,7,3,7,2,8,2,7,1,6,,6,1,6,2,4,3,2,1,1,2,,2,,3,1,3xe" fillcolor="#f2f2f2 [3052]" stroked="f" strokeweight="1pt">
                  <v:fill color2="#d8d8d8 [2732]" rotate="t" angle="90" focus="100%" type="gradient"/>
                  <v:stroke joinstyle="miter"/>
                  <v:path arrowok="t" o:connecttype="custom" o:connectlocs="3175,9525;9525,12700;15875,15875;22225,15875;22225,9525;22225,3175;19050,6350;3175,6350;3175,9525" o:connectangles="0,0,0,0,0,0,0,0,0"/>
                </v:shape>
                <v:shape id="Freeform 11" o:spid="_x0000_s1035" style="position:absolute;left:12985;top:8810;width:270;height:302;visibility:visible;mso-wrap-style:square;v-text-anchor:top" coordsize="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JG1MAA&#10;AADbAAAADwAAAGRycy9kb3ducmV2LnhtbERPTWuDQBC9F/oflin0Vtc0IMFkE4pQKN5iA8lxcEfX&#10;xJ0Vd6v233cDgd7m8T5nd1hsLyYafedYwSpJQRDXTnfcKjh9f75tQPiArLF3TAp+ycNh//y0w1y7&#10;mY80VaEVMYR9jgpMCEMupa8NWfSJG4gj17jRYohwbKUecY7htpfvaZpJix3HBoMDFYbqW/VjFbQl&#10;mfVcNf4yXIopo1N57q6ZUq8vy8cWRKAl/Isf7i8d56/g/ks8QO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EJG1MAAAADbAAAADwAAAAAAAAAAAAAAAACYAgAAZHJzL2Rvd25y&#10;ZXYueG1sUEsFBgAAAAAEAAQA9QAAAIUDAAAAAA==&#10;" path="m2,8c3,10,5,7,5,6,6,5,7,4,8,3v,,1,,1,-1c8,2,7,2,7,1,6,1,6,,5,,4,,4,2,3,2,2,3,1,3,,4,,5,1,5,1,6,2,7,2,7,2,8xe" fillcolor="#f2f2f2 [3052]" stroked="f" strokeweight="1pt">
                  <v:fill color2="#d8d8d8 [2732]" rotate="t" angle="90" focus="100%" type="gradient"/>
                  <v:stroke joinstyle="miter"/>
                  <v:path arrowok="t" o:connecttype="custom" o:connectlocs="5997,24130;14993,18098;23989,9049;26988,6033;20991,3016;14993,0;8996,6033;0,12065;2999,18098;5997,24130" o:connectangles="0,0,0,0,0,0,0,0,0,0"/>
                </v:shape>
                <v:shape id="Freeform 12" o:spid="_x0000_s1036" style="position:absolute;left:20351;top:10668;width:64;height:63;visibility:visible;mso-wrap-style:square;v-text-anchor:top" coordsize="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inncEA&#10;AADbAAAADwAAAGRycy9kb3ducmV2LnhtbERPTYvCMBC9C/6HMII3TbdKcatRdEEQwQV1L96GZkzL&#10;NpPSZG33328EYW/zeJ+z2vS2Fg9qfeVYwds0AUFcOF2xUfB13U8WIHxA1lg7JgW/5GGzHg5WmGvX&#10;8Zkel2BEDGGfo4IyhCaX0hclWfRT1xBH7u5aiyHC1kjdYhfDbS3TJMmkxYpjQ4kNfZRUfF9+rIL5&#10;5y0z51NqZqfs2Oxu3PG7NkqNR/12CSJQH/7FL/dBx/kpPH+JB8j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Yp53BAAAA2wAAAA8AAAAAAAAAAAAAAAAAmAIAAGRycy9kb3du&#10;cmV2LnhtbFBLBQYAAAAABAAEAPUAAACGAwAAAAA=&#10;" path="m2,1c1,,1,,,,,,,,,,,1,,1,,1v,1,2,1,2,xe" fillcolor="#f2f2f2 [3052]" stroked="f" strokeweight="1pt">
                  <v:fill color2="#d8d8d8 [2732]" rotate="t" angle="90" focus="100%" type="gradient"/>
                  <v:stroke joinstyle="miter"/>
                  <v:path arrowok="t" o:connecttype="custom" o:connectlocs="6350,3175;0,0;0,0;0,3175;6350,3175" o:connectangles="0,0,0,0,0"/>
                </v:shape>
                <v:shape id="Freeform 13" o:spid="_x0000_s1037" style="position:absolute;left:22383;top:4556;width:350;height:285;visibility:visible;mso-wrap-style:square;v-text-anchor:top" coordsize="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Jgxr0A&#10;AADbAAAADwAAAGRycy9kb3ducmV2LnhtbERPSwrCMBDdC94hjOBOUxVFqmkRQXDhxg/icmjGtthM&#10;ShO1enojCO7m8b6zTFtTiQc1rrSsYDSMQBBnVpecKzgdN4M5COeRNVaWScGLHKRJt7PEWNsn7+lx&#10;8LkIIexiVFB4X8dSuqwgg25oa+LAXW1j0AfY5FI3+AzhppLjKJpJgyWHhgJrWheU3Q53o8BVLN+z&#10;sh1NdxO32cvd1l7PF6X6vXa1AOGp9X/xz73VYf4Evr+EA2T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7FJgxr0AAADbAAAADwAAAAAAAAAAAAAAAACYAgAAZHJzL2Rvd25yZXYu&#10;eG1sUEsFBgAAAAAEAAQA9QAAAIIDAAAAAA==&#10;" path="m8,6v1,1,2,3,3,3c10,8,9,7,8,6,7,5,6,4,5,3v,,-1,,-1,c3,3,4,3,4,3v-1,,,1,-1,c3,3,3,3,3,3,2,2,1,,,,1,1,2,2,2,3,3,4,4,5,5,6,5,5,4,4,4,3v1,,3,3,4,3xe" fillcolor="#f2f2f2 [3052]" stroked="f" strokeweight="1pt">
                  <v:fill color2="#d8d8d8 [2732]" rotate="t" angle="90" focus="100%" type="gradient"/>
                  <v:stroke joinstyle="miter"/>
                  <v:path arrowok="t" o:connecttype="custom" o:connectlocs="25400,19050;34925,28575;25400,19050;15875,9525;12700,9525;12700,9525;9525,9525;9525,9525;0,0;6350,9525;15875,19050;12700,9525;25400,19050" o:connectangles="0,0,0,0,0,0,0,0,0,0,0,0,0"/>
                </v:shape>
                <v:shape id="Freeform 14" o:spid="_x0000_s1038" style="position:absolute;left:30448;top:9874;width:381;height:159;visibility:visible;mso-wrap-style:square;v-text-anchor:top" coordsize="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L7PcEA&#10;AADbAAAADwAAAGRycy9kb3ducmV2LnhtbERPTWsCMRC9F/wPYQRvNVHKUlajiLJ0wUOp7cXbuBl3&#10;FzeTJYm6/ntTKPQ2j/c5y/VgO3EjH1rHGmZTBYK4cqblWsPPd/H6DiJEZIOdY9LwoADr1ehliblx&#10;d/6i2yHWIoVwyFFDE2OfSxmqhiyGqeuJE3d23mJM0NfSeLyncNvJuVKZtNhyamiwp21D1eVwtRqy&#10;cjiW212RfZyOZfjcFyruvNJ6Mh42CxCRhvgv/nOXJs1/g99f0gFy9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C+z3BAAAA2wAAAA8AAAAAAAAAAAAAAAAAmAIAAGRycy9kb3du&#10;cmV2LnhtbFBLBQYAAAAABAAEAPUAAACGAwAAAAA=&#10;" path="m7,1c6,1,6,,5,,4,1,3,1,3,1,2,1,1,1,1,1,,1,2,3,2,3v1,1,2,,2,1c5,4,4,5,5,5v,,1,,1,c7,4,7,4,8,4,8,4,9,3,9,3v,,1,,1,c12,1,8,1,7,1xe" fillcolor="#f2f2f2 [3052]" stroked="f" strokeweight="1pt">
                  <v:fill color2="#d8d8d8 [2732]" rotate="t" angle="90" focus="100%" type="gradient"/>
                  <v:stroke joinstyle="miter"/>
                  <v:path arrowok="t" o:connecttype="custom" o:connectlocs="22225,3175;15875,0;9525,3175;3175,3175;6350,9525;12700,12700;15875,15875;19050,15875;25400,12700;28575,9525;31750,9525;22225,3175" o:connectangles="0,0,0,0,0,0,0,0,0,0,0,0"/>
                </v:shape>
                <v:shape id="Freeform 15" o:spid="_x0000_s1039" style="position:absolute;left:21875;top:4143;width:64;height:63;visibility:visible;mso-wrap-style:square;v-text-anchor:top" coordsize="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E/6cIA&#10;AADbAAAADwAAAGRycy9kb3ducmV2LnhtbERPTWvCQBC9C/0PyxS86aa2hhrdhFoQpGAhthdvQ3a6&#10;Cc3Ohuxq4r/vFgRv83ifsylG24oL9b5xrOBpnoAgrpxu2Cj4/trNXkH4gKyxdUwKruShyB8mG8y0&#10;G7ikyzEYEUPYZ6igDqHLpPRVTRb93HXEkftxvcUQYW+k7nGI4baViyRJpcWGY0ONHb3XVP0ez1bB&#10;y+cpNeVhYZ4P6Ue3PfHAK22Umj6Ob2sQgcZwF9/cex3nL+H/l3i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sT/pwgAAANsAAAAPAAAAAAAAAAAAAAAAAJgCAABkcnMvZG93&#10;bnJldi54bWxQSwUGAAAAAAQABAD1AAAAhwMAAAAA&#10;" path="m1,1v,1,1,1,1,1c2,2,2,1,2,1v,,-1,,,-1c1,,,,1,1xe" fillcolor="#f2f2f2 [3052]" stroked="f" strokeweight="1pt">
                  <v:fill color2="#d8d8d8 [2732]" rotate="t" angle="90" focus="100%" type="gradient"/>
                  <v:stroke joinstyle="miter"/>
                  <v:path arrowok="t" o:connecttype="custom" o:connectlocs="3175,3175;6350,6350;6350,3175;6350,0;3175,3175" o:connectangles="0,0,0,0,0"/>
                </v:shape>
                <v:shape id="Freeform 16" o:spid="_x0000_s1040" style="position:absolute;left:22066;top:3762;width:254;height:254;visibility:visible;mso-wrap-style:square;v-text-anchor:top" coordsize="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x88cEA&#10;AADbAAAADwAAAGRycy9kb3ducmV2LnhtbERPTYvCMBC9L/gfwgje1kQPZekaRQRR2INYFdbb0IxN&#10;sZmUJmvrvzcLC3ubx/ucxWpwjXhQF2rPGmZTBYK49KbmSsP5tH3/ABEissHGM2l4UoDVcvS2wNz4&#10;no/0KGIlUgiHHDXYGNtcylBachimviVO3M13DmOCXSVNh30Kd42cK5VJhzWnBostbSyV9+LHadip&#10;c/a016/vS9M7dXJzedkXB60n42H9CSLSEP/Ff+69SfMz+P0lHS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8fPHBAAAA2wAAAA8AAAAAAAAAAAAAAAAAmAIAAGRycy9kb3du&#10;cmV2LnhtbFBLBQYAAAAABAAEAPUAAACGAwAAAAA=&#10;" path="m7,6c7,6,6,5,6,5,6,4,6,4,6,4,6,3,6,3,5,3,4,2,4,,3,1v-1,,,,-1,c2,2,1,2,1,2,,3,1,3,2,4v,,,1,1,2c3,6,4,6,5,6v,1,1,1,1,1c8,8,7,6,7,6xe" fillcolor="#f2f2f2 [3052]" stroked="f" strokeweight="1pt">
                  <v:fill color2="#d8d8d8 [2732]" rotate="t" angle="90" focus="100%" type="gradient"/>
                  <v:stroke joinstyle="miter"/>
                  <v:path arrowok="t" o:connecttype="custom" o:connectlocs="22225,19050;19050,15875;19050,12700;15875,9525;9525,3175;6350,3175;3175,6350;6350,12700;9525,19050;15875,19050;19050,22225;22225,19050" o:connectangles="0,0,0,0,0,0,0,0,0,0,0,0"/>
                </v:shape>
                <v:shape id="Freeform 17" o:spid="_x0000_s1041" style="position:absolute;left:23971;top:5794;width:333;height:95;visibility:visible;mso-wrap-style:square;v-text-anchor:top" coordsize="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Ii0MAA&#10;AADbAAAADwAAAGRycy9kb3ducmV2LnhtbERPTWvCQBC9F/wPywje6sZgG4muIkqk9NaoeB2yYxLM&#10;zobsmqT/vlso9DaP9zmb3Wga0VPnassKFvMIBHFhdc2lgss5e12BcB5ZY2OZFHyTg9128rLBVNuB&#10;v6jPfSlCCLsUFVTet6mUrqjIoJvbljhwd9sZ9AF2pdQdDiHcNDKOondpsObQUGFLh4qKR/40CuKb&#10;/rSF2ydH5mF5KuNrhm9XpWbTcb8G4Wn0/+I/94cO8xP4/SUcIL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IIi0MAAAADbAAAADwAAAAAAAAAAAAAAAACYAgAAZHJzL2Rvd25y&#10;ZXYueG1sUEsFBgAAAAAEAAQA9QAAAIUDAAAAAA==&#10;" path="m4,1c4,,,,2,1v1,1,3,,4,1c7,2,9,3,11,3,11,1,7,1,6,1v,,-1,,-2,xe" fillcolor="#f2f2f2 [3052]" stroked="f" strokeweight="1pt">
                  <v:fill color2="#d8d8d8 [2732]" rotate="t" angle="90" focus="100%" type="gradient"/>
                  <v:stroke joinstyle="miter"/>
                  <v:path arrowok="t" o:connecttype="custom" o:connectlocs="12123,3175;6061,3175;18184,6350;33338,9525;18184,3175;12123,3175" o:connectangles="0,0,0,0,0,0"/>
                </v:shape>
                <v:shape id="Freeform 18" o:spid="_x0000_s1042" style="position:absolute;left:23526;top:5635;width:350;height:64;visibility:visible;mso-wrap-style:square;v-text-anchor:top" coordsize="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zX8UA&#10;AADbAAAADwAAAGRycy9kb3ducmV2LnhtbESPT2vCQBDF70K/wzIFb7qpgpTUVYrUP6gg2hZ6nGbH&#10;JDQ7G7JrjN++cxC8zWPe782b6bxzlWqpCaVnAy/DBBRx5m3JuYGvz+XgFVSIyBYrz2TgRgHms6fe&#10;FFPrr3yk9hRzJSEcUjRQxFinWoesIIdh6Gti2Z194zCKbHJtG7xKuKv0KEkm2mHJcqHAmhYFZX+n&#10;i5Maq3Hc7vb7b/fjFr83ez5s1h+tMf3n7v0NVKQuPsx3emOFk7Lyiwyg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37NfxQAAANsAAAAPAAAAAAAAAAAAAAAAAJgCAABkcnMv&#10;ZG93bnJldi54bWxQSwUGAAAAAAQABAD1AAAAigMAAAAA&#10;" path="m11,2c11,,8,1,7,1,6,1,5,1,4,,3,,3,,2,,2,,,,,,1,,1,,1,,1,1,,,1,1v1,,3,1,5,1c7,2,7,2,9,2v,,1,,2,xe" fillcolor="#f2f2f2 [3052]" stroked="f" strokeweight="1pt">
                  <v:fill color2="#d8d8d8 [2732]" rotate="t" angle="90" focus="100%" type="gradient"/>
                  <v:stroke joinstyle="miter"/>
                  <v:path arrowok="t" o:connecttype="custom" o:connectlocs="34925,6350;22225,3175;12700,0;6350,0;0,0;3175,0;3175,3175;19050,6350;28575,6350;34925,6350" o:connectangles="0,0,0,0,0,0,0,0,0,0"/>
                </v:shape>
                <v:shape id="Freeform 19" o:spid="_x0000_s1043" style="position:absolute;left:23780;top:5572;width:524;height:222;visibility:visible;mso-wrap-style:square;v-text-anchor:top" coordsize="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nGP8QA&#10;AADbAAAADwAAAGRycy9kb3ducmV2LnhtbERPTWvCQBC9F/wPywheim7qocboGiSltIciaI14nGan&#10;STA7m2ZXjf/eLRR6m8f7nGXam0ZcqHO1ZQVPkwgEcWF1zaWC/efrOAbhPLLGxjIpuJGDdDV4WGKi&#10;7ZW3dNn5UoQQdgkqqLxvEyldUZFBN7EtceC+bWfQB9iVUnd4DeGmkdMoepYGaw4NFbaUVVScdmej&#10;4OVQbEz88ZPN4mO0fcvzs26+HpUaDfv1AoSn3v+L/9zvOsyfw+8v4QC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5xj/EAAAA2wAAAA8AAAAAAAAAAAAAAAAAmAIAAGRycy9k&#10;b3ducmV2LnhtbFBLBQYAAAAABAAEAPUAAACJAwAAAAA=&#10;" path="m11,3c9,3,8,2,7,1v,,-1,,-1,c5,1,4,2,2,1,2,1,2,,1,,,,1,1,1,1v,1,2,1,3,1c5,3,7,2,9,3v1,1,2,2,4,3c14,6,16,7,17,7,17,4,12,4,11,3xe" fillcolor="#f2f2f2 [3052]" stroked="f" strokeweight="1pt">
                  <v:fill color2="#d8d8d8 [2732]" rotate="t" angle="90" focus="100%" type="gradient"/>
                  <v:stroke joinstyle="miter"/>
                  <v:path arrowok="t" o:connecttype="custom" o:connectlocs="33898,9525;21572,3175;18490,3175;6163,3175;3082,0;3082,3175;12327,6350;27735,9525;40061,19050;52388,22225;33898,9525" o:connectangles="0,0,0,0,0,0,0,0,0,0,0"/>
                </v:shape>
                <v:shape id="Freeform 20" o:spid="_x0000_s1044" style="position:absolute;left:23622;top:5826;width:127;height:31;visibility:visible;mso-wrap-style:square;v-text-anchor:top" coordsize="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QmgMIA&#10;AADbAAAADwAAAGRycy9kb3ducmV2LnhtbERPy4rCMBTdC/5DuIIb0VQXItUowzAzDIiKj4WzuzR3&#10;2tLmpiZR69+bheDycN6LVWtqcSPnS8sKxqMEBHFmdcm5gtPxezgD4QOyxtoyKXiQh9Wy21lgqu2d&#10;93Q7hFzEEPYpKihCaFIpfVaQQT+yDXHk/q0zGCJ0udQO7zHc1HKSJFNpsOTYUGBDnwVl1eFqFAzW&#10;29nXrvm7lObhqp924/LqvFaq32s/5iACteEtfrl/tYJJXB+/xB8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NCaAwgAAANsAAAAPAAAAAAAAAAAAAAAAAJgCAABkcnMvZG93&#10;bnJldi54bWxQSwUGAAAAAAQABAD1AAAAhwMAAAAA&#10;" path="m,1v1,,1,,1,c2,1,2,1,3,1,4,,3,,2,,2,,,,,1xe" fillcolor="#f2f2f2 [3052]" stroked="f" strokeweight="1pt">
                  <v:fill color2="#d8d8d8 [2732]" rotate="t" angle="90" focus="100%" type="gradient"/>
                  <v:stroke joinstyle="miter"/>
                  <v:path arrowok="t" o:connecttype="custom" o:connectlocs="0,3175;3175,3175;9525,3175;6350,0;0,3175" o:connectangles="0,0,0,0,0"/>
                </v:shape>
                <v:shape id="Freeform 21" o:spid="_x0000_s1045" style="position:absolute;left:23399;top:5254;width:318;height:127;visibility:visible;mso-wrap-style:square;v-text-anchor:top" coordsize="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B7zMUA&#10;AADbAAAADwAAAGRycy9kb3ducmV2LnhtbESPQWvCQBSE7wX/w/IEb3WjQpGYjYi2oGAptR709sg+&#10;k2D2bciuSeyv7xYEj8PMfMMky95UoqXGlZYVTMYRCOLM6pJzBcefj9c5COeRNVaWScGdHCzTwUuC&#10;sbYdf1N78LkIEHYxKii8r2MpXVaQQTe2NXHwLrYx6INscqkb7ALcVHIaRW/SYMlhocCa1gVl18PN&#10;KMiMm+1Xm8vnbpOfv9zvbfu+kyelRsN+tQDhqffP8KO91QqmE/j/En6AT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kHvMxQAAANsAAAAPAAAAAAAAAAAAAAAAAJgCAABkcnMv&#10;ZG93bnJldi54bWxQSwUGAAAAAAQABAD1AAAAigMAAAAA&#10;" path="m1,3c2,4,2,4,3,4v1,,2,,3,c6,4,10,4,9,3,9,2,6,2,6,2,4,2,3,2,2,2,1,2,1,,,1v,,,1,,1c,2,,3,,3v,,,,1,xe" fillcolor="#f2f2f2 [3052]" stroked="f" strokeweight="1pt">
                  <v:fill color2="#d8d8d8 [2732]" rotate="t" angle="90" focus="100%" type="gradient"/>
                  <v:stroke joinstyle="miter"/>
                  <v:path arrowok="t" o:connecttype="custom" o:connectlocs="3175,9525;9525,12700;19050,12700;28575,9525;19050,6350;6350,6350;0,3175;0,6350;0,9525;3175,9525" o:connectangles="0,0,0,0,0,0,0,0,0,0"/>
                </v:shape>
                <v:shape id="Freeform 22" o:spid="_x0000_s1046" style="position:absolute;left:23368;top:5413;width:539;height:127;visibility:visible;mso-wrap-style:square;v-text-anchor:top" coordsize="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Mxk8MA&#10;AADbAAAADwAAAGRycy9kb3ducmV2LnhtbESPQYvCMBSE74L/ITzBi6zJFhTpGmUVCovgwars9dE8&#10;22LzUpqo9d+bhQWPw8x8wyzXvW3EnTpfO9bwOVUgiAtnai41nI7ZxwKED8gGG8ek4Uke1qvhYImp&#10;cQ8+0D0PpYgQ9ilqqEJoUyl9UZFFP3UtcfQurrMYouxKaTp8RLhtZKLUXFqsOS5U2NK2ouKa36yG&#10;6yy/7Hfl7Neom9rISZbR83DWejzqv79ABOrDO/zf/jEakgT+vs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4Mxk8MAAADbAAAADwAAAAAAAAAAAAAAAACYAgAAZHJzL2Rv&#10;d25yZXYueG1sUEsFBgAAAAAEAAQA9QAAAIgDAAAAAA==&#10;" path="m,1c,2,3,2,4,3v,,1,,1,c6,3,6,3,7,3v1,,3,,4,c12,3,14,4,15,4v1,,2,,1,-1c15,2,14,3,14,3,12,2,11,2,9,2,8,2,8,2,7,2,6,2,6,,5,1,4,1,4,2,3,2,3,2,1,,,1xe" fillcolor="#f2f2f2 [3052]" stroked="f" strokeweight="1pt">
                  <v:fill color2="#d8d8d8 [2732]" rotate="t" angle="90" focus="100%" type="gradient"/>
                  <v:stroke joinstyle="miter"/>
                  <v:path arrowok="t" o:connecttype="custom" o:connectlocs="0,3175;12700,9525;15875,9525;22225,9525;34925,9525;47625,12700;50800,9525;44450,9525;28575,6350;22225,6350;15875,3175;9525,6350;0,3175" o:connectangles="0,0,0,0,0,0,0,0,0,0,0,0,0"/>
                </v:shape>
                <v:shape id="Freeform 23" o:spid="_x0000_s1047" style="position:absolute;left:31242;top:10953;width:381;height:445;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m2cQA&#10;AADbAAAADwAAAGRycy9kb3ducmV2LnhtbESPUWsCMRCE3wv+h7CCL0Vz1SJ6GkUKQkFt0RP0cbms&#10;d4eXzZGkev57Uyj0cZidb3bmy9bU4kbOV5YVvA0SEMS51RUXCo7Zuj8B4QOyxtoyKXiQh+Wi8zLH&#10;VNs77+l2CIWIEPYpKihDaFIpfV6SQT+wDXH0LtYZDFG6QmqH9wg3tRwmyVgarDg2lNjQR0n59fBj&#10;4htfRXbKX93WT1eXzbd8Dxmfd0r1uu1qBiJQG/6P/9KfWsFwBL9bIgDk4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PptnEAAAA2wAAAA8AAAAAAAAAAAAAAAAAmAIAAGRycy9k&#10;b3ducmV2LnhtbFBLBQYAAAAABAAEAPUAAACJAwAAAAA=&#10;" path="m,9v,1,,1,1,2c1,12,,13,1,13v,1,1,1,1,1c4,12,4,11,6,11v1,,1,,2,-1c9,10,9,9,9,8,9,7,9,7,9,6v1,,1,-1,1,-1c10,4,10,4,10,4v,-1,1,-1,2,-2c12,1,11,,11,,9,,8,2,7,3,5,3,4,3,3,4,2,5,1,6,1,7,1,8,,8,,9xe" fillcolor="#f2f2f2 [3052]" stroked="f" strokeweight="1pt">
                  <v:fill color2="#d8d8d8 [2732]" rotate="t" angle="90" focus="100%" type="gradient"/>
                  <v:stroke joinstyle="miter"/>
                  <v:path arrowok="t" o:connecttype="custom" o:connectlocs="0,28575;3175,34925;3175,41275;6350,44450;19050,34925;25400,31750;28575,25400;28575,19050;31750,15875;31750,12700;38100,6350;34925,0;22225,9525;9525,12700;3175,22225;0,28575" o:connectangles="0,0,0,0,0,0,0,0,0,0,0,0,0,0,0,0"/>
                </v:shape>
                <v:shape id="Freeform 24" o:spid="_x0000_s1048" style="position:absolute;left:31305;top:10858;width:64;height:64;visibility:visible;mso-wrap-style:square;v-text-anchor:top" coordsize="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FQz8QA&#10;AADbAAAADwAAAGRycy9kb3ducmV2LnhtbESPQWvCQBSE70L/w/IK3nTTKEGjm1CFghQsaHvx9sg+&#10;N8Hs25Ddmvjvu4VCj8PMfMNsy9G24k69bxwreJknIIgrpxs2Cr4+32YrED4ga2wdk4IHeSiLp8kW&#10;c+0GPtH9HIyIEPY5KqhD6HIpfVWTRT93HXH0rq63GKLsjdQ9DhFuW5kmSSYtNhwXauxoX1N1O39b&#10;BcuPS2ZOx9Qsjtl7t7vwwGttlJo+j68bEIHG8B/+ax+0gnQJv1/iD5D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RUM/EAAAA2wAAAA8AAAAAAAAAAAAAAAAAmAIAAGRycy9k&#10;b3ducmV2LnhtbFBLBQYAAAAABAAEAPUAAACJAwAAAAA=&#10;" path="m1,1v,,,,,c2,,1,,1,,,1,,2,1,1xe" fillcolor="#f2f2f2 [3052]" stroked="f" strokeweight="1pt">
                  <v:fill color2="#d8d8d8 [2732]" rotate="t" angle="90" focus="100%" type="gradient"/>
                  <v:stroke joinstyle="miter"/>
                  <v:path arrowok="t" o:connecttype="custom" o:connectlocs="3175,3175;3175,3175;3175,0;3175,3175" o:connectangles="0,0,0,0"/>
                </v:shape>
                <v:shape id="Freeform 25" o:spid="_x0000_s1049" style="position:absolute;left:28400;top:8747;width:95;height:95;visibility:visible;mso-wrap-style:square;v-text-anchor:top" coordsize="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VnSMUA&#10;AADbAAAADwAAAGRycy9kb3ducmV2LnhtbESPQWvCQBSE74L/YXlCb7ppikVSVymlimIvags9PrLP&#10;bDD7NmY3Ju2vdwsFj8PMfMPMl72txJUaXzpW8DhJQBDnTpdcKPg8rsYzED4ga6wck4If8rBcDAdz&#10;zLTreE/XQyhEhLDPUIEJoc6k9Lkhi37iauLonVxjMUTZFFI32EW4rWSaJM/SYslxwWBNb4by86G1&#10;Ct6fWv2L04vZfa0/Lts2/067yin1MOpfX0AE6sM9/N/eaAXpFP6+xB8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BWdIxQAAANsAAAAPAAAAAAAAAAAAAAAAAJgCAABkcnMv&#10;ZG93bnJldi54bWxQSwUGAAAAAAQABAD1AAAAigMAAAAA&#10;" path="m2,1c1,,,,1,1v,1,1,2,2,2c3,2,2,2,2,1xe" fillcolor="#f2f2f2 [3052]" stroked="f" strokeweight="1pt">
                  <v:fill color2="#d8d8d8 [2732]" rotate="t" angle="90" focus="100%" type="gradient"/>
                  <v:stroke joinstyle="miter"/>
                  <v:path arrowok="t" o:connecttype="custom" o:connectlocs="6350,3175;3175,3175;9525,9525;6350,3175" o:connectangles="0,0,0,0"/>
                </v:shape>
                <v:shape id="Freeform 26" o:spid="_x0000_s1050" style="position:absolute;left:34385;top:11557;width:1635;height:857;visibility:visible;mso-wrap-style:square;v-text-anchor:top" coordsize="5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txl8QA&#10;AADbAAAADwAAAGRycy9kb3ducmV2LnhtbESPQWsCMRSE7wX/Q3hCb/WtlsqyNYoIBSm91Hrp7bF5&#10;7kY3L0uSrmt/fVMo9DjMzDfMajO6Tg0covWiYT4rQLHU3lhpNBw/Xh5KUDGRGOq8sIYbR9isJ3cr&#10;qoy/yjsPh9SoDJFYkYY2pb5CjHXLjuLM9yzZO/ngKGUZGjSBrhnuOlwUxRIdWckLLfW8a7m+HL6c&#10;Brv/fHosh+/4Wtq3JsxPeMYban0/HbfPoBKP6T/8194bDYsl/H7JPw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bcZfEAAAA2wAAAA8AAAAAAAAAAAAAAAAAmAIAAGRycy9k&#10;b3ducmV2LnhtbFBLBQYAAAAABAAEAPUAAACJAwAAAAA=&#10;" path="m10,12v,,,,-1,1c9,13,8,13,8,13v-1,,-2,,-2,1c5,15,4,17,2,16v,,-1,-1,-1,-1c,15,1,16,1,17v,1,,2,,3c2,20,2,21,2,21v1,2,1,3,3,4c6,26,8,25,10,25v1,1,3,1,4,2c16,27,17,26,19,26v,-1,1,-1,2,-1c22,25,22,25,23,25v1,-1,2,-1,3,-1c27,23,27,23,28,22v1,,1,-1,2,-1c31,20,31,18,32,18v,,2,,2,c35,18,36,18,38,18v1,,3,1,2,-2c39,15,38,14,37,13v-1,-1,-1,-2,1,-3c38,10,39,10,40,9v,,1,-1,1,-1c42,7,44,7,45,6,46,5,46,4,47,4,48,3,48,3,49,3,50,2,52,,51,,50,,49,1,49,1v-1,,-1,1,-2,1c45,2,44,3,43,4v-2,,-3,1,-5,2c37,6,35,6,34,7,32,8,31,9,29,9v-1,,-3,,-5,c23,9,21,9,19,9v,,-1,,-2,-1c17,8,16,7,16,7v-1,,-1,1,-1,2c15,10,15,10,14,11v-1,1,-3,,-4,1xe" fillcolor="#f2f2f2 [3052]" stroked="f" strokeweight="1pt">
                  <v:fill color2="#d8d8d8 [2732]" rotate="t" angle="90" focus="100%" type="gradient"/>
                  <v:stroke joinstyle="miter"/>
                  <v:path arrowok="t" o:connecttype="custom" o:connectlocs="31445,38100;28300,41275;25156,41275;18867,44450;6289,50800;3144,47625;3144,53975;3144,63500;6289,66675;15722,79375;31445,79375;44023,85725;59745,82550;66034,79375;72323,79375;81757,76200;88045,69850;94334,66675;100623,57150;106912,57150;119490,57150;125779,50800;116346,41275;119490,31750;125779,28575;128924,25400;141502,19050;147791,12700;154080,9525;160369,0;154080,3175;147791,6350;135213,12700;119490,19050;106912,22225;91190,28575;75468,28575;59745,28575;53456,25400;50312,22225;47167,28575;44023,34925;31445,38100" o:connectangles="0,0,0,0,0,0,0,0,0,0,0,0,0,0,0,0,0,0,0,0,0,0,0,0,0,0,0,0,0,0,0,0,0,0,0,0,0,0,0,0,0,0,0"/>
                </v:shape>
                <v:shape id="Freeform 27" o:spid="_x0000_s1051" style="position:absolute;left:23114;top:5540;width:158;height:95;visibility:visible;mso-wrap-style:square;v-text-anchor:top" coordsize="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K/48IA&#10;AADbAAAADwAAAGRycy9kb3ducmV2LnhtbESPT4vCMBTE7wt+h/AEb9t0FVzpmpZFUMSD4B/w+mie&#10;adnmpTZR67c3grDHYWZ+w8yL3jbiRp2vHSv4SlIQxKXTNRsFx8PycwbCB2SNjWNS8CAPRT74mGOm&#10;3Z13dNsHIyKEfYYKqhDaTEpfVmTRJ64ljt7ZdRZDlJ2RusN7hNtGjtN0Ki3WHBcqbGlRUfm3v1oF&#10;a01Te1mtJvVmy+SuJ3NOvVFqNOx/f0AE6sN/+N1eawXjb3h9iT9A5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cr/jwgAAANsAAAAPAAAAAAAAAAAAAAAAAJgCAABkcnMvZG93&#10;bnJldi54bWxQSwUGAAAAAAQABAD1AAAAhwMAAAAA&#10;" path="m3,c2,,2,,1,v,1,,1,,1c,2,,2,,2v,1,,,1,c1,2,1,2,2,2v,,1,,2,-1c4,1,5,,4,,4,,3,,3,xe" fillcolor="#f2f2f2 [3052]" stroked="f" strokeweight="1pt">
                  <v:fill color2="#d8d8d8 [2732]" rotate="t" angle="90" focus="100%" type="gradient"/>
                  <v:stroke joinstyle="miter"/>
                  <v:path arrowok="t" o:connecttype="custom" o:connectlocs="9525,0;3175,0;3175,3175;0,6350;3175,6350;6350,6350;12700,3175;12700,0;9525,0" o:connectangles="0,0,0,0,0,0,0,0,0"/>
                </v:shape>
                <v:shape id="Freeform 28" o:spid="_x0000_s1052" style="position:absolute;left:21971;top:3762;width:158;height:540;visibility:visible;mso-wrap-style:square;v-text-anchor:top" coordsize="5,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AlgcAA&#10;AADbAAAADwAAAGRycy9kb3ducmV2LnhtbERPz2vCMBS+D/wfwhN2m6kiTqpRVBB3k1ZBvD2aZ1tt&#10;XkoSa7e/fjkMdvz4fi/XvWlER87XlhWMRwkI4sLqmksF59P+Yw7CB2SNjWVS8E0e1qvB2xJTbV+c&#10;UZeHUsQQ9ikqqEJoUyl9UZFBP7ItceRu1hkMEbpSaoevGG4aOUmSmTRYc2yosKVdRcUjfxoF2WcX&#10;8Dgt79uf9uaa7f6S5deDUu/DfrMAEagP/+I/95dWMIlj45f4A+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bAlgcAAAADbAAAADwAAAAAAAAAAAAAAAACYAgAAZHJzL2Rvd25y&#10;ZXYueG1sUEsFBgAAAAAEAAQA9QAAAIUDAAAAAA==&#10;" path="m3,5c3,4,2,3,2,2,2,1,2,,1,,,1,1,2,1,3v,1,1,1,1,2c1,5,,5,,6,,7,1,7,2,8v,,,1,,2c2,11,3,12,3,13v1,,1,1,1,2c4,16,4,16,4,17v1,,1,-3,1,-4c5,11,5,10,5,8,5,7,4,6,3,5xe" fillcolor="#f2f2f2 [3052]" stroked="f" strokeweight="1pt">
                  <v:fill color2="#d8d8d8 [2732]" rotate="t" angle="90" focus="100%" type="gradient"/>
                  <v:stroke joinstyle="miter"/>
                  <v:path arrowok="t" o:connecttype="custom" o:connectlocs="9525,15875;6350,6350;3175,0;3175,9525;6350,15875;0,19050;6350,25400;6350,31750;9525,41275;12700,47625;12700,53975;15875,41275;15875,25400;9525,15875" o:connectangles="0,0,0,0,0,0,0,0,0,0,0,0,0,0"/>
                </v:shape>
                <v:shape id="Freeform 29" o:spid="_x0000_s1053" style="position:absolute;left:22256;top:4079;width:32;height:96;visibility:visible;mso-wrap-style:square;v-text-anchor:top" coordsize="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l9DMUA&#10;AADbAAAADwAAAGRycy9kb3ducmV2LnhtbESPQWsCMRSE7wX/Q3hCL0Wz9VDa1SgiLbXSi6uC3h6b&#10;192lm5clSdforzeFQo/DzHzDzBbRtKIn5xvLCh7HGQji0uqGKwX73dvoGYQPyBpby6TgQh4W88Hd&#10;DHNtz7ylvgiVSBD2OSqoQ+hyKX1Zk0E/th1x8r6sMxiSdJXUDs8Jblo5ybInabDhtFBjR6uayu/i&#10;xyhoT/3xo3goPl183x82a37la8yUuh/G5RREoBj+w3/ttVYweYHfL+k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iX0MxQAAANsAAAAPAAAAAAAAAAAAAAAAAJgCAABkcnMv&#10;ZG93bnJldi54bWxQSwUGAAAAAAQABAD1AAAAigMAAAAA&#10;" path="m,c,,,,,,,1,,1,,1,,3,1,,,xe" fillcolor="#f2f2f2 [3052]" stroked="f" strokeweight="1pt">
                  <v:fill color2="#d8d8d8 [2732]" rotate="t" angle="90" focus="100%" type="gradient"/>
                  <v:stroke joinstyle="miter"/>
                  <v:path arrowok="t" o:connecttype="custom" o:connectlocs="0,0;0,0;0,3175;0,0" o:connectangles="0,0,0,0"/>
                </v:shape>
                <v:shape id="Freeform 30" o:spid="_x0000_s1054" style="position:absolute;left:22256;top:4175;width:318;height:381;visibility:visible;mso-wrap-style:square;v-text-anchor:top" coordsize="1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sH8r4A&#10;AADbAAAADwAAAGRycy9kb3ducmV2LnhtbERPzYrCMBC+C75DGMGbpq5QtBpFlGW9CFp9gKEZ22oz&#10;qU1Wq09vDoLHj+9/vmxNJe7UuNKygtEwAkGcWV1yruB0/B1MQDiPrLGyTAqe5GC56HbmmGj74APd&#10;U5+LEMIuQQWF93UipcsKMuiGtiYO3Nk2Bn2ATS51g48Qbir5E0WxNFhyaCiwpnVB2TX9Nwp4etnT&#10;9TUy7W2D8V9Mz/1llyrV77WrGQhPrf+KP+6tVjAO68OX8APk4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R7B/K+AAAA2wAAAA8AAAAAAAAAAAAAAAAAmAIAAGRycy9kb3ducmV2&#10;LnhtbFBLBQYAAAAABAAEAPUAAACDAwAAAAA=&#10;" path="m7,8v1,1,1,1,1,2c8,10,8,11,9,11v,1,1,,1,-1c10,10,10,9,9,9,8,8,8,7,7,6,6,5,5,4,4,3,4,3,2,,1,,,1,2,3,3,3v,1,1,2,2,3c6,7,6,7,7,8xe" fillcolor="#f2f2f2 [3052]" stroked="f" strokeweight="1pt">
                  <v:fill color2="#d8d8d8 [2732]" rotate="t" angle="90" focus="100%" type="gradient"/>
                  <v:stroke joinstyle="miter"/>
                  <v:path arrowok="t" o:connecttype="custom" o:connectlocs="22225,25400;25400,31750;28575,34925;31750,31750;28575,28575;22225,19050;12700,9525;3175,0;9525,9525;15875,19050;22225,25400" o:connectangles="0,0,0,0,0,0,0,0,0,0,0"/>
                </v:shape>
                <v:shape id="Freeform 31" o:spid="_x0000_s1055" style="position:absolute;left:22256;top:4397;width:96;height:190;visibility:visible;mso-wrap-style:square;v-text-anchor:top" coordsize="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rL+cUA&#10;AADbAAAADwAAAGRycy9kb3ducmV2LnhtbESPzWrDMBCE74G+g9hCb7HslKSJE8W0hYYecsjfocfF&#10;2tii1spYiu2+fVUo5DjMzDfMphhtI3rqvHGsIEtSEMSl04YrBZfzx3QJwgdkjY1jUvBDHortw2SD&#10;uXYDH6k/hUpECPscFdQhtLmUvqzJok9cSxy9q+sshii7SuoOhwi3jZyl6UJaNBwXamzpvaby+3Sz&#10;CtK31f6rpcNsZ44v5+VlfrjeTKXU0+P4ugYRaAz38H/7Uyt4zuDvS/wBc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Ssv5xQAAANsAAAAPAAAAAAAAAAAAAAAAAJgCAABkcnMv&#10;ZG93bnJldi54bWxQSwUGAAAAAAQABAD1AAAAigMAAAAA&#10;" path="m3,5c3,4,2,3,2,2,2,1,2,,1,,,,1,1,1,2v,,1,4,2,3xe" fillcolor="#f2f2f2 [3052]" stroked="f" strokeweight="1pt">
                  <v:fill color2="#d8d8d8 [2732]" rotate="t" angle="90" focus="100%" type="gradient"/>
                  <v:stroke joinstyle="miter"/>
                  <v:path arrowok="t" o:connecttype="custom" o:connectlocs="9525,15875;6350,6350;3175,0;3175,6350;9525,15875" o:connectangles="0,0,0,0,0"/>
                </v:shape>
                <v:shape id="Freeform 32" o:spid="_x0000_s1056" style="position:absolute;left:22193;top:4429;width:63;height:95;visibility:visible;mso-wrap-style:square;v-text-anchor:top" coordsize="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qqF8IA&#10;AADbAAAADwAAAGRycy9kb3ducmV2LnhtbESPzWrDMBCE74W8g9hAL6WWG0MwbpQQAoXSm+0celys&#10;rWVqrVRLdZy3jwKFHof5+ZjdYbGjmGkKg2MFL1kOgrhzeuBewbl9ey5BhIiscXRMCq4U4LBfPeyw&#10;0u7CNc1N7EUa4VChAhOjr6QMnSGLIXOeOHlfbrIYk5x6qSe8pHE7yk2eb6XFgRPBoKeToe67+bWJ&#10;W2r/NLeDL8Jnca1/PridTaHU43o5voKItMT/8F/7XSsoNnD/kn6A3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KqoXwgAAANsAAAAPAAAAAAAAAAAAAAAAAJgCAABkcnMvZG93&#10;bnJldi54bWxQSwUGAAAAAAQABAD1AAAAhwMAAAAA&#10;" path="m2,2c2,1,1,,,,,1,2,3,2,2xe" fillcolor="#f2f2f2 [3052]" stroked="f" strokeweight="1pt">
                  <v:fill color2="#d8d8d8 [2732]" rotate="t" angle="90" focus="100%" type="gradient"/>
                  <v:stroke joinstyle="miter"/>
                  <v:path arrowok="t" o:connecttype="custom" o:connectlocs="6350,6350;0,0;6350,6350" o:connectangles="0,0,0"/>
                </v:shape>
                <v:shape id="Freeform 33" o:spid="_x0000_s1057" style="position:absolute;left:22161;top:4270;width:64;height:127;visibility:visible;mso-wrap-style:square;v-text-anchor:top" coordsize="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hCZcMA&#10;AADbAAAADwAAAGRycy9kb3ducmV2LnhtbESPQWvCQBSE70L/w/KE3nSjASupq0hBaHuRpKXnR/aZ&#10;BHffxt3VxH/vFgo9DjPzDbPZjdaIG/nQOVawmGcgiGunO24UfH8dZmsQISJrNI5JwZ0C7LZPkw0W&#10;2g1c0q2KjUgQDgUqaGPsCylD3ZLFMHc9cfJOzluMSfpGao9Dglsjl1m2khY7Tgst9vTWUn2urlaB&#10;MeUP5pf1pfSfw/38UeHh5bhS6nk67l9BRBrjf/iv/a4V5Dn8fkk/QG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hCZcMAAADbAAAADwAAAAAAAAAAAAAAAACYAgAAZHJzL2Rv&#10;d25yZXYueG1sUEsFBgAAAAAEAAQA9QAAAIgDAAAAAA==&#10;" path="m,2c,3,1,3,1,4,2,4,1,1,,1,,,,2,,2xe" fillcolor="#f2f2f2 [3052]" stroked="f" strokeweight="1pt">
                  <v:fill color2="#d8d8d8 [2732]" rotate="t" angle="90" focus="100%" type="gradient"/>
                  <v:stroke joinstyle="miter"/>
                  <v:path arrowok="t" o:connecttype="custom" o:connectlocs="0,6350;3175,12700;0,3175;0,6350" o:connectangles="0,0,0,0"/>
                </v:shape>
                <v:shape id="Freeform 34" o:spid="_x0000_s1058" style="position:absolute;left:22860;top:5000;width:63;height:64;visibility:visible;mso-wrap-style:square;v-text-anchor:top" coordsize="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jGEsQA&#10;AADbAAAADwAAAGRycy9kb3ducmV2LnhtbESPQWvCQBSE70L/w/IKvemmMQQbXUNbKBQhgtqLt0f2&#10;uQnNvg3ZrUn/vVsoeBxm5htmU062E1cafOtYwfMiAUFcO92yUfB1+pivQPiArLFzTAp+yUO5fZht&#10;sNBu5ANdj8GICGFfoIImhL6Q0tcNWfQL1xNH7+IGiyHKwUg94BjhtpNpkuTSYstxocGe3huqv48/&#10;VkG2P+fmUKVmWeW7/u3MI79oo9TT4/S6BhFoCvfwf/tTK1hm8Pcl/gC5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IxhLEAAAA2wAAAA8AAAAAAAAAAAAAAAAAmAIAAGRycy9k&#10;b3ducmV2LnhtbFBLBQYAAAAABAAEAPUAAACJAwAAAAA=&#10;" path="m,c,1,2,2,2,2,2,1,2,1,1,1,1,,,,,xe" fillcolor="#f2f2f2 [3052]" stroked="f" strokeweight="1pt">
                  <v:fill color2="#d8d8d8 [2732]" rotate="t" angle="90" focus="100%" type="gradient"/>
                  <v:stroke joinstyle="miter"/>
                  <v:path arrowok="t" o:connecttype="custom" o:connectlocs="0,0;6350,6350;3175,3175;0,0" o:connectangles="0,0,0,0"/>
                </v:shape>
                <v:shape id="Freeform 35" o:spid="_x0000_s1059" style="position:absolute;left:22288;top:4016;width:64;height:95;visibility:visible;mso-wrap-style:square;v-text-anchor:top" coordsize="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MyY8EA&#10;AADbAAAADwAAAGRycy9kb3ducmV2LnhtbESPzYrCMBSF9wO+Q7gDbgZNtSjSMYoIgrjTzmKWl+ZO&#10;U6a5iU2s9e3NwIDLw/n5OOvtYFvRUxcaxwpm0wwEceV0w7WCr/IwWYEIEVlj65gUPCjAdjN6W2Oh&#10;3Z3P1F9iLdIIhwIVmBh9IWWoDFkMU+eJk/fjOosxya6WusN7GretnGfZUlpsOBEMetobqn4vN5u4&#10;K+0/+rLxefjOH+fricve5EqN34fdJ4hIQ3yF/9tHrSBfwN+X9AP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DMmPBAAAA2wAAAA8AAAAAAAAAAAAAAAAAmAIAAGRycy9kb3du&#10;cmV2LnhtbFBLBQYAAAAABAAEAPUAAACGAwAAAAA=&#10;" path="m2,3c2,2,2,,1,1v-1,,,2,,2c1,3,2,3,2,3xe" fillcolor="#f2f2f2 [3052]" stroked="f" strokeweight="1pt">
                  <v:fill color2="#d8d8d8 [2732]" rotate="t" angle="90" focus="100%" type="gradient"/>
                  <v:stroke joinstyle="miter"/>
                  <v:path arrowok="t" o:connecttype="custom" o:connectlocs="6350,9525;3175,3175;3175,9525;6350,9525" o:connectangles="0,0,0,0"/>
                </v:shape>
                <v:shape id="Freeform 36" o:spid="_x0000_s1060" style="position:absolute;left:23177;top:5222;width:191;height:127;visibility:visible;mso-wrap-style:square;v-text-anchor:top" coordsize="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dgucQA&#10;AADbAAAADwAAAGRycy9kb3ducmV2LnhtbESPQWvCQBSE7wX/w/IEb3VjhVCjq4ggVYqHRvH8yD6T&#10;aPZtyK669te7hYLHYWa+YWaLYBpxo87VlhWMhgkI4sLqmksFh/36/ROE88gaG8uk4EEOFvPe2wwz&#10;be/8Q7fclyJC2GWooPK+zaR0RUUG3dC2xNE72c6gj7Irpe7wHuGmkR9JkkqDNceFCltaVVRc8qtR&#10;ELbHkf7era9fk3G+v5wP6ek3oFKDflhOQXgK/hX+b2+0gnEKf1/iD5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XYLnEAAAA2wAAAA8AAAAAAAAAAAAAAAAAmAIAAGRycy9k&#10;b3ducmV2LnhtbFBLBQYAAAAABAAEAPUAAACJAwAAAAA=&#10;" path="m4,3c6,4,5,2,4,1,3,1,2,1,1,1,1,1,,,,1v1,,1,1,2,1c2,2,3,2,3,2v1,,1,1,1,1xe" fillcolor="#f2f2f2 [3052]" stroked="f" strokeweight="1pt">
                  <v:fill color2="#d8d8d8 [2732]" rotate="t" angle="90" focus="100%" type="gradient"/>
                  <v:stroke joinstyle="miter"/>
                  <v:path arrowok="t" o:connecttype="custom" o:connectlocs="12700,9525;12700,3175;3175,3175;0,3175;6350,6350;9525,6350;12700,9525" o:connectangles="0,0,0,0,0,0,0"/>
                </v:shape>
                <v:shape id="Freeform 37" o:spid="_x0000_s1061" style="position:absolute;left:22352;top:4651;width:444;height:381;visibility:visible;mso-wrap-style:square;v-text-anchor:top" coordsize="1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hvQcIA&#10;AADbAAAADwAAAGRycy9kb3ducmV2LnhtbESP0YrCMBRE34X9h3AXfNN0FXWpprKrCCIK2vUDLs3d&#10;trS5KU3U+vdGEHwcZuYMs1h2phZXal1pWcHXMAJBnFldcq7g/LcZfINwHlljbZkU3MnBMvnoLTDW&#10;9sYnuqY+FwHCLkYFhfdNLKXLCjLohrYhDt6/bQ36INtc6hZvAW5qOYqiqTRYclgosKFVQVmVXoyC&#10;08zuTTbF3Llud+D1pKx+j6lS/c/uZw7CU+ff4Vd7qxWMZ/D8En6AT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SG9BwgAAANsAAAAPAAAAAAAAAAAAAAAAAJgCAABkcnMvZG93&#10;bnJldi54bWxQSwUGAAAAAAQABAD1AAAAhwMAAAAA&#10;" path="m5,6v1,1,7,5,8,6c14,12,9,8,8,7,6,7,6,5,5,4,4,4,2,,1,1,,1,2,2,2,3,3,4,4,5,5,6xe" fillcolor="#f2f2f2 [3052]" stroked="f" strokeweight="1pt">
                  <v:fill color2="#d8d8d8 [2732]" rotate="t" angle="90" focus="100%" type="gradient"/>
                  <v:stroke joinstyle="miter"/>
                  <v:path arrowok="t" o:connecttype="custom" o:connectlocs="15875,19050;41275,38100;25400,22225;15875,12700;3175,3175;6350,9525;15875,19050" o:connectangles="0,0,0,0,0,0,0"/>
                </v:shape>
                <v:shape id="Freeform 38" o:spid="_x0000_s1062" style="position:absolute;left:30734;top:10572;width:285;height:223;visibility:visible;mso-wrap-style:square;v-text-anchor:top" coordsize="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goUcEA&#10;AADbAAAADwAAAGRycy9kb3ducmV2LnhtbERPTWvCQBC9F/oflhG81Y2KIaSuIhW1By8ahR6H7JgE&#10;s7Mxuybpv3cPhR4f73u5HkwtOmpdZVnBdBKBIM6trrhQcMl2HwkI55E11pZJwS85WK/e35aYatvz&#10;ibqzL0QIYZeigtL7JpXS5SUZdBPbEAfuZluDPsC2kLrFPoSbWs6iKJYGKw4NJTb0VVJ+Pz+Ngm1x&#10;m/mfmE/usIgfi/01eWTPo1Lj0bD5BOFp8P/iP/e3VjAPY8OX8AP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2oKFHBAAAA2wAAAA8AAAAAAAAAAAAAAAAAmAIAAGRycy9kb3du&#10;cmV2LnhtbFBLBQYAAAAABAAEAPUAAACGAwAAAAA=&#10;" path="m7,1c4,,3,2,1,4,1,5,,5,,7,1,7,2,5,3,4v1,,2,,3,c8,3,9,2,7,1xe" fillcolor="#f2f2f2 [3052]" stroked="f" strokeweight="1pt">
                  <v:fill color2="#d8d8d8 [2732]" rotate="t" angle="90" focus="100%" type="gradient"/>
                  <v:stroke joinstyle="miter"/>
                  <v:path arrowok="t" o:connecttype="custom" o:connectlocs="22225,3175;3175,12700;0,22225;9525,12700;19050,12700;22225,3175" o:connectangles="0,0,0,0,0,0"/>
                </v:shape>
                <v:shape id="Freeform 39" o:spid="_x0000_s1063" style="position:absolute;left:29384;top:8112;width:302;height:190;visibility:visible;mso-wrap-style:square;v-text-anchor:top" coordsize="1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DfCsUA&#10;AADbAAAADwAAAGRycy9kb3ducmV2LnhtbESP3WrCQBSE7wu+w3IE7+pGbSWmriL+VC+kUPUBTrPH&#10;bEj2bMiumr59t1Do5TAz3zDzZWdrcafWl44VjIYJCOLc6ZILBZfz7jkF4QOyxtoxKfgmD8tF72mO&#10;mXYP/qT7KRQiQthnqMCE0GRS+tyQRT90DXH0rq61GKJsC6lbfES4reU4SabSYslxwWBDa0N5dbpZ&#10;BWllvnbH1026fan3s/f1B1dXvVdq0O9WbyACdeE//Nc+aAWTGfx+iT9AL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MN8KxQAAANsAAAAPAAAAAAAAAAAAAAAAAJgCAABkcnMv&#10;ZG93bnJldi54bWxQSwUGAAAAAAQABAD1AAAAigMAAAAA&#10;" path="m7,2c5,2,6,1,5,,4,,4,1,3,1v,,-1,,-1,c,1,1,5,3,5,4,4,4,4,4,3,6,2,6,5,6,6,8,6,7,5,8,4,8,3,8,2,9,2,10,1,10,,9,,8,,8,1,7,2xe" fillcolor="#f2f2f2 [3052]" stroked="f" strokeweight="1pt">
                  <v:fill color2="#d8d8d8 [2732]" rotate="t" angle="90" focus="100%" type="gradient"/>
                  <v:stroke joinstyle="miter"/>
                  <v:path arrowok="t" o:connecttype="custom" o:connectlocs="21114,6350;15082,0;9049,3175;6033,3175;9049,15875;12065,9525;18098,19050;24130,12700;27147,6350;27147,0;21114,6350" o:connectangles="0,0,0,0,0,0,0,0,0,0,0"/>
                </v:shape>
                <v:shape id="Freeform 40" o:spid="_x0000_s1064" style="position:absolute;left:29575;top:10699;width:47;height:96;visibility:visible;mso-wrap-style:square;v-text-anchor:top" coordsize="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LihsAA&#10;AADbAAAADwAAAGRycy9kb3ducmV2LnhtbERPTWvCQBC9F/oflil4KbppU4pEVymFQvGm8dDjkB2z&#10;wezsNruN8d87B6HHx/tebyffq5GG1AU28LIoQBE3wXbcGjjWX/MlqJSRLfaBycCVEmw3jw9rrGy4&#10;8J7GQ26VhHCq0IDLOVZap8aRx7QIkVi4Uxg8ZoFDq+2AFwn3vX4tinftsWNpcBjp01FzPvx56V3a&#10;+DzWXSzTT3nd/+64Hl1pzOxp+liByjTlf/Hd/W0NvMl6+SI/QG9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bLihsAAAADbAAAADwAAAAAAAAAAAAAAAACYAgAAZHJzL2Rvd25y&#10;ZXYueG1sUEsFBgAAAAAEAAQA9QAAAIUDAAAAAA==&#10;" path="m1,c,1,,2,1,3v,,1,,1,-1c2,2,2,1,2,,1,,1,,1,xe" fillcolor="#f2f2f2 [3052]" stroked="f" strokeweight="1pt">
                  <v:fill color2="#d8d8d8 [2732]" rotate="t" angle="90" focus="100%" type="gradient"/>
                  <v:stroke joinstyle="miter"/>
                  <v:path arrowok="t" o:connecttype="custom" o:connectlocs="2382,0;2382,9525;4763,6350;4763,0;2382,0" o:connectangles="0,0,0,0,0"/>
                </v:shape>
                <v:shape id="Freeform 41" o:spid="_x0000_s1065" style="position:absolute;left:29622;top:10890;width:96;height:222;visibility:visible;mso-wrap-style:square;v-text-anchor:top" coordsize="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OM1cQA&#10;AADbAAAADwAAAGRycy9kb3ducmV2LnhtbESPW2sCMRSE3wv9D+EIfSmaXSvabo0ihVLfxAt9PmyO&#10;e3FzsiTp7vbfG0HwcZiZb5jlejCN6Mj5yrKCdJKAIM6trrhQcDp+j99B+ICssbFMCv7Jw3r1/LTE&#10;TNue99QdQiEihH2GCsoQ2kxKn5dk0E9sSxy9s3UGQ5SukNphH+GmkdMkmUuDFceFElv6Kim/HP6M&#10;gvOHe93/VnW3w3pab/q3xU+ROqVeRsPmE0SgITzC9/ZWK5ilcPsSf4B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DjNXEAAAA2wAAAA8AAAAAAAAAAAAAAAAAmAIAAGRycy9k&#10;b3ducmV2LnhtbFBLBQYAAAAABAAEAPUAAACJAwAAAAA=&#10;" path="m,c,1,,2,,2,,3,1,3,1,4v1,,1,3,2,1c3,4,2,4,2,3,1,2,1,,,xe" fillcolor="#f2f2f2 [3052]" stroked="f" strokeweight="1pt">
                  <v:fill color2="#d8d8d8 [2732]" rotate="t" angle="90" focus="100%" type="gradient"/>
                  <v:stroke joinstyle="miter"/>
                  <v:path arrowok="t" o:connecttype="custom" o:connectlocs="0,0;0,6350;3175,12700;9525,15875;6350,9525;0,0" o:connectangles="0,0,0,0,0,0"/>
                </v:shape>
                <v:shape id="Freeform 42" o:spid="_x0000_s1066" style="position:absolute;left:29622;top:10128;width:96;height:95;visibility:visible;mso-wrap-style:square;v-text-anchor:top" coordsize="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ManMUA&#10;AADbAAAADwAAAGRycy9kb3ducmV2LnhtbESPT0vDQBTE70K/w/IK3symUYuk2RYRFUUvtgoeH9nX&#10;bGj2bZLd/NFP7wqCx2FmfsMUu9k2YqTe144VrJIUBHHpdM2VgvfDw8UNCB+QNTaOScEXedhtF2cF&#10;5tpN/EbjPlQiQtjnqMCE0OZS+tKQRZ+4ljh6R9dbDFH2ldQ9ThFuG5ml6VparDkuGGzpzlB52g9W&#10;wf3loL/xujMvH4+v3fNQfmZT45Q6X863GxCB5vAf/ms/aQVXGfx+iT9A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xqcxQAAANsAAAAPAAAAAAAAAAAAAAAAAJgCAABkcnMv&#10;ZG93bnJldi54bWxQSwUGAAAAAAQABAD1AAAAigMAAAAA&#10;" path="m1,1c,1,,3,1,2,3,2,2,,1,1xe" fillcolor="#f2f2f2 [3052]" stroked="f" strokeweight="1pt">
                  <v:fill color2="#d8d8d8 [2732]" rotate="t" angle="90" focus="100%" type="gradient"/>
                  <v:stroke joinstyle="miter"/>
                  <v:path arrowok="t" o:connecttype="custom" o:connectlocs="3175,3175;3175,6350;3175,3175" o:connectangles="0,0,0"/>
                </v:shape>
                <v:shape id="Freeform 43" o:spid="_x0000_s1067" style="position:absolute;left:29686;top:7731;width:159;height:63;visibility:visible;mso-wrap-style:square;v-text-anchor:top" coordsize="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dXmcYA&#10;AADbAAAADwAAAGRycy9kb3ducmV2LnhtbESPQUvDQBSE74L/YXmCN7urFS0xm1KaFrwIbbXF4zP7&#10;TGKzb8PumsZ/7xYEj8PMfMPk89F2YiAfWscabicKBHHlTMu1hrfX9c0MRIjIBjvHpOGHAsyLy4sc&#10;M+NOvKVhF2uRIBwy1NDE2GdShqohi2HieuLkfTpvMSbpa2k8nhLcdvJOqQdpseW00GBPy4aq4+7b&#10;atis5OP78OGXe6XKr/16VR5epqXW11fj4glEpDH+h//az0bD/RTOX9IPk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VdXmcYAAADbAAAADwAAAAAAAAAAAAAAAACYAgAAZHJz&#10;L2Rvd25yZXYueG1sUEsFBgAAAAAEAAQA9QAAAIsDAAAAAA==&#10;" path="m4,1c3,,2,1,2,,2,,1,,1,,,,,,,1,1,2,3,2,4,2,5,2,5,1,4,1xe" fillcolor="#f2f2f2 [3052]" stroked="f" strokeweight="1pt">
                  <v:fill color2="#d8d8d8 [2732]" rotate="t" angle="90" focus="100%" type="gradient"/>
                  <v:stroke joinstyle="miter"/>
                  <v:path arrowok="t" o:connecttype="custom" o:connectlocs="12700,3175;6350,0;3175,0;0,3175;12700,6350;12700,3175" o:connectangles="0,0,0,0,0,0"/>
                </v:shape>
                <v:shape id="Freeform 44" o:spid="_x0000_s1068" style="position:absolute;left:29448;top:10318;width:397;height:286;visibility:visible;mso-wrap-style:square;v-text-anchor:top" coordsize="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uXocQA&#10;AADbAAAADwAAAGRycy9kb3ducmV2LnhtbESP3YrCMBSE7xd8h3CEvVtTxT+qUURYdhFZsAreHppj&#10;W21OahO1+vRmQfBymJlvmOm8MaW4Uu0Kywq6nQgEcWp1wZmC3fb7awzCeWSNpWVScCcH81nrY4qx&#10;tjfe0DXxmQgQdjEqyL2vYildmpNB17EVcfAOtjbog6wzqWu8BbgpZS+KhtJgwWEhx4qWOaWn5GIU&#10;ZNFyUF6Oi9Nq9Ldfm+JhfpJzT6nPdrOYgPDU+Hf41f7VCvp9+P8Sf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bl6HEAAAA2wAAAA8AAAAAAAAAAAAAAAAAmAIAAGRycy9k&#10;b3ducmV2LnhtbFBLBQYAAAAABAAEAPUAAACJAwAAAAA=&#10;" path="m7,3c7,4,6,5,5,5,3,5,4,2,2,3,,4,1,6,2,6v1,1,2,,2,c5,5,6,6,6,7,7,8,8,9,9,8v1,,1,-1,1,-2c10,5,10,5,11,5,13,2,8,,7,3xe" fillcolor="#f2f2f2 [3052]" stroked="f" strokeweight="1pt">
                  <v:fill color2="#d8d8d8 [2732]" rotate="t" angle="90" focus="100%" type="gradient"/>
                  <v:stroke joinstyle="miter"/>
                  <v:path arrowok="t" o:connecttype="custom" o:connectlocs="21370,9525;15265,15875;6106,9525;6106,19050;12212,19050;18318,22225;27476,25400;30529,19050;33582,15875;21370,9525" o:connectangles="0,0,0,0,0,0,0,0,0,0"/>
                </v:shape>
                <v:shape id="Freeform 45" o:spid="_x0000_s1069" style="position:absolute;left:28876;top:10731;width:191;height:95;visibility:visible;mso-wrap-style:square;v-text-anchor:top" coordsize="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JvXcEA&#10;AADbAAAADwAAAGRycy9kb3ducmV2LnhtbESPQWvCQBSE74L/YXmCN7NRWi2pq5SCJeCpUcz1kX1N&#10;QrNvw+5q4r93CwWPw8x8w2z3o+nEjZxvLStYJikI4srqlmsF59Nh8QbCB2SNnWVScCcP+910ssVM&#10;24G/6VaEWkQI+wwVNCH0mZS+asigT2xPHL0f6wyGKF0ttcMhwk0nV2m6lgZbjgsN9vTZUPVbXE2k&#10;cHE5VrhEa3xIV/mGv0pXKjWfjR/vIAKN4Rn+b+dawcsr/H2JP0D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Cb13BAAAA2wAAAA8AAAAAAAAAAAAAAAAAmAIAAGRycy9kb3du&#10;cmV2LnhtbFBLBQYAAAAABAAEAPUAAACGAwAAAAA=&#10;" path="m1,3c2,3,3,2,4,2v1,,2,,2,-1c6,1,6,,5,,5,,4,1,3,1,2,1,,2,1,3xe" fillcolor="#f2f2f2 [3052]" stroked="f" strokeweight="1pt">
                  <v:fill color2="#d8d8d8 [2732]" rotate="t" angle="90" focus="100%" type="gradient"/>
                  <v:stroke joinstyle="miter"/>
                  <v:path arrowok="t" o:connecttype="custom" o:connectlocs="3175,9525;12700,6350;19050,3175;15875,0;9525,3175;3175,9525" o:connectangles="0,0,0,0,0,0"/>
                </v:shape>
                <v:shape id="Freeform 46" o:spid="_x0000_s1070" style="position:absolute;left:28971;top:10160;width:32;height:95;visibility:visible;mso-wrap-style:square;v-text-anchor:top" coordsize="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kM3sUA&#10;AADbAAAADwAAAGRycy9kb3ducmV2LnhtbESPQWsCMRSE74L/IbxCL6JZSxFZjVLEUlt6cVXQ22Pz&#10;urt087Ik6Zr21zeFgsdhZr5hlutoWtGT841lBdNJBoK4tLrhSsHx8Dyeg/ABWWNrmRR8k4f1ajhY&#10;Yq7tlffUF6ESCcI+RwV1CF0upS9rMugntiNO3od1BkOSrpLa4TXBTSsfsmwmDTacFmrsaFNT+Vl8&#10;GQXtpT+/FqPi3cWX4+ltx1v+iZlS93fxaQEiUAy38H97pxU8zuDvS/oB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yQzexQAAANsAAAAPAAAAAAAAAAAAAAAAAJgCAABkcnMv&#10;ZG93bnJldi54bWxQSwUGAAAAAAQABAD1AAAAigMAAAAA&#10;" path="m,1c,2,,3,,2,1,2,,,,1xe" fillcolor="#f2f2f2 [3052]" stroked="f" strokeweight="1pt">
                  <v:fill color2="#d8d8d8 [2732]" rotate="t" angle="90" focus="100%" type="gradient"/>
                  <v:stroke joinstyle="miter"/>
                  <v:path arrowok="t" o:connecttype="custom" o:connectlocs="0,3175;0,6350;0,3175" o:connectangles="0,0,0"/>
                </v:shape>
                <v:shape id="Freeform 47" o:spid="_x0000_s1071" style="position:absolute;left:28876;top:9969;width:159;height:159;visibility:visible;mso-wrap-style:square;v-text-anchor:top" coordsize="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3TF8IA&#10;AADbAAAADwAAAGRycy9kb3ducmV2LnhtbESPUWvCQBCE3wv+h2MLfauXtloleopUCr5JY3/AkluT&#10;YG4v3K1J9Nf3CoU+DjPzDbPejq5VPYXYeDbwMs1AEZfeNlwZ+D59Pi9BRUG22HomAzeKsN1MHtaY&#10;Wz/wF/WFVCpBOOZooBbpcq1jWZPDOPUdcfLOPjiUJEOlbcAhwV2rX7PsXTtsOC3U2NFHTeWluDoD&#10;TdEL7Yf5Ud6u+2x+D0fdD2djnh7H3QqU0Cj/4b/2wRqYLeD3S/oBe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LdMXwgAAANsAAAAPAAAAAAAAAAAAAAAAAJgCAABkcnMvZG93&#10;bnJldi54bWxQSwUGAAAAAAQABAD1AAAAhwMAAAAA&#10;" path="m3,c2,,2,1,2,2,2,3,,4,1,4,2,5,2,3,3,2,3,2,5,1,3,xe" fillcolor="#f2f2f2 [3052]" stroked="f" strokeweight="1pt">
                  <v:fill color2="#d8d8d8 [2732]" rotate="t" angle="90" focus="100%" type="gradient"/>
                  <v:stroke joinstyle="miter"/>
                  <v:path arrowok="t" o:connecttype="custom" o:connectlocs="9525,0;6350,6350;3175,12700;9525,6350;9525,0" o:connectangles="0,0,0,0,0"/>
                </v:shape>
                <v:shape id="Freeform 48" o:spid="_x0000_s1072" style="position:absolute;left:29194;top:9715;width:349;height:381;visibility:visible;mso-wrap-style:square;v-text-anchor:top" coordsize="1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TpbcAA&#10;AADbAAAADwAAAGRycy9kb3ducmV2LnhtbERPTWsCMRC9F/wPYQRvNVuVtmyNIorgwR6qvfQ2JONm&#10;2c1kSaK7/ntzEHp8vO/lenCtuFGItWcFb9MCBLH2puZKwe95//oJIiZkg61nUnCnCOvV6GWJpfE9&#10;/9DtlCqRQziWqMCm1JVSRm3JYZz6jjhzFx8cpgxDJU3APoe7Vs6K4l06rDk3WOxoa0k3p6tT8HG+&#10;zI+2n31vfTDNn94dm7vTSk3Gw+YLRKIh/Yuf7oNRsMhj85f8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yTpbcAAAADbAAAADwAAAAAAAAAAAAAAAACYAgAAZHJzL2Rvd25y&#10;ZXYueG1sUEsFBgAAAAAEAAQA9QAAAIUDAAAAAA==&#10;" path="m4,3c3,3,3,3,3,2,2,1,2,,1,,1,,,1,,1,,2,1,4,2,4,4,5,4,6,5,8v1,1,2,2,3,3c9,11,9,12,10,12v1,,1,-1,,-1c10,10,10,10,10,10v,,,-1,-1,-1c9,9,9,8,8,8,7,8,6,9,6,8,5,8,5,7,5,7,6,5,6,4,4,3xe" fillcolor="#f2f2f2 [3052]" stroked="f" strokeweight="1pt">
                  <v:fill color2="#d8d8d8 [2732]" rotate="t" angle="90" focus="100%" type="gradient"/>
                  <v:stroke joinstyle="miter"/>
                  <v:path arrowok="t" o:connecttype="custom" o:connectlocs="12700,9525;9525,6350;3175,0;0,3175;6350,12700;15875,25400;25400,34925;31750,38100;31750,34925;31750,31750;28575,28575;25400,25400;19050,25400;15875,22225;12700,9525" o:connectangles="0,0,0,0,0,0,0,0,0,0,0,0,0,0,0"/>
                </v:shape>
                <v:shape id="Freeform 49" o:spid="_x0000_s1073" style="position:absolute;left:29035;top:7445;width:222;height:254;visibility:visible;mso-wrap-style:square;v-text-anchor:top" coordsize="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kOfsYA&#10;AADbAAAADwAAAGRycy9kb3ducmV2LnhtbESPT2vCQBTE74V+h+UVvBTdKMVq6ioilha8GBXb40v2&#10;5Q/Nvg3ZjabfvisIPQ4z8xtmsepNLS7UusqygvEoAkGcWV1xoeB0fB/OQDiPrLG2TAp+ycFq+fiw&#10;wFjbKyd0OfhCBAi7GBWU3jexlC4ryaAb2YY4eLltDfog20LqFq8Bbmo5iaKpNFhxWCixoU1J2c+h&#10;Mwp2+/zcbdOOmz7//ko/ktekek6VGjz16zcQnnr/H763P7WClzncvoQf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kOfsYAAADbAAAADwAAAAAAAAAAAAAAAACYAgAAZHJz&#10;L2Rvd25yZXYueG1sUEsFBgAAAAAEAAQA9QAAAIsDAAAAAA==&#10;" path="m5,2c5,1,5,,4,1,3,1,3,1,3,1,2,2,2,1,1,2,,2,,3,1,4v1,1,1,,2,1c3,6,2,7,3,7,4,8,4,7,4,6,5,5,5,6,6,5,7,5,7,4,7,3,6,2,5,3,5,2xe" fillcolor="#f2f2f2 [3052]" stroked="f" strokeweight="1pt">
                  <v:fill color2="#d8d8d8 [2732]" rotate="t" angle="90" focus="100%" type="gradient"/>
                  <v:stroke joinstyle="miter"/>
                  <v:path arrowok="t" o:connecttype="custom" o:connectlocs="15875,6350;12700,3175;9525,3175;3175,6350;3175,12700;9525,15875;9525,22225;12700,19050;19050,15875;22225,9525;15875,6350" o:connectangles="0,0,0,0,0,0,0,0,0,0,0"/>
                </v:shape>
                <v:shape id="Freeform 50" o:spid="_x0000_s1074" style="position:absolute;left:29876;top:7953;width:159;height:95;visibility:visible;mso-wrap-style:square;v-text-anchor:top" coordsize="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1U6rwA&#10;AADbAAAADwAAAGRycy9kb3ducmV2LnhtbERPSwrCMBDdC94hjOBOUxVFqlFEUMSF4AfcDs2YFptJ&#10;baLW25uF4PLx/vNlY0vxotoXjhUM+gkI4szpgo2Cy3nTm4LwAVlj6ZgUfMjDctFuzTHV7s1Hep2C&#10;ETGEfYoK8hCqVEqf5WTR911FHLmbqy2GCGsjdY3vGG5LOUySibRYcGzIsaJ1Ttn99LQKdpom9rHd&#10;jor9gck9r+aWeKNUt9OsZiACNeEv/rl3WsE4ro9f4g+Qiy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cnVTqvAAAANsAAAAPAAAAAAAAAAAAAAAAAJgCAABkcnMvZG93bnJldi54&#10;bWxQSwUGAAAAAAQABAD1AAAAgQMAAAAA&#10;" path="m1,3v1,,2,,2,c4,2,5,2,5,2,5,,,1,1,3xe" fillcolor="#f2f2f2 [3052]" stroked="f" strokeweight="1pt">
                  <v:fill color2="#d8d8d8 [2732]" rotate="t" angle="90" focus="100%" type="gradient"/>
                  <v:stroke joinstyle="miter"/>
                  <v:path arrowok="t" o:connecttype="custom" o:connectlocs="3175,9525;9525,9525;15875,6350;3175,9525" o:connectangles="0,0,0,0"/>
                </v:shape>
                <v:shape id="Freeform 51" o:spid="_x0000_s1075" style="position:absolute;left:30035;top:9969;width:286;height:191;visibility:visible;mso-wrap-style:square;v-text-anchor:top" coordsize="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UtZsMA&#10;AADbAAAADwAAAGRycy9kb3ducmV2LnhtbESPzWrDMBCE74W+g9hCb42cUvfHjRJESKChp7h9gMXa&#10;2KbWSkhK7Lx9FQjkOMzMN8xiNdlBnCjE3rGC+awAQdw403Or4Pdn+/QOIiZkg4NjUnCmCKvl/d0C&#10;K+NG3tOpTq3IEI4VKuhS8pWUsenIYpw5T5y9gwsWU5ahlSbgmOF2kM9F8Sot9pwXOvS07qj5q49W&#10;QThsar/b62OpfTm+aP1WfEzfSj0+TPoTRKIp3cLX9pdRUM7h8iX/A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BUtZsMAAADbAAAADwAAAAAAAAAAAAAAAACYAgAAZHJzL2Rv&#10;d25yZXYueG1sUEsFBgAAAAAEAAQA9QAAAIgDAAAAAA==&#10;" path="m4,4c5,3,7,3,8,2,9,,6,2,6,2,5,2,5,2,4,3,3,3,2,4,2,4,1,4,,5,1,6,2,6,3,5,4,4xe" fillcolor="#f2f2f2 [3052]" stroked="f" strokeweight="1pt">
                  <v:fill color2="#d8d8d8 [2732]" rotate="t" angle="90" focus="100%" type="gradient"/>
                  <v:stroke joinstyle="miter"/>
                  <v:path arrowok="t" o:connecttype="custom" o:connectlocs="12700,12700;25400,6350;19050,6350;12700,9525;6350,12700;3175,19050;12700,12700" o:connectangles="0,0,0,0,0,0,0"/>
                </v:shape>
                <v:shape id="Freeform 52" o:spid="_x0000_s1076" style="position:absolute;left:30702;top:10477;width:95;height:127;visibility:visible;mso-wrap-style:square;v-text-anchor:top" coordsize="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r5vsEA&#10;AADbAAAADwAAAGRycy9kb3ducmV2LnhtbESPQYvCMBSE7wv+h/CEva2JLitSjbIIC17bFcTbo3m2&#10;ZZuX0qSm7q83guBxmJlvmM1utK24Uu8bxxrmMwWCuHSm4UrD8ffnYwXCB2SDrWPScCMPu+3kbYOZ&#10;cZFzuhahEgnCPkMNdQhdJqUva7LoZ64jTt7F9RZDkn0lTY8xwW0rF0otpcWG00KNHe1rKv+KwWoo&#10;yvz8fxouny7mp9tBDipGr7R+n47faxCBxvAKP9sHo+FrAY8v6QfI7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JK+b7BAAAA2wAAAA8AAAAAAAAAAAAAAAAAmAIAAGRycy9kb3du&#10;cmV2LnhtbFBLBQYAAAAABAAEAPUAAACGAwAAAAA=&#10;" path="m1,c1,,,,,1v,,,1,1,1c1,3,1,4,2,3,3,3,2,2,1,1,1,1,1,,1,xe" fillcolor="#f2f2f2 [3052]" stroked="f" strokeweight="1pt">
                  <v:fill color2="#d8d8d8 [2732]" rotate="t" angle="90" focus="100%" type="gradient"/>
                  <v:stroke joinstyle="miter"/>
                  <v:path arrowok="t" o:connecttype="custom" o:connectlocs="3175,0;0,3175;3175,6350;6350,9525;3175,3175;3175,0" o:connectangles="0,0,0,0,0,0"/>
                </v:shape>
                <v:shape id="Freeform 53" o:spid="_x0000_s1077" style="position:absolute;left:30829;top:11461;width:127;height:318;visibility:visible;mso-wrap-style:square;v-text-anchor:top" coordsize="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DRocQA&#10;AADbAAAADwAAAGRycy9kb3ducmV2LnhtbESPQWsCMRSE74L/ITzBm2a1KGVrdhFt0UIv2kKvr5vn&#10;bnDzsiSprv31TaHgcZiZb5hV2dtWXMgH41jBbJqBIK6cNlwr+Hh/mTyCCBFZY+uYFNwoQFkMByvM&#10;tbvygS7HWIsE4ZCjgibGLpcyVA1ZDFPXESfv5LzFmKSvpfZ4TXDbynmWLaVFw2mhwY42DVXn47dN&#10;FLP7OmzmZrnwz69vfiv5VP98KjUe9esnEJH6eA//t/daweIB/r6kHy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Q0aHEAAAA2wAAAA8AAAAAAAAAAAAAAAAAmAIAAGRycy9k&#10;b3ducmV2LnhtbFBLBQYAAAAABAAEAPUAAACJAwAAAAA=&#10;" path="m2,c1,,1,2,,4v,,,1,,2c,7,,10,1,10,3,10,2,6,2,6,1,4,1,3,3,2,3,1,4,,2,xe" fillcolor="#f2f2f2 [3052]" stroked="f" strokeweight="1pt">
                  <v:fill color2="#d8d8d8 [2732]" rotate="t" angle="90" focus="100%" type="gradient"/>
                  <v:stroke joinstyle="miter"/>
                  <v:path arrowok="t" o:connecttype="custom" o:connectlocs="6350,0;0,12700;0,19050;3175,31750;6350,19050;9525,6350;6350,0" o:connectangles="0,0,0,0,0,0,0"/>
                </v:shape>
                <v:shape id="Freeform 54" o:spid="_x0000_s1078" style="position:absolute;left:29940;top:9207;width:254;height:413;visibility:visible;mso-wrap-style:square;v-text-anchor:top" coordsize="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Usc8UA&#10;AADbAAAADwAAAGRycy9kb3ducmV2LnhtbESPQWsCMRSE74X+h/AK3jTbdltlNUopiB6kpVvR63Pz&#10;uhvcvCxJ1PXfNwWhx2FmvmFmi9624kw+GMcKHkcZCOLKacO1gu33cjgBESKyxtYxKbhSgMX8/m6G&#10;hXYX/qJzGWuRIBwKVNDE2BVShqohi2HkOuLk/ThvMSbpa6k9XhLctvIpy16lRcNpocGO3huqjuXJ&#10;KkAfPyYHkx03ZZUvP02+Gu+e90oNHvq3KYhIffwP39prreAlh78v6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BSxzxQAAANsAAAAPAAAAAAAAAAAAAAAAAJgCAABkcnMv&#10;ZG93bnJldi54bWxQSwUGAAAAAAQABAD1AAAAigMAAAAA&#10;" path="m1,10v1,,1,1,1,1c3,12,3,13,4,13v2,,1,-3,2,-4c7,8,8,8,8,6,7,5,6,5,6,4,6,3,7,2,6,2,6,1,4,,3,,1,1,1,4,1,5v,2,-1,4,,5xe" fillcolor="#f2f2f2 [3052]" stroked="f" strokeweight="1pt">
                  <v:fill color2="#d8d8d8 [2732]" rotate="t" angle="90" focus="100%" type="gradient"/>
                  <v:stroke joinstyle="miter"/>
                  <v:path arrowok="t" o:connecttype="custom" o:connectlocs="3175,31750;6350,34925;12700,41275;19050,28575;25400,19050;19050,12700;19050,6350;9525,0;3175,15875;3175,31750" o:connectangles="0,0,0,0,0,0,0,0,0,0"/>
                </v:shape>
                <v:shape id="Freeform 55" o:spid="_x0000_s1079" style="position:absolute;left:28273;top:9874;width:127;height:127;visibility:visible;mso-wrap-style:square;v-text-anchor:top" coordsize="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c6ccUA&#10;AADbAAAADwAAAGRycy9kb3ducmV2LnhtbESP0WoCMRRE3wv9h3ALvpSaVdjSbo0igihiobV+wDW5&#10;7q7d3KxJ1NWvbwqFPg4zc4YZTTrbiDP5UDtWMOhnIIi1MzWXCrZf86cXECEiG2wck4IrBZiM7+9G&#10;WBh34U86b2IpEoRDgQqqGNtCyqArshj6riVO3t55izFJX0rj8ZLgtpHDLHuWFmtOCxW2NKtIf29O&#10;VoF/XLrDLq704f04XeiPW/663rdK9R666RuISF38D/+1l0ZBnsPvl/QD5P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JzpxxQAAANsAAAAPAAAAAAAAAAAAAAAAAJgCAABkcnMv&#10;ZG93bnJldi54bWxQSwUGAAAAAAQABAD1AAAAigMAAAAA&#10;" path="m3,1v,,,,-1,c2,,,1,1,2v,1,1,2,1,2c3,4,3,4,3,3,4,3,4,2,3,1xe" fillcolor="#f2f2f2 [3052]" stroked="f" strokeweight="1pt">
                  <v:fill color2="#d8d8d8 [2732]" rotate="t" angle="90" focus="100%" type="gradient"/>
                  <v:stroke joinstyle="miter"/>
                  <v:path arrowok="t" o:connecttype="custom" o:connectlocs="9525,3175;6350,3175;3175,6350;6350,12700;9525,9525;9525,3175" o:connectangles="0,0,0,0,0,0"/>
                </v:shape>
                <v:shape id="Freeform 56" o:spid="_x0000_s1080" style="position:absolute;left:29162;top:10477;width:63;height:127;visibility:visible;mso-wrap-style:square;v-text-anchor:top" coordsize="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AEXcMA&#10;AADbAAAADwAAAGRycy9kb3ducmV2LnhtbESPQWvCQBSE74X+h+UVequbthglukopCK0XSSw9P7LP&#10;JLj7Nu5uTfz3XUHwOMzMN8xyPVojzuRD51jB6yQDQVw73XGj4Ge/eZmDCBFZo3FMCi4UYL16fFhi&#10;od3AJZ2r2IgE4VCggjbGvpAy1C1ZDBPXEyfv4LzFmKRvpPY4JLg18i3Lcmmx47TQYk+fLdXH6s8q&#10;MKb8xffT/FT67XA5fle4me1ypZ6fxo8FiEhjvIdv7S+tYJrD9Uv6AX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uAEXcMAAADbAAAADwAAAAAAAAAAAAAAAACYAgAAZHJzL2Rv&#10;d25yZXYueG1sUEsFBgAAAAAEAAQA9QAAAIgDAAAAAA==&#10;" path="m,c,,,1,,2v,,,1,,1c1,4,1,4,1,4,2,3,1,3,1,2,1,2,1,,,xe" fillcolor="#f2f2f2 [3052]" stroked="f" strokeweight="1pt">
                  <v:fill color2="#d8d8d8 [2732]" rotate="t" angle="90" focus="100%" type="gradient"/>
                  <v:stroke joinstyle="miter"/>
                  <v:path arrowok="t" o:connecttype="custom" o:connectlocs="0,0;0,6350;0,9525;3175,12700;3175,6350;0,0" o:connectangles="0,0,0,0,0,0"/>
                </v:shape>
                <v:shape id="Freeform 57" o:spid="_x0000_s1081" style="position:absolute;left:29289;top:10160;width:63;height:63;visibility:visible;mso-wrap-style:square;v-text-anchor:top" coordsize="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W9xcUA&#10;AADbAAAADwAAAGRycy9kb3ducmV2LnhtbESPT2vCQBTE74LfYXlCb7rRttGm2YgtFESw4J+Lt0f2&#10;dROafRuyW5N+e1co9DjMzG+YfD3YRlyp87VjBfNZAoK4dLpmo+B8+piuQPiArLFxTAp+ycO6GI9y&#10;zLTr+UDXYzAiQthnqKAKoc2k9GVFFv3MtcTR+3KdxRBlZ6TusI9w28hFkqTSYs1xocKW3isqv48/&#10;VsHT5yU1h/3CPO7TXft24Z5ftFHqYTJsXkEEGsJ/+K+91Qqel3D/En+AL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Rb3FxQAAANsAAAAPAAAAAAAAAAAAAAAAAJgCAABkcnMv&#10;ZG93bnJldi54bWxQSwUGAAAAAAQABAD1AAAAigMAAAAA&#10;" path="m1,2c2,1,2,,1,,,1,,2,1,2xe" fillcolor="#f2f2f2 [3052]" stroked="f" strokeweight="1pt">
                  <v:fill color2="#d8d8d8 [2732]" rotate="t" angle="90" focus="100%" type="gradient"/>
                  <v:stroke joinstyle="miter"/>
                  <v:path arrowok="t" o:connecttype="custom" o:connectlocs="3175,6350;3175,0;3175,6350" o:connectangles="0,0,0"/>
                </v:shape>
                <v:shape id="Freeform 58" o:spid="_x0000_s1082" style="position:absolute;left:28971;top:8937;width:191;height:175;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PO1sEA&#10;AADbAAAADwAAAGRycy9kb3ducmV2LnhtbERP3WrCMBS+F3yHcAbeabrpnFSjiKDsasy6Bzg0xzba&#10;nNQmazuf3lwMvPz4/leb3laipcYbxwpeJwkI4txpw4WCn9N+vADhA7LGyjEp+CMPm/VwsMJUu46P&#10;1GahEDGEfYoKyhDqVEqfl2TRT1xNHLmzayyGCJtC6ga7GG4r+ZYkc2nRcGwosaZdSfk1+7UKFrcP&#10;3N2n5tAeT5fv7ZeZyc7NlBq99NsliEB9eIr/3Z9awXscG7/EHy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lTztbBAAAA2wAAAA8AAAAAAAAAAAAAAAAAmAIAAGRycy9kb3du&#10;cmV2LnhtbFBLBQYAAAAABAAEAPUAAACGAwAAAAA=&#10;" path="m2,1c,2,3,4,3,5v1,,1,1,1,1c4,6,6,6,6,6,6,6,4,4,4,3,4,3,4,,2,1xe" fillcolor="#f2f2f2 [3052]" stroked="f" strokeweight="1pt">
                  <v:fill color2="#d8d8d8 [2732]" rotate="t" angle="90" focus="100%" type="gradient"/>
                  <v:stroke joinstyle="miter"/>
                  <v:path arrowok="t" o:connecttype="custom" o:connectlocs="6350,2911;9525,14553;12700,17463;19050,17463;12700,8732;6350,2911" o:connectangles="0,0,0,0,0,0"/>
                </v:shape>
                <v:shape id="Freeform 59" o:spid="_x0000_s1083" style="position:absolute;left:29972;top:8620;width:539;height:349;visibility:visible;mso-wrap-style:square;v-text-anchor:top" coordsize="17,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Q8CcQA&#10;AADbAAAADwAAAGRycy9kb3ducmV2LnhtbESPzWrDMBCE74G+g9hCbonc0IbUiWxCIeCToU4OOS7W&#10;1nZirYyl+idPXxUKPQ4z8w1zSCfTioF611hW8LKOQBCXVjdcKbicT6sdCOeRNbaWScFMDtLkaXHA&#10;WNuRP2kofCUChF2MCmrvu1hKV9Zk0K1tRxy8L9sb9EH2ldQ9jgFuWrmJoq002HBYqLGjj5rKe/Ft&#10;FOSPwsybKT+Wl2tOp9fbnTmLlFo+T8c9CE+T/w//tTOt4O0dfr+EHyC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kPAnEAAAA2wAAAA8AAAAAAAAAAAAAAAAAmAIAAGRycy9k&#10;b3ducmV2LnhtbFBLBQYAAAAABAAEAPUAAACJAwAAAAA=&#10;" path="m14,8v1,,1,2,2,2c17,9,16,7,15,6,14,6,14,5,14,5,13,4,12,4,12,4,11,3,12,1,10,,8,,7,1,6,1,5,1,5,2,4,2,2,3,2,2,1,2,,2,,3,,4v1,,1,,2,c3,4,6,5,7,6,9,7,4,7,6,8v,1,1,1,1,1c7,9,7,9,8,10v,,1,,2,c10,10,11,11,11,11v1,,2,,3,c16,11,13,9,13,8v-1,-1,1,,1,xe" fillcolor="#f2f2f2 [3052]" stroked="f" strokeweight="1pt">
                  <v:fill color2="#d8d8d8 [2732]" rotate="t" angle="90" focus="100%" type="gradient"/>
                  <v:stroke joinstyle="miter"/>
                  <v:path arrowok="t" o:connecttype="custom" o:connectlocs="44450,25400;50800,31750;47625,19050;44450,15875;38100,12700;31750,0;19050,3175;12700,6350;3175,6350;0,12700;6350,12700;22225,19050;19050,25400;22225,28575;25400,31750;31750,31750;34925,34925;44450,34925;41275,25400;44450,25400" o:connectangles="0,0,0,0,0,0,0,0,0,0,0,0,0,0,0,0,0,0,0,0"/>
                </v:shape>
                <v:shape id="Freeform 60" o:spid="_x0000_s1084" style="position:absolute;left:28305;top:11557;width:2016;height:635;visibility:visible;mso-wrap-style:square;v-text-anchor:top" coordsize="6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aqGMIA&#10;AADbAAAADwAAAGRycy9kb3ducmV2LnhtbERPz2vCMBS+C/4P4QleZKY6EKlGUdnAiwc7Nzy+NW9t&#10;tXkpSdS6v94cBI8f3+/5sjW1uJLzlWUFo2ECgji3uuJCweHr820KwgdkjbVlUnAnD8tFtzPHVNsb&#10;7+mahULEEPYpKihDaFIpfV6SQT+0DXHk/qwzGCJ0hdQObzHc1HKcJBNpsOLYUGJDm5Lyc3YxCuz0&#10;+Dv4/nk/mf2H2130+n7g/0ypfq9dzUAEasNL/HRvtYJJXB+/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hqoYwgAAANsAAAAPAAAAAAAAAAAAAAAAAJgCAABkcnMvZG93&#10;bnJldi54bWxQSwUGAAAAAAQABAD1AAAAhwMAAAAA&#10;" path="m7,10v1,,2,2,4,2c13,12,15,12,17,12v2,1,3,2,4,2c23,14,25,14,26,15v1,1,1,1,2,1c29,16,30,17,30,17v,1,-2,2,-2,2c28,20,29,19,30,19v2,-1,4,-1,6,-1c37,18,38,19,39,19v1,-1,2,-1,2,-2c43,16,45,16,47,17v2,,4,,6,c55,17,57,17,58,16v1,,2,,3,c61,15,61,14,61,14v,-1,3,-3,1,-4c62,10,62,10,62,10v,,-1,1,-1,1c60,11,59,12,59,12v-1,,-2,,-3,c55,13,55,13,54,14v-2,,-4,-1,-4,-2c50,11,51,10,51,9v-1,,-2,,-3,c47,9,47,10,46,10v-1,1,-1,,-2,c43,9,41,10,40,9,38,8,36,8,34,8v-3,,-6,1,-9,1c23,9,21,9,20,8,19,8,19,6,17,5v-1,,-2,1,-2,c15,4,17,4,17,4,17,3,15,2,15,2v-2,,-3,1,-4,2c10,4,9,4,8,3,7,3,8,2,7,1,7,,6,2,6,2,5,4,4,5,3,6,3,7,,9,1,10v,1,5,,6,xe" fillcolor="#f2f2f2 [3052]" stroked="f" strokeweight="1pt">
                  <v:fill color2="#d8d8d8 [2732]" rotate="t" angle="90" focus="100%" type="gradient"/>
                  <v:stroke joinstyle="miter"/>
                  <v:path arrowok="t" o:connecttype="custom" o:connectlocs="22051,31750;34652,38100;53553,38100;66154,44450;81905,47625;88206,50800;94506,53975;88206,60325;94506,60325;113407,57150;122858,60325;129158,53975;148060,53975;166961,53975;182712,50800;192162,50800;192162,44450;195313,31750;195313,31750;192162,34925;185862,38100;176411,38100;170111,44450;157510,38100;160660,28575;151210,28575;144909,31750;138609,31750;126008,28575;107107,25400;78755,28575;63004,25400;53553,15875;47253,15875;53553,12700;47253,6350;34652,12700;25202,9525;22051,3175;18901,6350;9451,19050;3150,31750;22051,31750" o:connectangles="0,0,0,0,0,0,0,0,0,0,0,0,0,0,0,0,0,0,0,0,0,0,0,0,0,0,0,0,0,0,0,0,0,0,0,0,0,0,0,0,0,0,0"/>
                </v:shape>
                <v:shape id="Freeform 61" o:spid="_x0000_s1085" style="position:absolute;left:26114;top:9334;width:381;height:381;visibility:visible;mso-wrap-style:square;v-text-anchor:top" coordsize="1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xehsQA&#10;AADbAAAADwAAAGRycy9kb3ducmV2LnhtbESPQWvCQBSE74X+h+UVvJRmEw+2TbORUlAELxrT+yP7&#10;mqTNvg3ZVdd/7wpCj8PMfMMUy2AGcaLJ9ZYVZEkKgrixuudWQX1YvbyBcB5Z42CZFFzIwbJ8fCgw&#10;1/bMezpVvhURwi5HBZ33Yy6lazoy6BI7Ekfvx04GfZRTK/WE5wg3g5yn6UIa7DkudDjSV0fNX3U0&#10;Ct6/q7V/Hnav201N2fy3DnrfB6VmT+HzA4Sn4P/D9/ZGK1hkcPsSf4As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cXobEAAAA2wAAAA8AAAAAAAAAAAAAAAAAmAIAAGRycy9k&#10;b3ducmV2LnhtbFBLBQYAAAAABAAEAPUAAACJAwAAAAA=&#10;" path="m10,7c10,6,10,5,9,5,9,4,8,4,8,3,8,2,8,1,7,1,7,,6,,6,1,5,2,5,3,5,3,4,4,4,5,4,5,3,6,,6,1,7,2,8,4,6,5,8v,1,,1,1,1c6,10,7,10,8,10v,,1,,1,c10,11,11,12,11,11v1,-1,,-2,-1,-2c10,8,10,8,10,7xe" fillcolor="#f2f2f2 [3052]" stroked="f" strokeweight="1pt">
                  <v:fill color2="#d8d8d8 [2732]" rotate="t" angle="90" focus="100%" type="gradient"/>
                  <v:stroke joinstyle="miter"/>
                  <v:path arrowok="t" o:connecttype="custom" o:connectlocs="31750,22225;28575,15875;25400,9525;22225,3175;19050,3175;15875,9525;12700,15875;3175,22225;15875,25400;19050,28575;25400,31750;28575,31750;34925,34925;31750,28575;31750,22225" o:connectangles="0,0,0,0,0,0,0,0,0,0,0,0,0,0,0"/>
                </v:shape>
                <v:shape id="Freeform 62" o:spid="_x0000_s1086" style="position:absolute;left:25638;top:8270;width:31;height:32;visibility:visible;mso-wrap-style:square;v-text-anchor:top" coordsize="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OoQsMA&#10;AADbAAAADwAAAGRycy9kb3ducmV2LnhtbESPQWvCQBSE74X+h+UVvBTdVKyE1FWkIpTe1AgeH9nX&#10;JCT7Nmafmv77riD0OMzMN8xiNbhWXakPtWcDb5MEFHHhbc2lgfywHaeggiBbbD2TgV8KsFo+Py0w&#10;s/7GO7rupVQRwiFDA5VIl2kdioochonviKP343uHEmVfatvjLcJdq6dJMtcOa44LFXb0WVHR7C/O&#10;wHHTHBqZvaff+Wuen5runEiKxoxehvUHKKFB/sOP9pc1MJ/C/Uv8AXr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OoQsMAAADbAAAADwAAAAAAAAAAAAAAAACYAgAAZHJzL2Rv&#10;d25yZXYueG1sUEsFBgAAAAAEAAQA9QAAAIgDAAAAAA==&#10;" path="m1,c1,,1,,,,,,,,,,1,1,1,1,1,xe" fillcolor="#f2f2f2 [3052]" stroked="f" strokeweight="1pt">
                  <v:fill color2="#d8d8d8 [2732]" rotate="t" angle="90" focus="100%" type="gradient"/>
                  <v:stroke joinstyle="miter"/>
                  <v:path arrowok="t" o:connecttype="custom" o:connectlocs="3175,0;0,0;0,0;3175,0" o:connectangles="0,0,0,0"/>
                </v:shape>
                <v:shape id="Freeform 63" o:spid="_x0000_s1087" style="position:absolute;left:27924;top:11017;width:127;height:254;visibility:visible;mso-wrap-style:square;v-text-anchor:top" coordsize="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Z7A8MA&#10;AADbAAAADwAAAGRycy9kb3ducmV2LnhtbESPQWvCQBSE70L/w/KE3nRjA0Giq2ih0J5KNd4f2Wc2&#10;mn2b7m5N6q/vFgo9DjPzDbPejrYTN/KhdaxgMc9AENdOt9woqI4vsyWIEJE1do5JwTcF2G4eJmss&#10;tRv4g26H2IgE4VCiAhNjX0oZakMWw9z1xMk7O28xJukbqT0OCW47+ZRlhbTYclow2NOzofp6+LIK&#10;7sMpN6dQBMrfcf928Z/3sSqUepyOuxWISGP8D/+1X7WCIoffL+k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Z7A8MAAADbAAAADwAAAAAAAAAAAAAAAACYAgAAZHJzL2Rv&#10;d25yZXYueG1sUEsFBgAAAAAEAAQA9QAAAIgDAAAAAA==&#10;" path="m2,1c1,,,4,1,5v,,1,1,1,1c2,7,3,8,4,7,4,7,4,6,3,6,3,5,2,5,2,4,2,3,3,2,2,1xe" fillcolor="#f2f2f2 [3052]" stroked="f" strokeweight="1pt">
                  <v:fill color2="#d8d8d8 [2732]" rotate="t" angle="90" focus="100%" type="gradient"/>
                  <v:stroke joinstyle="miter"/>
                  <v:path arrowok="t" o:connecttype="custom" o:connectlocs="6350,3175;3175,15875;6350,19050;12700,22225;9525,19050;6350,12700;6350,3175" o:connectangles="0,0,0,0,0,0,0"/>
                </v:shape>
                <v:shape id="Freeform 64" o:spid="_x0000_s1088" style="position:absolute;left:26336;top:9779;width:286;height:254;visibility:visible;mso-wrap-style:square;v-text-anchor:top" coordsize="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uMA8AA&#10;AADbAAAADwAAAGRycy9kb3ducmV2LnhtbESPzarCMBSE94LvEI7gTlNFVKpRrHDBjQt/QJeH5tgW&#10;m5OS5Gp9eyMILoeZ+YZZrltTiwc5X1lWMBomIIhzqysuFJxPf4M5CB+QNdaWScGLPKxX3c4SU22f&#10;fKDHMRQiQtinqKAMoUml9HlJBv3QNsTRu1lnMETpCqkdPiPc1HKcJFNpsOK4UGJD25Ly+/HfKAjZ&#10;mWb6esouN+3H5LK9tM1eqX6v3SxABGrDL/xt77SC6QQ+X+IPkK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suMA8AAAADbAAAADwAAAAAAAAAAAAAAAACYAgAAZHJzL2Rvd25y&#10;ZXYueG1sUEsFBgAAAAAEAAQA9QAAAIUDAAAAAA==&#10;" path="m2,1c2,1,2,,1,,,,3,5,3,5,4,6,4,6,4,7v1,1,1,1,2,c6,6,6,6,7,6,8,6,9,5,8,5,7,4,6,5,6,4,5,4,5,3,4,2,4,2,3,2,2,1xe" fillcolor="#f2f2f2 [3052]" stroked="f" strokeweight="1pt">
                  <v:fill color2="#d8d8d8 [2732]" rotate="t" angle="90" focus="100%" type="gradient"/>
                  <v:stroke joinstyle="miter"/>
                  <v:path arrowok="t" o:connecttype="custom" o:connectlocs="6350,3175;3175,0;9525,15875;12700,22225;19050,22225;22225,19050;25400,15875;19050,12700;12700,6350;6350,3175" o:connectangles="0,0,0,0,0,0,0,0,0,0"/>
                </v:shape>
                <v:shape id="Freeform 65" o:spid="_x0000_s1089" style="position:absolute;left:25669;top:8239;width:254;height:317;visibility:visible;mso-wrap-style:square;v-text-anchor:top" coordsize="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ciy8AA&#10;AADbAAAADwAAAGRycy9kb3ducmV2LnhtbESPQWvCQBSE70L/w/IK3nRTpVpSVxFB8Vhj6PmRfSbB&#10;7Hthd9X033eFQo/DzHzDrDaD69SdfGiFDbxNM1DEldiWawPleT/5ABUissVOmAz8UIDN+mW0wtzK&#10;g090L2KtEoRDjgaaGPtc61A15DBMpSdO3kW8w5ikr7X1+Ehw1+lZli20w5bTQoM97RqqrsXNJcry&#10;1H51crhdtn4u17JwKMO3MePXYfsJKtIQ/8N/7aM1sHiH55f0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pciy8AAAADbAAAADwAAAAAAAAAAAAAAAACYAgAAZHJzL2Rvd25y&#10;ZXYueG1sUEsFBgAAAAAEAAQA9QAAAIUDAAAAAA==&#10;" path="m5,4c6,4,6,3,6,3,8,,2,2,1,2v,,-1,1,,2c1,4,2,4,2,5v1,,1,1,1,2c4,7,4,7,5,8v,,,1,1,1c7,10,6,9,6,8,6,8,6,7,5,6,5,6,4,5,4,5,4,4,5,4,5,4xe" fillcolor="#f2f2f2 [3052]" stroked="f" strokeweight="1pt">
                  <v:fill color2="#d8d8d8 [2732]" rotate="t" angle="90" focus="100%" type="gradient"/>
                  <v:stroke joinstyle="miter"/>
                  <v:path arrowok="t" o:connecttype="custom" o:connectlocs="15875,12700;19050,9525;3175,6350;3175,12700;6350,15875;9525,22225;15875,25400;19050,28575;19050,25400;15875,19050;12700,15875;15875,12700" o:connectangles="0,0,0,0,0,0,0,0,0,0,0,0"/>
                </v:shape>
                <v:shape id="Freeform 66" o:spid="_x0000_s1090" style="position:absolute;left:46497;top:48910;width:127;height:286;visibility:visible;mso-wrap-style:square;v-text-anchor:top" coordsize="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c55cMA&#10;AADbAAAADwAAAGRycy9kb3ducmV2LnhtbESPQWvCQBSE70L/w/IKXqRuIjRo6ioqCF4TFTy+Zl+T&#10;0OzbNLsm8d+7hUKPw8x8w6y3o2lET52rLSuI5xEI4sLqmksFl/PxbQnCeWSNjWVS8CAH283LZI2p&#10;tgNn1Oe+FAHCLkUFlfdtKqUrKjLo5rYlDt6X7Qz6ILtS6g6HADeNXERRIg3WHBYqbOlQUfGd342C&#10;2e46/Kziz/Z22xt3wdm+fLeZUtPXcfcBwtPo/8N/7ZNWkCTw+yX8AL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c55cMAAADbAAAADwAAAAAAAAAAAAAAAACYAgAAZHJzL2Rv&#10;d25yZXYueG1sUEsFBgAAAAAEAAQA9QAAAIgDAAAAAA==&#10;" path="m1,4c1,6,,8,,9,2,6,4,3,4,,3,1,2,3,1,4xe" fillcolor="#f2f2f2 [3052]" stroked="f" strokeweight="1pt">
                  <v:fill color2="#d8d8d8 [2732]" rotate="t" angle="90" focus="100%" type="gradient"/>
                  <v:stroke joinstyle="miter"/>
                  <v:path arrowok="t" o:connecttype="custom" o:connectlocs="3175,12700;0,28575;12700,0;3175,12700" o:connectangles="0,0,0,0"/>
                </v:shape>
                <v:shape id="Freeform 67" o:spid="_x0000_s1091" style="position:absolute;left:41910;top:45529;width:5095;height:9906;visibility:visible;mso-wrap-style:square;v-text-anchor:top" coordsize="16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0HScQA&#10;AADbAAAADwAAAGRycy9kb3ducmV2LnhtbESPS4vCQBCE74L/YWjB2zpRxEfMRERW8bSsj4PHNtMm&#10;wUxPyMzG+O93FhY8FlX1FZWsO1OJlhpXWlYwHkUgiDOrS84VXM67jwUI55E1VpZJwYscrNN+L8FY&#10;2ycfqT35XAQIuxgVFN7XsZQuK8igG9maOHh32xj0QTa51A0+A9xUchJFM2mw5LBQYE3bgrLH6cco&#10;aKfLaX677UtbXz/nh++Nu+qvTKnhoNusQHjq/Dv83z5oBbM5/H0JP0C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dB0nEAAAA2wAAAA8AAAAAAAAAAAAAAAAAmAIAAGRycy9k&#10;b3ducmV2LnhtbFBLBQYAAAAABAAEAPUAAACJAwAAAAA=&#10;" path="m157,67v,-1,-1,-2,-1,-4c156,63,156,63,156,62v-1,-1,-1,-2,-2,-3c154,58,154,57,154,56v,-1,,-2,,-2c153,52,153,51,153,49v1,-1,,-3,,-5c153,43,153,41,152,40v,-1,,-1,-1,-1c151,38,151,38,151,37v,-1,,-1,,-2c150,34,150,33,149,33v-1,-2,,-4,-1,-6c148,26,146,25,146,24v-1,-1,1,-2,,-3c146,19,144,20,143,19v-1,,-1,-1,-2,-2c140,16,139,15,139,14v,-1,1,-2,,-4c139,9,137,10,136,10v,-1,,-1,-1,-2c134,8,134,9,133,8v,,-1,-2,,-2c134,6,134,7,135,6v1,,1,-3,,-4c135,2,133,,132,1v,,,1,,1c132,3,131,3,131,3v-1,,-1,1,,1c133,5,130,7,130,8v-2,,-3,2,-3,3c127,12,127,14,125,13v,,,-1,-1,-1c124,12,123,12,122,12v,,1,1,1,1c124,14,124,14,125,15v,,,1,,2c125,17,125,18,126,18v2,4,,6,-2,9c124,28,124,29,124,29v,2,,4,-1,5c121,35,120,35,118,35v,,-1,-1,-1,-1c116,34,117,36,117,36v,1,-1,2,-2,2c115,38,114,38,114,38v-1,1,,2,,2c113,41,113,43,113,43v-2,1,-3,-1,-3,-1c110,41,110,40,109,39v,,-1,,-1,-1c108,38,108,37,108,37v-1,,-1,,-2,c106,37,106,36,106,36v-1,,-2,1,-1,2c105,39,104,39,104,40v,,-1,1,,1c104,41,104,42,104,42v-2,,-1,3,1,4c107,48,106,47,105,48v-1,1,1,2,1,2c107,50,107,51,107,52v,,,3,-1,3c105,55,106,53,106,52v,,,-1,-1,-1c105,51,105,50,104,50v,1,1,2,1,2c105,53,105,53,104,54v-1,,-1,,-2,c101,53,101,56,100,56v-1,2,,3,,4c100,60,100,62,101,62v,,,-1,,-1c102,61,102,62,102,62v1,,1,-1,2,-1c106,61,107,65,106,65v,,,-2,-1,-3c104,62,105,63,104,63v,1,-1,,-1,c102,63,101,63,100,63v,,-1,,-1,c98,63,97,64,97,65v-1,1,-1,2,-1,3c96,68,95,69,95,69v-1,-1,,-1,,-2c95,67,95,66,95,65v,-1,,-2,-1,-3c93,62,92,63,91,64v,1,,2,,3c90,68,89,70,88,70v-1,1,-1,3,-2,4c86,75,85,76,86,77v,1,1,1,2,2c88,79,89,80,88,80v-1,,-1,1,-2,1c85,82,85,81,85,80v,-1,-1,-2,-2,-3c83,76,84,75,82,75v-1,-1,-2,,-3,c77,77,75,80,73,82v-2,1,-3,1,-3,2c69,85,69,87,70,89v,1,1,1,2,1c73,90,73,91,73,91v,1,-1,1,-2,1c71,91,71,91,70,91v,,-1,,-1,c67,92,67,91,66,90v,-1,1,-4,,-4c65,85,64,86,64,86v-1,1,-2,1,-2,1c61,88,61,87,60,87v,,,,-1,1c59,88,58,88,58,88v-2,,-2,-2,-3,-1c54,87,53,88,53,89v-1,1,-1,2,-2,2c50,91,50,90,49,91v,,,1,-1,1c48,93,46,92,46,91v-1,-1,-2,-1,-3,c42,92,42,93,41,94v-1,1,-2,2,-3,2c37,97,36,97,35,96,34,95,33,95,32,95v-3,,-4,4,-5,6c27,103,27,105,27,107v,1,,2,,3c26,110,26,111,26,111v-3,4,-7,7,-9,12c16,125,17,128,17,130v,1,1,3,1,4c18,135,19,135,19,136v,1,,3,-1,4c18,143,19,146,19,148v,1,,2,,3c20,153,21,155,22,156v1,1,1,1,1,2c24,159,24,160,24,160v,3,-1,5,2,7c27,168,28,169,28,170v,2,,3,,4c28,175,28,176,27,177v-1,1,-1,3,-1,5c26,183,27,185,27,186v,1,,2,-1,2c25,190,24,191,23,193v,,,1,,1c23,195,22,196,22,196v-1,1,-1,2,-2,2c19,199,19,200,18,200v-1,1,-2,2,-2,4c15,205,15,206,15,207v,1,,2,,3c14,210,14,210,13,211v-1,,-2,,-3,c9,212,8,213,7,214v,1,,2,-1,2c6,218,6,220,6,222v,1,,2,,3c5,225,4,226,4,226v-1,1,-1,2,-2,3c2,231,2,232,2,233v1,1,,2,-1,3c1,237,,237,,237v,,,1,,2c,240,1,241,1,242v,2,1,3,1,4c2,248,2,251,3,252v1,2,3,3,4,4c9,258,8,260,8,262v1,1,3,2,3,4c11,267,11,268,9,269v-1,1,-1,2,,3c9,276,9,280,9,284v,4,5,5,5,8c15,293,14,294,14,295v1,1,2,2,2,2c16,298,16,299,16,300v1,1,2,1,3,1c20,301,20,302,21,303v2,,4,1,6,2c28,305,29,306,31,306v1,1,2,1,3,2c36,309,37,310,38,310v1,1,1,2,2,2c42,313,43,312,44,312v4,-1,6,-2,9,-4c56,306,60,304,63,303v2,-1,4,-2,6,-2c70,301,72,302,73,302v1,-1,2,-1,2,-1c76,300,76,300,76,300v1,,1,,2,c78,299,79,300,79,299v1,,1,-1,1,-1c80,296,82,297,83,296v,,,-2,1,-3c84,292,84,291,85,290v1,-1,1,-3,2,-4c87,284,87,282,88,281v,-1,1,-1,1,-2c90,278,91,277,90,276v,-1,2,-3,2,-4c93,271,93,270,93,269v1,-1,1,-2,1,-2c94,266,95,266,95,265v1,,1,-2,1,-3c96,259,98,257,99,254v1,-2,1,-3,1,-5c100,248,100,246,101,245v,-1,,-2,1,-4c103,236,104,231,106,227v2,-5,4,-9,5,-14c112,212,112,211,113,209v,-1,,-2,,-3c113,205,114,204,114,202v1,-1,1,-3,1,-4c116,196,117,193,118,191v,-2,1,-3,2,-4c120,186,120,185,120,184v1,,1,-1,1,-2c121,181,121,181,121,180v1,-1,1,-2,1,-2c123,176,123,174,124,173v1,-4,2,-7,4,-10c129,159,131,155,132,151v1,-1,2,-3,2,-5c135,145,134,143,135,142v2,-2,,-3,1,-4c136,136,137,134,137,133v1,-3,1,-7,-1,-10c135,121,138,118,139,115v1,-1,1,-1,2,-2c141,112,142,112,143,112v,-1,1,,1,-1c145,110,144,110,144,110v-3,-1,1,-4,1,-5c146,103,146,102,145,101v,-2,2,-5,,-6c141,94,143,93,143,90v1,-3,-3,-6,-1,-9c143,79,144,79,146,79v1,-1,1,1,1,2c147,82,149,83,149,84v-1,1,1,2,1,3c150,89,152,89,152,90v1,1,2,1,3,c155,89,156,88,157,86v,-1,1,-3,2,-4c160,79,161,76,160,74v-1,-3,-2,-5,-3,-7xe" fillcolor="#f2f2f2 [3052]" stroked="f" strokeweight="1pt">
                  <v:fill color2="#d8d8d8 [2732]" rotate="t" angle="90" focus="100%" type="gradient"/>
                  <v:stroke joinstyle="miter"/>
                  <v:path arrowok="t" o:connecttype="custom" o:connectlocs="487432,186727;484267,139254;477937,110770;462111,66462;439955,31649;420964,18989;417799,6330;401973,34813;389313,41143;392478,85451;370322,107605;360826,126594;341835,120265;332340,120265;332340,145583;335505,174067;332340,164573;316514,189891;329175,193056;326010,199386;303854,215210;297523,196221;272202,234199;272202,256353;250046,237364;227890,284837;218395,288002;196239,275342;174083,275342;151927,291167;120275,303826;85459,338640;53807,411431;60138,468399;75963,506377;85459,560180;72798,610817;56973,632971;41147,667785;18991,702598;6330,737412;3165,765895;25321,829192;28486,898819;50642,949457;98119,968446;139266,987435;231055,955787;250046,946292;269037,917808;284863,873500;300689,838687;319679,775390;357661,661455;373487,604488;382982,569674;417799,477893;433625,420926;452615,354464;458946,319650;462111,250024;481102,284837;506423,234199" o:connectangles="0,0,0,0,0,0,0,0,0,0,0,0,0,0,0,0,0,0,0,0,0,0,0,0,0,0,0,0,0,0,0,0,0,0,0,0,0,0,0,0,0,0,0,0,0,0,0,0,0,0,0,0,0,0,0,0,0,0,0,0,0,0,0"/>
                </v:shape>
                <v:shape id="Freeform 68" o:spid="_x0000_s1092" style="position:absolute;left:51641;top:51196;width:333;height:445;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xKVr4A&#10;AADbAAAADwAAAGRycy9kb3ducmV2LnhtbERPTYvCMBC9C/6HMII3TfUg0jWKiIKXZdF66W22Gdti&#10;M6lJrPXfm4Pg8fG+V5veNKIj52vLCmbTBARxYXXNpYJLdpgsQfiArLGxTApe5GGzHg5WmGr75BN1&#10;51CKGMI+RQVVCG0qpS8qMuintiWO3NU6gyFCV0rt8BnDTSPnSbKQBmuODRW2tKuouJ0fRkF+T/r/&#10;w9929rvPrLPzHDHr7kqNR/32B0SgPnzFH/dRK1jEsfFL/AFy/QY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18Sla+AAAA2wAAAA8AAAAAAAAAAAAAAAAAmAIAAGRycy9kb3ducmV2&#10;LnhtbFBLBQYAAAAABAAEAPUAAACDAwAAAAA=&#10;" path="m7,2c5,2,5,5,4,6,3,7,1,8,1,10v,1,1,2,,2c,12,,12,,13v1,1,3,1,4,1c5,14,8,14,9,13v,-1,,-2,,-3c10,10,11,9,11,8,11,7,8,,7,2xe" fillcolor="#f2f2f2 [3052]" stroked="f" strokeweight="1pt">
                  <v:fill color2="#d8d8d8 [2732]" rotate="t" angle="90" focus="100%" type="gradient"/>
                  <v:stroke joinstyle="miter"/>
                  <v:path arrowok="t" o:connecttype="custom" o:connectlocs="21215,6350;12123,19050;3031,31750;3031,38100;0,41275;12123,44450;27277,41275;27277,31750;33338,25400;21215,6350" o:connectangles="0,0,0,0,0,0,0,0,0,0"/>
                </v:shape>
                <v:shape id="Freeform 69" o:spid="_x0000_s1093" style="position:absolute;left:48910;top:28432;width:858;height:349;visibility:visible;mso-wrap-style:square;v-text-anchor:top" coordsize="27,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neksEA&#10;AADbAAAADwAAAGRycy9kb3ducmV2LnhtbESPT4vCMBTE7wt+h/AEb2ui+LcaRQTRw162Knh8NM+2&#10;2LyUJmr99kZY2OMwM79hluvWVuJBjS8daxj0FQjizJmScw2n4+57BsIHZIOVY9LwIg/rVedriYlx&#10;T/6lRxpyESHsE9RQhFAnUvqsIIu+72ri6F1dYzFE2eTSNPiMcFvJoVITabHkuFBgTduCslt6txqk&#10;C+O7OpyRpqM83Vxa/lHDvda9brtZgAjUhv/wX/tgNEzm8PkSf4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Z3pLBAAAA2wAAAA8AAAAAAAAAAAAAAAAAmAIAAGRycy9kb3du&#10;cmV2LnhtbFBLBQYAAAAABAAEAPUAAACGAwAAAAA=&#10;" path="m26,4v-1,-1,-2,,-3,c22,3,21,3,20,2,19,2,17,1,16,1v-1,,-3,1,-4,1c9,2,7,,4,1,3,1,3,2,3,3,3,4,2,4,1,5,,7,4,7,5,8v1,,1,1,2,1c8,10,9,10,10,10v2,1,3,-1,5,-1c16,10,17,10,18,10v1,,1,-1,2,-2c21,8,21,8,22,7v1,,2,-1,3,-1c25,6,26,6,27,5,27,4,26,4,26,4xe" fillcolor="#f2f2f2 [3052]" stroked="f" strokeweight="1pt">
                  <v:fill color2="#d8d8d8 [2732]" rotate="t" angle="90" focus="100%" type="gradient"/>
                  <v:stroke joinstyle="miter"/>
                  <v:path arrowok="t" o:connecttype="custom" o:connectlocs="82550,12700;73025,12700;63500,6350;50800,3175;38100,6350;12700,3175;9525,9525;3175,15875;15875,25400;22225,28575;31750,31750;47625,28575;57150,31750;63500,25400;69850,22225;79375,19050;85725,15875;82550,12700" o:connectangles="0,0,0,0,0,0,0,0,0,0,0,0,0,0,0,0,0,0"/>
                </v:shape>
                <v:shape id="Freeform 70" o:spid="_x0000_s1094" style="position:absolute;left:50212;top:51958;width:476;height:413;visibility:visible;mso-wrap-style:square;v-text-anchor:top" coordsize="15,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FP/r8A&#10;AADbAAAADwAAAGRycy9kb3ducmV2LnhtbERPTYvCMBC9C/6HMII3TRXUUo0iguhR7cJ6HJqxLTaT&#10;2kRt/fXmsLDHx/tebVpTiRc1rrSsYDKOQBBnVpecK/hJ96MYhPPIGivLpKAjB5t1v7fCRNs3n+l1&#10;8bkIIewSVFB4XydSuqwgg25sa+LA3Wxj0AfY5FI3+A7hppLTKJpLgyWHhgJr2hWU3S9Po+D82caz&#10;3Sy93rpJ9/gcFwdOT79KDQftdgnCU+v/xX/uo1awCOvDl/AD5Po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wU/+vwAAANsAAAAPAAAAAAAAAAAAAAAAAJgCAABkcnMvZG93bnJl&#10;di54bWxQSwUGAAAAAAQABAD1AAAAhAMAAAAA&#10;" path="m14,6c13,5,12,3,11,2,11,,9,,7,,6,,2,,3,2,3,3,,3,2,5v1,1,,3,2,4c5,10,13,13,14,10v,-1,1,-4,,-4xe" fillcolor="#f2f2f2 [3052]" stroked="f" strokeweight="1pt">
                  <v:fill color2="#d8d8d8 [2732]" rotate="t" angle="90" focus="100%" type="gradient"/>
                  <v:stroke joinstyle="miter"/>
                  <v:path arrowok="t" o:connecttype="custom" o:connectlocs="44450,19050;34925,6350;22225,0;9525,6350;6350,15875;12700,28575;44450,31750;44450,19050" o:connectangles="0,0,0,0,0,0,0,0"/>
                </v:shape>
                <v:shape id="Freeform 71" o:spid="_x0000_s1095" style="position:absolute;left:45402;top:46450;width:127;height:190;visibility:visible;mso-wrap-style:square;v-text-anchor:top" coordsize="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DmkMQA&#10;AADbAAAADwAAAGRycy9kb3ducmV2LnhtbESPT2vCQBTE74LfYXmCN93Egy2pq/gXi1Cqtr0/ss8k&#10;mH0bsluz9dO7hUKPw8z8hpktgqnFjVpXWVaQjhMQxLnVFRcKPj92o2cQziNrrC2Tgh9ysJj3ezPM&#10;tO34RLezL0SEsMtQQel9k0np8pIMurFtiKN3sa1BH2VbSN1iF+GmlpMkmUqDFceFEhtal5Rfz99G&#10;wYRXb4cu3R+/tmG93wRz39j3u1LDQVi+gPAU/H/4r/2qFTyl8Psl/gA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A5pDEAAAA2wAAAA8AAAAAAAAAAAAAAAAAmAIAAGRycy9k&#10;b3ducmV2LnhtbFBLBQYAAAAABAAEAPUAAACJAwAAAAA=&#10;" path="m3,1c2,,2,2,2,2,2,3,,2,,2,,3,,5,,5v1,1,2,,3,1c4,6,4,5,3,5,3,4,4,4,4,4,4,3,3,3,3,2v,,,,,-1xe" fillcolor="#f2f2f2 [3052]" stroked="f" strokeweight="1pt">
                  <v:fill color2="#d8d8d8 [2732]" rotate="t" angle="90" focus="100%" type="gradient"/>
                  <v:stroke joinstyle="miter"/>
                  <v:path arrowok="t" o:connecttype="custom" o:connectlocs="9525,3175;6350,6350;0,6350;0,15875;9525,19050;9525,15875;12700,12700;9525,6350;9525,3175" o:connectangles="0,0,0,0,0,0,0,0,0"/>
                </v:shape>
                <v:shape id="Freeform 72" o:spid="_x0000_s1096" style="position:absolute;left:59674;top:21558;width:285;height:349;visibility:visible;mso-wrap-style:square;v-text-anchor:top" coordsize="9,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36CcEA&#10;AADbAAAADwAAAGRycy9kb3ducmV2LnhtbESP3WoCMRSE7wu+QziCdzVbBX+2RhFB8EZo1Qc4JKfZ&#10;pcnJmkTdvn1TEHo5zMw3zGrTeyfuFFMbWMHbuAJBrINp2Sq4nPevCxApIxt0gUnBDyXYrAcvK6xN&#10;ePAn3U/ZigLhVKOCJueuljLphjymceiIi/cVosdcZLTSRHwUuHdyUlUz6bHlstBgR7uG9Pfp5hWw&#10;W5KdH90xxw973U+D1tOLVmo07LfvIDL1+T/8bB+MgvkE/r6UHy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d+gnBAAAA2wAAAA8AAAAAAAAAAAAAAAAAmAIAAGRycy9kb3du&#10;cmV2LnhtbFBLBQYAAAAABAAEAPUAAACGAwAAAAA=&#10;" path="m7,3c6,2,8,1,7,,6,,4,,4,,2,,,1,2,3v,1,1,1,1,2c4,5,4,6,4,7v1,2,3,2,4,3c8,11,9,11,9,11,9,3,9,3,9,3,8,3,8,3,7,3xe" fillcolor="#f2f2f2 [3052]" stroked="f" strokeweight="1pt">
                  <v:fill color2="#d8d8d8 [2732]" rotate="t" angle="90" focus="100%" type="gradient"/>
                  <v:stroke joinstyle="miter"/>
                  <v:path arrowok="t" o:connecttype="custom" o:connectlocs="22225,9525;22225,0;12700,0;6350,9525;9525,15875;12700,22225;25400,31750;28575,34925;28575,9525;22225,9525" o:connectangles="0,0,0,0,0,0,0,0,0,0"/>
                </v:shape>
                <v:shape id="Freeform 73" o:spid="_x0000_s1097" style="position:absolute;top:158;width:59959;height:62183;visibility:visible;mso-wrap-style:square;v-text-anchor:top" coordsize="1894,1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zxsYA&#10;AADbAAAADwAAAGRycy9kb3ducmV2LnhtbESPQWvCQBSE74X+h+UVvBTdaKFq6ipFkPakNgri7TX7&#10;mqTNvg272yT+e1co9DjMzDfMYtWbWrTkfGVZwXiUgCDOra64UHA8bIYzED4ga6wtk4ILeVgt7+8W&#10;mGrb8Qe1WShEhLBPUUEZQpNK6fOSDPqRbYij92WdwRClK6R22EW4qeUkSZ6lwYrjQokNrUvKf7Jf&#10;o6DbHdrz4/zTbU/7afYtx92bK/ZKDR761xcQgfrwH/5rv2sF0ye4fYk/QC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wzxsYAAADbAAAADwAAAAAAAAAAAAAAAACYAgAAZHJz&#10;L2Rvd25yZXYueG1sUEsFBgAAAAAEAAQA9QAAAIsDAAAAAA==&#10;" path="m383,v-3,1,-6,3,-9,2c372,1,371,1,369,1v-1,,-3,,-5,-1c364,,363,,362,,346,,346,,346,v,,,,,1c347,2,347,3,348,4v1,1,1,2,2,4c350,10,350,11,350,13v,1,-1,2,,2c350,16,350,16,351,17v1,1,1,3,-1,2c350,19,349,19,348,19v-1,,-1,,-2,c345,18,342,16,340,18v,1,,2,,2c338,21,337,20,335,20v,,-1,,-2,1c333,21,332,21,331,21v-1,,-1,1,-2,1c329,23,328,22,327,22v-2,,-3,2,-4,c322,21,322,19,321,18v-1,-1,-3,-1,-4,-2c316,15,316,13,314,13v-1,,-2,2,-3,3c310,16,309,16,308,16v,,-1,,-2,1c306,17,305,17,304,18v-1,,-1,1,-2,1c301,19,299,20,297,19v-3,,-6,1,-8,3c287,22,286,22,284,22v-1,1,-3,1,-5,2c277,24,279,25,279,27v,,-1,1,,1c280,29,281,28,282,28v1,,1,1,2,c285,28,285,27,286,27v,,1,1,1,1c287,29,288,29,288,29v-1,1,-2,1,-2,1c285,30,285,29,284,29v-1,,-2,1,-2,1c282,31,283,31,283,31v,1,,1,,2c283,34,283,34,284,33v1,-1,2,-3,3,-1c288,33,288,35,286,35v-1,,-1,-1,-2,c283,35,283,35,282,35v-1,,-2,,-3,1c279,37,280,37,281,37v1,1,2,2,3,3c285,40,286,41,287,42v1,1,1,1,2,1c289,43,290,42,290,42v1,-2,2,-2,4,-1c296,41,297,41,299,41v1,,1,,2,1c301,42,302,42,303,42v2,1,2,2,4,3c308,46,310,46,311,47v1,1,2,2,2,4c314,53,315,50,316,49v1,,2,,2,c319,48,320,48,320,49v2,,2,1,4,1c325,51,326,51,328,52v1,1,-1,3,,4c328,56,329,57,329,57v2,2,4,,6,1c337,60,333,60,334,62v,,1,,1,c335,62,335,63,336,63v,,1,,2,c339,64,339,64,339,65v-1,,-1,1,-1,1c338,66,338,67,338,67v-1,1,-3,1,-2,3c337,70,337,71,338,71v,1,,2,1,2c340,74,341,74,342,76v,1,,3,2,4c345,80,346,80,346,81v1,,2,1,3,1c349,82,350,82,351,82v1,,1,1,2,1c354,84,356,83,357,84v1,1,1,1,,2c357,87,357,87,357,88v,1,,1,,2c357,91,357,91,358,92v,1,,5,,6c356,97,358,95,357,94v-1,-1,-2,-1,-2,-1c354,93,354,92,353,92v,-1,-1,-1,-1,c352,93,353,93,354,93v1,1,1,3,1,4c356,98,355,99,356,101v,1,1,2,2,2c359,105,358,106,357,108v,1,,3,,4c358,114,357,116,358,117v,2,,3,,5c358,124,357,125,358,126v1,,1,,1,1c359,128,360,129,359,129v,1,-1,1,-1,2c355,133,354,137,354,140v,1,-1,2,-1,4c353,145,353,146,353,147v,1,-1,1,-1,2c351,150,352,150,352,151v,1,,3,-1,5c350,157,349,158,348,160v-1,1,-2,2,-3,3c342,165,338,163,335,164v-1,1,-3,1,-5,1c329,165,327,164,326,163v-1,-1,-3,-1,-4,-1c320,162,319,162,317,162v-1,1,-2,2,-4,1c312,163,312,163,311,162v,,-1,,-2,-1c308,161,307,160,305,160v-3,-1,-6,-1,-9,c294,161,293,161,291,162v-2,,-3,,-5,c283,162,280,162,277,161v-2,,-4,-1,-6,-1c269,159,267,159,265,159v-1,,-2,-1,-4,-1c260,158,259,158,259,158v-1,,-2,-1,-2,-1c255,156,254,156,252,156v-2,,-3,,-5,c245,156,244,157,242,158v-1,1,-2,,-4,c236,159,235,159,233,160v-1,,-3,1,-4,c228,160,227,160,227,160v-1,-1,-1,-2,-1,-2c224,157,223,158,222,156v-1,-1,-2,-1,-3,-2c217,154,216,153,214,154v,,-3,2,-3,1c210,155,212,151,210,153v-1,,-1,1,-2,1c207,155,207,155,206,155v-1,1,-1,2,-2,2c203,158,201,158,201,159v,,1,1,2,1c203,161,204,160,204,161v,2,-1,2,-2,2c201,162,200,162,198,163v,1,-1,1,-2,1c196,164,195,165,194,165v-2,1,-5,-1,-8,1c186,166,186,167,185,168v-1,1,-2,,-3,2c181,170,181,171,181,172v,,-1,1,-1,2c180,175,180,177,181,178v2,,2,,3,2c185,180,185,182,185,183v,1,-1,2,1,2c187,185,188,184,189,183v1,,1,-1,2,c192,184,191,184,190,185v,,,1,-1,1c189,187,188,186,188,187v,1,,1,1,1c189,188,188,189,189,189v,1,1,,2,c194,190,190,191,189,191v,1,1,2,1,2c191,194,191,194,190,195v,,,1,-1,2c189,197,189,198,189,198v,1,,2,,3c189,203,190,201,191,201v,,,1,,1c191,202,190,202,190,203v-1,1,,1,,2c190,206,189,207,190,207v,1,,2,,3c190,210,190,211,190,212v,1,1,1,1,2c192,215,191,216,192,218v,1,,2,1,3c193,222,194,222,194,222v1,2,,2,-1,3c193,227,193,228,193,229v-1,1,-1,2,-1,4c193,233,193,232,194,232v,,,1,,1c193,234,193,234,192,235v,,,1,-1,1c191,237,190,239,190,240v-1,3,,5,-1,8c188,250,188,251,187,253v,2,-1,3,-2,5c185,259,185,260,184,262v,2,-1,3,-2,5c181,268,179,268,179,270v-1,1,,3,-1,5c178,276,177,277,177,279v,1,-1,3,,5c177,284,178,284,179,284v1,1,1,1,1,2c181,286,181,287,182,287v,-1,,-2,,-3c182,284,183,284,183,283v1,,1,-1,2,-1c185,280,186,279,187,281v,1,,2,,2c187,284,186,284,186,285v-1,2,-2,1,-4,2c181,288,182,289,182,290v,1,,2,,2c183,293,183,292,184,292v1,-1,1,-2,3,-2c187,290,188,290,188,290v2,,2,-1,3,-1c192,289,193,290,193,291v1,2,-1,1,-3,c190,291,189,291,189,291v-1,1,,1,1,2c190,293,189,294,189,295v1,1,1,1,1,2c191,298,191,299,191,300v,,,1,-1,1c190,304,190,306,191,308v,2,,4,,5c191,315,191,316,190,318v-1,2,-1,4,-2,6c188,324,187,326,187,327v1,,3,-1,4,-1c192,325,193,325,195,325v1,,3,-1,4,c201,325,202,325,203,325v1,,2,,2,c206,326,206,326,207,327v1,,3,,4,c212,327,213,327,214,327v,-1,1,-1,1,-2c217,324,218,325,219,324v1,-1,2,-3,3,-3c223,321,224,322,224,322v1,,2,,3,c227,322,228,322,229,322v1,,2,,2,c233,322,232,324,233,325v1,1,3,1,4,2c237,327,237,328,238,329v,,1,,2,1c240,330,241,331,241,331v1,1,2,1,2,2c244,334,243,334,242,334v-1,1,,1,1,2c243,336,243,337,244,338v,,,1,1,1c246,340,246,340,246,341v1,1,2,1,2,2c248,343,249,344,249,345v1,2,2,2,3,3c253,349,254,350,255,351v1,,1,,2,c258,352,258,352,259,352v1,1,3,,4,c264,351,264,350,265,350v,,1,,2,c268,349,268,347,269,346v,-1,2,-2,3,-3c274,343,275,342,276,341v2,,3,-1,5,-2c281,339,282,338,282,337v1,,1,,2,c286,336,286,335,288,334v3,,5,,8,c300,334,303,334,307,334v2,,3,,5,c313,334,315,334,317,334v1,,2,1,4,2c322,336,324,336,325,335v2,-1,3,-1,4,-2c331,332,332,333,333,334v2,,3,1,5,-1c339,332,339,331,340,329v1,-1,2,-2,3,-4c344,324,345,323,345,321v1,-1,2,-2,3,-3c350,317,351,316,353,316v2,,3,,4,-1c358,314,359,313,361,313v,1,1,1,1,1c363,314,364,314,365,314v,,,-1,1,-1c366,313,367,313,367,313v,-1,-1,-1,-2,-2c363,308,366,305,368,303v,,,-1,1,-2c369,299,370,298,371,296v,-1,2,-2,3,-3c376,292,377,291,378,290v2,-1,3,-2,5,-3c384,286,385,285,387,285v1,-1,1,-2,,-3c385,282,385,281,383,280v-2,-2,-4,-3,-5,-6c378,273,378,273,377,272v-1,-2,-1,-3,-1,-5c376,266,376,264,376,262v1,-2,2,-3,3,-5c382,254,384,252,386,249v1,-1,2,-3,3,-4c390,243,391,243,393,242v2,-2,3,-5,4,-8c398,233,398,232,399,230v1,-1,2,-2,3,-3c403,226,403,226,404,225v2,-1,3,-1,5,-2c411,223,413,222,414,222v2,,3,-1,5,-1c421,220,424,219,426,218v2,-1,3,-2,4,-3c432,214,434,213,436,212v2,,3,-2,5,-3c443,209,445,208,447,208v1,-1,2,-2,4,-3c452,204,452,202,452,201v,-2,-1,-3,-1,-4c450,195,451,194,452,193v1,,1,-1,2,-1c455,192,456,192,455,191v,-1,-1,-1,-1,-1c453,189,453,189,453,188v-1,,-1,-1,-1,-2c452,185,451,185,451,184v,-1,,-2,,-3c450,180,450,180,449,179v,-1,-1,-2,,-3c449,175,450,174,451,173v,-1,1,-2,1,-2c453,169,454,168,455,167v1,,2,,2,-1c458,166,458,165,459,165v2,-1,3,-1,5,-2c467,161,469,158,472,159v2,,4,2,5,2c479,161,481,161,484,161v1,,3,1,4,1c489,162,490,162,490,162v1,1,1,1,2,2c493,164,495,164,497,164v1,-1,2,,2,2c498,167,498,167,500,167v,,1,1,2,2c503,169,503,168,504,168v1,,3,1,4,2c509,171,510,172,512,171v1,,1,,2,c515,171,515,171,516,172v1,,3,,5,c522,171,523,170,524,169v1,-1,2,-2,4,-3c529,165,529,164,530,163v1,-2,3,-2,4,-3c535,160,535,160,536,159v1,,2,,4,-1c540,157,540,157,541,156v1,,2,,2,-1c544,155,544,154,544,154v1,,2,-1,2,-1c547,153,547,152,548,152v1,,1,,2,c552,152,553,151,555,151v1,,1,,2,c558,150,558,150,559,149v1,-1,2,-1,3,-2c563,146,563,146,563,145v1,-1,3,-2,3,-4c567,141,567,140,568,140v1,-1,1,-1,2,-2c570,138,570,137,571,137v1,,3,,5,c578,137,579,138,580,138v2,1,4,,5,1c586,139,586,140,587,140v,1,1,1,2,1c591,141,592,142,593,142v2,1,3,2,4,2c598,144,599,144,599,145v1,,1,1,2,1c602,146,603,147,603,147v1,1,1,1,1,2c604,149,605,149,605,149v1,1,1,2,1,2c607,153,606,154,606,155v,1,,2,1,3c607,158,608,159,608,159v,1,,2,,2c609,162,609,162,609,163v,1,,1,1,2c611,166,610,166,611,167v,1,,1,,2c611,170,611,171,612,171v,1,,1,,2c612,173,611,173,611,174v,,1,,1,1c612,175,613,176,613,176v1,,2,,3,c616,176,617,176,618,176v1,1,2,3,3,5c621,182,622,182,622,182v1,1,1,1,1,2c624,185,624,185,625,185v,1,,2,,2c625,188,624,189,625,189v1,1,2,,2,c629,189,629,190,630,190v2,,3,,4,1c634,191,635,192,636,192v1,1,1,2,2,2c639,195,639,196,640,196v1,2,2,2,3,3c644,200,645,202,646,203v2,,3,1,4,2c650,206,651,206,651,207v1,,1,1,2,1c654,209,655,209,656,210v1,1,2,2,3,3c660,214,661,215,662,216v1,1,3,1,4,1c667,219,667,220,669,221v1,,2,-1,4,-1c674,220,675,220,676,220v,,1,-1,1,-1c679,219,680,219,682,220v,,,1,1,1c683,222,684,222,685,222v,1,,2,1,2c686,225,687,225,687,226v1,1,2,2,3,2c692,229,693,229,694,230v1,1,2,1,3,2c698,233,696,234,696,235v,,,,-1,1c695,236,695,236,695,236v-1,2,3,,3,c698,235,700,235,700,235v1,,2,1,2,1c704,235,704,235,704,235v1,-1,2,-1,2,c707,236,707,236,707,237v1,,2,1,2,2c709,239,708,240,709,241v,1,1,1,,2c709,244,708,244,708,245v1,1,2,1,2,2c711,247,711,248,712,248v1,1,2,1,2,2c715,250,715,251,716,251v,1,1,,2,c719,252,719,251,720,251v1,-1,3,-1,5,c726,252,726,253,726,255v1,1,2,2,2,4c729,260,728,262,729,263v,2,1,3,2,4c731,269,731,271,732,272v,1,1,3,2,4c735,278,736,278,736,280v,1,1,2,,2c736,283,735,282,734,283v,,-1,,-2,1c731,284,730,284,730,285v-1,,-2,1,-1,2c730,288,730,290,729,291v-1,,-2,1,-2,1c727,293,727,294,726,294v-1,3,-3,5,-2,8c724,302,724,304,724,304v1,,2,,3,c727,304,728,305,729,305v1,,1,,2,c733,305,734,305,735,303v1,-2,2,-3,3,-4c739,298,740,296,741,295v1,-1,1,-2,2,-3c744,291,745,290,745,288v-1,,-1,-1,-2,-2c743,286,744,285,744,284v1,-1,2,-2,3,-3c748,280,749,279,750,279v1,,2,-1,3,c753,279,753,279,754,280v2,,3,-1,3,-2c758,275,757,273,757,271v,-2,-1,-4,-2,-6c753,263,750,262,748,261v-1,-1,-1,-1,-2,-1c745,260,744,260,744,260v-2,-2,1,-5,1,-7c746,252,746,250,746,249v1,-2,2,-3,3,-5c749,243,750,242,751,241v1,-1,2,-2,4,-3c755,238,758,238,759,239v,1,-3,2,,2c760,241,761,241,761,242v1,,2,,2,c765,243,767,242,768,243v1,1,2,2,3,3c773,248,774,251,777,253v1,,2,1,3,2c781,256,782,257,783,257v2,,2,-2,2,-3c785,252,787,251,787,249v,-1,-1,-2,-1,-3c785,245,784,245,784,244v-1,-1,-1,-3,-3,-3c780,240,779,240,778,239v-1,,-1,-1,-2,-2c775,235,774,234,772,234v-2,,-3,-2,-5,-3c766,230,764,230,763,229v-2,-1,-3,-2,-5,-2c757,226,756,226,755,225v-1,-1,-2,-2,-3,-2c751,222,749,222,748,222v-2,-1,-3,-2,-5,-3c741,218,739,217,737,216v-1,-1,-2,-2,-3,-2c733,213,730,211,731,209v,-1,2,,3,-1c734,207,734,207,735,206v,,1,,1,-1c737,201,734,199,730,199v-1,1,-2,1,-4,1c724,200,723,200,721,200v-1,,-2,1,-4,1c717,201,716,201,715,201v-2,,-4,,-5,-1c709,199,707,199,706,198v-1,,-1,,-2,-1c704,197,704,196,703,196v-1,-1,-2,-1,-3,-2c699,193,699,191,697,190v,,-1,,-1,-1c695,189,695,188,694,187v-1,,-1,-1,-2,-1c691,185,691,184,691,183v,-1,-1,-2,-2,-3c688,179,687,178,687,177v-1,-1,-1,-2,-1,-3c686,174,685,173,685,173v-1,-2,-1,-3,-1,-5c684,166,683,165,682,164v-1,-1,-1,-3,-2,-4c679,159,678,159,676,158v-1,,-2,-2,-3,-3c672,154,671,154,670,153v-2,-1,-2,-2,-4,-2c665,150,664,149,663,148v,,-1,-1,-2,-1c661,147,660,146,660,146v-2,-1,-3,-2,-5,-3c655,142,654,141,653,140v,-2,-1,-3,-2,-4c651,135,651,133,651,131v,-1,-1,-2,-1,-4c650,126,651,124,652,125v1,,2,1,3,c654,124,654,124,655,123v1,-2,,-4,-1,-5c653,117,652,117,652,116v-1,-1,-1,-1,-2,-2c650,113,647,113,648,111v,-1,1,-1,1,-1c650,109,650,108,650,108v1,-1,3,-3,4,-3c654,106,652,109,654,108v1,,1,-1,2,-1c657,107,657,108,658,107v2,-1,3,-2,4,-2c664,104,665,104,667,103v,,1,,1,-1c669,101,669,101,669,100v,-1,2,-1,2,-1c672,99,672,99,673,100v2,,3,-1,5,-1c679,100,680,101,680,102v,1,2,1,1,2c680,104,680,104,680,105v,,,,-1,c679,106,679,106,679,106v-1,,,1,-1,1c678,107,679,107,679,107v-1,,-1,,-1,1c678,108,677,109,678,109v,1,,2,,3c678,113,678,113,679,114v1,1,,3,,4c680,119,680,119,681,119v,1,1,2,1,2c683,121,683,121,684,122v,1,,2,,3c685,126,687,126,687,124v,-2,,-3,1,-4c689,119,689,119,690,119v1,,1,1,2,c693,118,692,117,692,116v1,,1,-1,1,-1c694,113,693,112,695,111v1,,2,,2,1c698,112,698,113,699,114v,,1,,2,1c702,115,702,116,703,116v,,1,,2,1c706,118,707,119,707,120v1,2,,3,1,5c708,125,709,126,709,127v,,,1,,2c709,130,711,131,711,132v1,2,2,2,3,3c715,136,716,137,717,138v1,,2,,2,1c720,141,718,139,717,139v,,-1,,-1,c715,139,715,138,715,138v-1,,-1,1,-1,1c713,139,713,139,712,139v,2,2,2,3,2c715,142,715,144,716,145v1,,2,1,2,2c719,147,719,148,719,148v1,1,2,1,3,2c722,150,723,151,724,151v,,1,1,1,1c726,152,727,152,728,153v,,1,,1,1c729,154,729,155,730,155v,,,,1,1c732,156,731,158,733,159v1,,3,,4,c739,159,741,159,742,159v1,,1,1,2,1c744,161,745,160,746,161v1,,1,1,1,1c748,163,748,162,749,163v,1,,1,1,2c751,165,752,165,752,165v1,,1,1,2,2c754,167,755,167,756,168v,,1,1,1,1c758,170,759,170,759,170v1,,1,1,2,1c762,172,762,172,763,172v1,1,1,2,2,2c765,175,766,175,767,175v,1,2,2,2,3c770,178,770,179,770,179v1,1,1,1,2,1c773,181,773,182,773,182v1,,2,,2,1c776,183,777,183,778,184v1,,2,,3,1c783,186,784,186,786,187v,1,1,3,2,3c789,189,787,188,788,188v1,-1,1,1,2,-1c790,187,790,186,791,186v,,1,1,1,1c791,189,790,188,789,189v-1,,,2,1,2c790,191,791,192,792,193v1,,2,,2,1c795,195,796,197,797,197v1,1,1,1,2,2c799,200,799,201,800,201v1,,2,,3,c804,202,804,204,805,204v1,,1,-1,2,-1c808,204,808,204,808,205v,1,1,1,1,2c809,208,810,210,809,211v-1,,-2,,-2,c806,212,806,213,806,213v,1,-1,3,,4c806,217,807,217,808,217v,1,,1,,2c808,221,807,223,807,224v-1,2,,4,-1,5c805,230,805,230,805,231v,,,1,,2c804,233,803,234,803,234v,2,1,1,1,2c805,237,804,238,805,239v,,,1,1,1c806,241,806,242,805,241v-1,,,,-1,-1c803,239,803,241,804,242v,1,1,2,1,2c806,245,807,245,807,245v1,1,2,1,3,2c810,247,811,248,811,248v1,1,1,1,2,1c814,249,814,250,815,251v1,,1,,1,1c816,253,816,254,817,254v,1,,1,1,2c818,257,818,257,819,258v,,,1,,1c820,260,820,260,820,261v,1,,1,1,2c821,263,822,264,822,264v1,1,1,3,2,3c825,268,825,267,825,269v1,2,2,1,3,2c829,271,829,272,830,272v,1,1,1,2,1c832,274,832,275,833,275v,1,1,1,1,2c834,277,835,278,835,277v,-1,1,-1,1,-2c837,275,837,274,837,274v1,,1,1,2,1c840,276,841,274,842,276v1,1,1,1,1,2c843,278,843,280,842,280v,1,,-1,-1,-1c841,278,840,279,839,278v-1,,-1,,-2,c837,279,836,279,835,279v-1,1,,1,,2c835,282,833,281,833,282v-1,,-1,1,-1,1c831,284,831,284,831,285v,1,,1,,1c831,287,831,287,831,287v-1,1,,1,1,1c832,288,833,287,833,287v1,-1,2,-1,2,-2c835,285,834,284,834,284v,-1,,-2,1,-2c836,283,836,284,836,284v1,1,2,1,2,1c839,286,839,286,839,287v1,1,1,1,2,1c841,289,842,290,842,291v,1,,2,1,3c843,294,844,294,845,293v,-1,,-1,1,-1c847,293,847,292,848,292v,-1,1,-2,2,-1c850,292,850,292,850,293v,1,1,1,2,2c852,295,852,295,853,295v2,-2,4,,5,-1c860,292,861,293,862,293v2,1,3,,5,c869,293,870,293,871,293v1,,3,-1,3,c875,293,875,294,875,294v1,,1,,2,c877,294,878,294,878,294v1,,1,,2,1c880,295,881,295,881,295v1,1,1,1,1,1c883,297,884,297,885,297v,,1,1,1,1c887,298,888,298,888,299v,1,-1,1,-1,1c886,301,886,302,885,302v-1,1,-2,2,-3,1c881,303,879,303,878,302v,,-1,-1,-2,-1c876,301,875,300,875,300v-1,-1,-2,-1,-3,-1c871,298,871,298,870,298v-1,-1,-1,,-2,-1c867,297,866,296,865,295v,,-1,,-1,c862,295,861,294,859,294v-1,1,-2,1,-3,1c855,296,855,295,854,295v-2,,-1,2,-3,3c850,298,850,298,849,299v-1,,-1,1,-1,2c847,302,846,303,845,304v-1,,-3,1,-2,2c844,307,844,307,845,307v,1,,2,1,2c847,311,849,310,850,312v,1,,2,1,2c851,315,852,315,853,315v1,1,2,3,2,4c855,322,851,324,854,327v,1,1,1,2,2c856,330,855,333,856,333v1,,2,-1,2,-1c859,331,860,331,861,330v1,-2,1,-3,3,-3c866,327,866,329,867,330v1,1,2,2,3,3c870,335,870,336,871,338v1,1,1,2,2,3c873,342,873,343,873,343v1,,1,-1,1,-2c874,340,872,338,873,337v,,1,,2,-1c875,335,875,334,875,334v,-3,2,-1,3,c879,335,881,334,882,335v,1,1,2,1,2c884,337,884,337,885,338v1,1,2,2,2,3c888,341,888,342,889,342v,-1,,-2,-1,-3c887,338,887,337,886,336v-1,-2,,-4,-1,-5c885,329,884,329,884,327v,-2,-1,-3,-2,-4c882,322,881,322,881,321v,-1,,-2,,-2c881,318,879,316,880,315v2,,2,1,2,2c883,317,883,318,884,318v1,1,3,1,4,2c888,320,888,321,889,321v1,-1,1,-2,1,-2c891,317,895,317,894,315v,-1,,-1,-1,-2c893,313,893,312,893,312v-1,-2,-2,,-3,c888,312,889,311,888,310v,,,-1,-1,-1c887,308,887,308,886,307v,-1,-3,-2,,-3c887,304,887,304,888,304v,-1,1,-1,2,-1c891,303,891,303,892,303v1,,1,,1,c894,304,894,304,894,304v1,1,1,-2,2,-3c898,300,897,304,898,305v,,1,-1,2,-1c901,305,900,306,900,307v1,1,3,,4,1c904,309,904,310,904,310v1,1,2,,2,c907,310,907,311,908,310v1,-1,1,-1,1,-2c909,307,908,307,908,306v-1,-1,-1,-1,-1,-2c907,302,906,301,907,300v,-1,1,-1,,-2c907,297,906,297,906,297v-1,-1,-2,-2,-3,-3c902,294,899,293,900,292v,-1,3,,3,c904,292,905,292,906,293v1,,,1,1,1c907,295,909,296,909,297v,1,,1,1,2c910,300,911,300,911,300v1,,1,,2,1c913,301,913,302,914,302v1,1,4,2,4,1c919,302,919,299,918,298v-1,,-2,,-2,c915,298,914,298,914,298v-2,-1,-2,-3,-3,-4c911,293,910,292,910,290v,,,-1,,-1c910,288,909,288,908,288v,-1,,-2,,-2c907,284,905,285,903,285v-1,,-1,,-1,-1c901,283,900,283,899,283v-1,-1,-2,-1,-3,-1c895,281,894,280,894,280v-1,-1,-1,-2,-1,-2c893,277,892,276,891,276v-1,-1,-3,,-4,1c886,277,886,278,886,278v-1,1,-2,1,-2,1c883,279,882,280,881,280v1,1,2,,2,c884,280,885,280,886,280v,,1,,1,1c888,282,888,282,889,283v1,,2,,2,1c891,284,891,285,892,286v1,,1,,2,1c895,287,895,288,895,289v1,1,4,1,4,3c898,292,897,292,897,291v-1,,-2,,-2,c894,290,894,290,893,290v-1,-1,-2,-1,-2,-1c890,288,889,288,888,287v,-1,-1,-1,-1,-1c885,285,885,284,884,283v-1,-1,-3,,-4,-1c879,282,879,282,878,281v-1,,-2,1,-2,c876,281,876,281,875,281v1,-1,2,,3,-1c878,280,879,279,880,279v,,1,,2,c882,279,883,278,884,278v1,-1,,-2,-1,-3c883,274,883,274,883,273v-1,-1,-2,-1,-2,-1c881,271,880,271,881,270v1,,1,,2,c884,269,885,268,886,269v1,1,1,1,1,2c887,271,888,271,888,272v1,2,-1,1,-1,3c888,275,888,275,889,274v,-1,1,-1,2,-1c893,272,890,271,889,270v-1,-1,,-3,-2,-4c886,265,884,266,884,264v,-1,,-2,,-3c883,260,883,260,883,260v-1,-1,-2,-2,-2,-3c880,256,880,255,879,255v-1,-1,-1,-1,-2,-2c877,252,877,252,877,251v-1,-1,-1,-1,-2,-2c875,249,875,248,875,247v,-2,,-3,1,-5c876,242,876,241,876,240v1,,1,-1,1,-1c878,238,878,238,879,238v1,-1,1,-2,2,-2c882,236,882,236,882,237v,1,-1,1,-2,2c879,241,881,240,882,241v1,1,1,1,2,2c884,243,885,243,886,243v,,1,1,1,1c888,245,889,245,890,245v1,,2,2,1,3c891,251,891,252,894,252v,,1,1,2,1c896,253,897,253,898,253v1,,1,1,2,1c901,254,901,253,900,253v-1,,-1,,-2,-1c897,251,897,251,897,250v-2,-1,-3,,-4,-2c892,248,892,247,892,246v1,-1,2,,2,c895,246,896,245,897,245v1,,1,1,2,2c899,247,899,248,900,248v1,1,1,1,2,1c902,250,902,251,903,251v,1,1,1,2,1c905,252,906,253,906,252v,-1,-1,-1,-1,-1c904,251,904,250,904,249v-1,-1,-3,-1,-3,-3c900,245,900,242,902,242v,,1,1,2,1c905,242,905,242,906,243v,,,1,1,1c908,244,908,244,907,243v-1,-1,-2,-2,-3,-2c903,240,903,238,902,237v,-2,-2,-3,-1,-5c902,231,904,232,905,231v1,,2,-1,2,-1c908,229,909,229,910,229v1,-1,3,-2,4,-2c915,227,915,228,916,228v1,-1,2,-1,3,-1c920,227,921,228,922,229v2,1,3,,5,-1c928,228,929,226,930,226v2,,3,1,4,1c936,227,937,227,939,228v1,1,3,1,4,1c944,230,944,230,945,231v1,1,2,1,3,1c949,232,950,233,950,234v1,2,2,2,3,2c955,236,956,237,958,236v1,,3,-1,4,-1c963,235,963,235,964,235v1,-1,1,,1,1c966,237,966,237,965,237v,1,-1,1,-2,1c961,238,961,240,959,240v-1,1,-3,1,-4,2c954,243,953,245,953,247v,1,,1,2,1c957,247,959,246,961,245v1,-1,2,-1,2,-2c964,242,965,241,966,241v1,,2,-1,2,-1c969,239,969,238,970,238v1,-1,2,-2,4,-3c975,235,976,234,977,233v1,-2,3,-2,4,-3c982,229,982,228,984,227v1,-2,2,-1,4,-1c989,226,991,225,992,225v2,,4,,5,c998,225,998,224,999,224v1,-1,1,,1,c1001,225,1003,225,1004,225v2,,2,1,3,1c1008,227,1009,226,1010,226v2,1,3,1,4,c1016,224,1016,226,1017,227v1,1,1,1,2,1c1020,228,1020,229,1021,229v,1,1,1,2,1c1024,231,1025,231,1026,231v1,1,1,1,3,1c1030,232,1031,232,1032,233v-1,,-2,,-3,c1029,233,1028,233,1027,233v-1,,-3,,-4,c1021,234,1020,235,1018,235v-1,,-1,,-2,c1015,235,1015,235,1014,235v-1,1,-3,1,-3,2c1011,238,1012,238,1013,239v1,,1,,2,c1015,239,1016,239,1016,239v3,1,,3,-2,3c1013,242,1012,242,1011,242v-1,,-3,1,-4,c1006,242,1006,241,1006,241v-1,,-2,,-2,c1002,241,1001,242,999,241v-1,,-3,,-4,c994,241,993,242,992,241v-1,,,-1,,-1c992,239,991,238,990,238v,,,,-1,c989,238,989,238,989,238v-3,-1,,2,,3c990,243,987,243,986,243v-1,,-2,1,-4,c982,242,982,242,981,241v-1,,-1,,-2,-1c978,239,977,240,975,240v-1,,-1,,-2,c972,241,972,241,972,242v-1,,-2,-1,-3,c969,242,968,243,968,243v-1,,-2,,-3,1c964,245,963,245,962,246v-1,,-2,1,-3,1c957,248,956,248,954,248v-2,2,,3,,4c953,253,953,254,953,254v-1,1,-1,2,-1,3c953,257,953,258,953,258v1,2,,3,-1,4c951,263,951,264,953,265v1,1,2,,3,c958,265,959,264,961,264v2,-1,3,,5,c967,264,970,263,970,265v-1,1,-2,1,-2,1c967,266,967,267,966,268v-1,,-3,2,-2,3c965,271,965,271,966,272v,,,1,,1c966,274,966,274,966,274v1,1,,4,2,4c969,279,971,278,972,280v,1,-2,2,-3,3c968,283,968,284,967,284v,,-1,,-1,1c965,286,966,286,967,287v,,,1,1,2c969,290,970,290,971,291v1,,2,1,2,1c973,293,971,293,971,293v-2,-1,-3,,-5,c965,293,965,292,964,292v,-1,-1,,-1,-1c962,290,963,289,963,288v-1,-1,-1,-1,-2,-1c961,287,960,286,960,285v-1,,-2,1,-2,2c958,288,959,288,959,289v1,,1,1,1,1c960,292,961,293,959,293v,1,-1,,-2,c956,293,956,294,956,295v-1,,-1,,-1,c954,296,955,297,956,297v1,,1,,2,c959,298,960,298,960,298v2,,4,-1,5,c967,298,968,299,970,300v,,1,1,2,1c972,302,973,302,974,302v1,,1,1,1,1c975,303,975,304,976,304v,,,,1,1c977,305,977,306,977,306v,1,1,1,,2c977,309,976,309,976,310v-1,,-1,,-2,c973,310,972,310,972,311v,1,1,1,1,1c974,313,974,313,975,314v1,,1,,2,1c977,316,976,317,976,318v-1,2,2,1,4,1c981,319,982,320,984,320v2,2,1,3,-1,4c983,325,983,325,982,326v-1,,-1,,-2,-1c980,325,976,325,976,326v1,1,1,,1,1c978,327,978,327,978,328v1,,,1,2,1c980,329,981,328,982,328v1,,2,,3,c985,328,986,328,987,328v,,1,,2,c990,328,991,327,992,327v1,,2,,3,c996,327,1000,326,998,329v,,-1,,-2,1c995,330,995,331,994,331v-1,1,-3,1,-4,1c988,332,987,333,985,333v-1,1,-3,,-4,2c979,336,984,335,984,335v1,,2,,3,c987,335,988,335,989,334v,,1,,1,c991,333,992,333,993,334v,,,,,1c993,335,992,335,993,336v,,,,,c994,337,994,336,994,337v,1,-1,,-1,1c995,339,996,337,997,336v1,-1,3,-2,4,-3c1002,332,1003,332,1005,332v1,1,1,1,2,2c1007,334,1007,335,1008,335v1,1,2,,3,1c1012,337,1012,338,1013,336v1,-1,1,-1,2,1c1015,337,1015,338,1015,339v1,1,2,1,2,2c1018,342,1018,343,1019,344v,,1,,1,1c1020,345,1020,346,1021,346v1,1,2,,2,c1025,346,1026,347,1027,347v1,1,2,1,2,1c1030,348,1030,348,1031,349v,,1,,2,c1034,349,1034,349,1034,348v2,-1,3,,5,-1c1040,346,1041,345,1043,346v,,,1,1,1c1044,348,1046,347,1046,347v1,,1,,1,-1c1048,345,1048,344,1048,344v1,-2,1,-4,1,-5c1049,337,1049,336,1050,335v,-2,,-3,1,-4c1053,330,1054,332,1055,332v2,,4,-1,6,c1063,332,1064,333,1065,333v2,1,3,1,4,2c1071,337,1072,337,1074,337v1,1,1,1,2,2c1076,339,1077,339,1078,340v1,,3,1,4,2c1083,343,1084,344,1086,345v1,1,2,2,3,3c1091,350,1094,350,1098,350v1,,3,,4,c1104,349,1106,349,1108,349v4,1,8,1,12,c1122,348,1124,348,1125,346v1,-2,1,-3,3,-4c1129,341,1130,339,1132,338v1,-1,3,-2,5,-3c1138,335,1140,333,1141,333v2,,3,2,4,2c1146,335,1147,335,1147,336v1,,1,1,2,1c1150,337,1151,337,1151,338v1,,1,1,2,1c1155,340,1157,339,1158,338v,-1,1,-2,2,-2c1160,335,1161,335,1162,335v1,-1,1,-2,2,-3c1165,331,1167,330,1168,330v1,,1,1,1,1c1170,332,1171,332,1171,332v1,1,1,3,,4c1171,336,1170,336,1170,337v-1,,,1,-1,2c1168,340,1167,340,1167,341v-1,1,-1,2,-1,2c1165,344,1165,344,1164,345v-1,1,-1,3,,4c1166,350,1167,350,1167,352v,2,-1,2,-2,3c1163,356,1163,358,1163,359v,1,,2,,3c1163,362,1162,363,1162,364v1,1,2,1,3,2c1166,368,1166,372,1165,374v,2,1,3,1,5c1166,381,1165,382,1166,383v1,2,1,3,1,5c1166,389,1165,390,1164,391v-1,1,-2,2,-3,3c1161,395,1160,397,1160,398v,1,,4,-1,5c1158,403,1158,404,1157,405v,,,1,-1,2c1156,407,1155,408,1155,409v,,,1,-1,2c1154,412,1154,412,1153,413v,1,,2,,2c1152,416,1152,417,1151,417v,1,,1,,2c1150,421,1149,421,1149,423v-1,1,-1,2,-1,4c1148,428,1148,430,1147,431v,1,-1,1,-1,2c1145,434,1146,435,1145,436v,1,-1,2,-1,2c1143,440,1143,441,1143,443v-1,1,-2,2,-2,4c1141,448,1140,449,1140,451v-2,2,-3,5,-4,8c1135,460,1135,460,1134,461v-1,1,-2,3,-3,3c1129,466,1127,467,1125,468v-1,1,-2,2,-3,2c1121,470,1120,470,1120,470v-1,1,-1,1,-2,1c1116,472,1115,473,1112,472v-2,-1,-4,-3,-7,-3c1104,469,1099,470,1099,473v2,-1,4,-2,5,-3c1107,470,1108,471,1110,472v,2,-3,1,-4,1c1104,473,1104,473,1102,474v-2,,-7,,-9,-1c1091,472,1090,471,1089,469v-2,-1,-4,-2,-6,-3c1081,464,1080,461,1077,462v-3,1,-5,3,-8,1c1068,462,1067,462,1065,462v-2,,-3,-1,-5,-1c1058,461,1056,461,1054,461v-3,1,-5,2,-7,3c1044,465,1043,467,1040,468v-2,1,-5,2,-8,4c1030,473,1028,474,1025,475v-3,1,-4,3,-8,3c1014,479,1012,477,1010,475v-3,-1,-6,-2,-9,-2c998,474,995,474,992,473v-1,,-2,-1,-3,-2c988,471,986,471,985,470v-5,-2,-10,-4,-15,-6c967,464,964,464,961,463v-3,-1,-6,-3,-9,-3c949,460,946,460,944,461v-3,1,-6,2,-9,2c933,463,932,461,931,460v,-1,-1,-2,-1,-3c929,456,930,455,929,454v-1,-4,-6,-4,-10,-4c918,450,916,451,915,451v-2,,-3,-1,-5,-1c908,449,906,447,903,447v-2,,-3,,-5,c897,446,896,445,894,445v-3,,-7,,-7,-4c886,439,888,436,886,434v-1,,-3,,-4,-1c880,433,879,432,878,432v-2,,-3,,-5,-1c872,431,870,430,869,430v-6,-2,-12,-2,-17,1c846,433,840,434,835,435v-6,1,-9,7,-12,11c819,451,815,455,817,461v2,6,7,10,4,16c820,480,818,481,816,483v-2,2,-4,3,-6,5c806,492,799,494,794,491v-2,-2,-4,-4,-6,-5c785,485,784,484,781,482v-2,-2,-5,-3,-8,-5c772,477,771,475,770,474v-1,,-3,,-5,-1c764,473,762,472,761,471v-2,,-4,,-6,c753,471,751,470,749,469v-3,,-6,,-9,-1c735,468,729,466,724,463v-2,-2,-5,-4,-6,-7c717,453,717,451,717,448v-1,-3,-2,-5,-5,-7c710,439,706,440,704,439v-3,,-6,-1,-9,-2c693,435,690,434,687,433v-5,-3,-12,-3,-18,-3c663,430,657,432,651,430v-3,-1,-6,-3,-8,-5c640,424,637,423,635,422v-2,,-5,,-7,-1c627,421,626,421,625,420v-1,-1,,-3,,-4c625,414,624,411,622,411v-3,,-3,4,-6,4c615,413,618,409,615,409v-2,,-4,1,-5,1c608,409,607,407,606,406v-1,-1,-3,-1,-4,-2c601,403,601,397,603,396v1,-1,2,-1,3,-2c607,393,608,392,609,391v2,-2,5,-2,7,-4c618,385,619,382,620,379v1,-2,3,-3,5,-5c627,371,624,369,623,366v,-1,1,-2,,-3c621,361,620,361,618,360v-1,-1,-3,-3,-4,-4c611,353,610,347,612,344v2,-3,5,-3,8,-5c622,337,622,334,623,332v2,-3,3,-4,,-7c621,323,619,328,618,329v-2,2,-3,1,-4,2c612,331,612,332,611,333v-1,1,-2,2,-3,1c606,333,607,332,607,331v1,-5,-7,-15,-10,-8c595,323,595,318,591,319v-1,1,-2,2,-3,2c587,321,585,322,584,322v-2,1,-4,1,-6,3c576,326,575,328,572,328v-3,1,-6,2,-9,1c562,329,561,329,559,330v-1,,-3,,-4,c551,330,550,328,548,327v-2,-1,-5,-1,-6,-1c539,327,537,329,535,330v-2,,-3,,-5,-1c529,328,527,329,526,328v-3,-1,-4,-4,-7,c518,331,515,331,512,331v-2,1,-4,2,-6,3c502,336,500,337,496,336v-2,-1,-4,-3,-7,-4c484,331,480,330,475,330v-5,,-10,,-15,2c458,333,455,335,452,334v-2,-1,-4,-2,-6,-1c444,334,441,336,439,337v-3,2,-6,1,-9,1c426,338,424,338,421,339v-3,,-6,,-9,1c409,341,407,342,404,343v-3,1,-6,1,-9,2c393,346,390,348,388,349v-2,2,-6,9,-8,9c378,358,378,356,377,355v-3,-2,-6,1,-8,2c367,359,364,359,361,360v-6,2,-6,9,-12,11c346,372,343,372,340,373v-3,1,-5,3,-8,2c329,374,327,372,324,372v-1,,-4,,-4,-1c318,370,319,368,318,367v-1,,-3,1,-5,1c311,369,308,370,305,371v-3,1,-5,1,-8,1c294,373,292,372,289,372v-1,,-3,,-4,c284,372,283,373,282,372v-1,,-2,-1,-3,-2c277,369,276,369,274,368v-3,-2,-3,-7,-6,-9c266,358,266,357,267,356v1,-2,-1,-2,-2,-2c263,355,262,355,261,356v-1,,-1,1,-2,1c257,357,254,356,253,359v-1,1,-1,2,-1,4c251,365,250,367,249,369v-1,3,-2,5,-3,8c245,379,244,382,243,384v-1,3,-2,5,-4,8c237,396,235,400,231,403v-2,2,-4,4,-7,5c222,409,220,410,218,411v-2,1,-5,2,-7,3c210,414,209,415,208,415v,,-1,1,-2,1c203,417,200,418,198,419v-4,2,-7,5,-9,9c188,430,187,431,186,432v-2,2,-3,3,-5,4c180,437,180,438,179,440v,2,,4,-1,5c178,448,177,450,176,453v-1,1,-2,3,-3,4c172,458,172,460,171,461v-2,1,-3,3,-3,4c168,469,169,472,169,475v,4,-2,7,-1,10c169,486,171,487,172,488v2,3,1,8,-1,11c170,501,169,504,167,506v-3,4,-6,7,-9,10c156,518,154,520,153,521v-2,2,-3,3,-5,4c146,526,145,527,143,528v-1,1,-2,2,-4,2c139,531,138,531,138,532v-2,1,-4,2,-6,3c130,537,129,538,127,540v-1,1,-2,2,-4,3c121,543,119,543,117,544v-2,,-3,1,-5,1c110,545,109,545,107,546v-3,,-7,1,-8,4c98,551,97,552,96,553v-2,3,-2,5,-3,8c92,563,92,565,92,567v-2,4,-4,7,-7,11c82,581,77,582,74,584v-2,1,-3,2,-5,3c66,588,66,592,65,594v,2,-1,4,-1,6c62,604,60,607,59,610v-1,4,,9,-2,12c56,626,52,629,48,632v-1,1,-3,3,-4,4c42,638,41,638,39,640v1,,2,-1,3,-1c42,640,40,641,40,641v-2,2,-3,3,-4,5c33,651,31,656,29,661v-1,2,-2,5,-3,7c25,670,25,673,24,675v,1,-1,3,-2,4c20,681,18,682,17,683v-1,1,-3,2,-3,4c13,688,13,689,13,691v-1,1,-1,2,-1,4c12,697,11,699,11,702v,1,,3,,4c11,708,10,709,10,711v,1,,5,1,3c12,713,11,711,12,709v,,,-1,1,-1c13,707,13,706,13,706v1,-1,1,1,2,1c15,708,15,708,16,709v1,1,1,3,2,4c18,714,20,715,20,716v1,1,2,4,3,1c23,717,23,716,24,716v1,,1,1,1,2c25,720,26,720,27,721v1,2,2,3,2,5c29,727,29,729,29,730v,2,-1,3,-2,4c26,735,25,735,25,737v,1,-1,2,,2c26,738,26,737,26,737v,-1,1,-3,2,-3c29,736,28,737,27,738v,,,1,-1,1c26,740,25,740,24,740v,1,,2,,2c24,743,25,743,25,743v1,1,1,2,,1c24,744,24,744,23,744v,,,1,1,1c24,746,24,746,24,747v,2,,2,1,3c26,751,28,752,28,753v2,1,1,4,1,6c30,761,31,764,31,766v,2,1,4,1,5c32,773,32,775,32,776v,4,,7,-1,11c31,790,30,792,29,795v-1,1,-1,2,-2,3c25,802,24,807,23,811v,4,-1,8,-1,12c21,828,18,832,15,837v-1,3,-4,6,-6,8c7,846,5,848,3,848v-1,,-2,,-2,1c,850,1,850,1,850v1,1,1,2,2,1c3,851,2,850,3,850v,-1,2,,2,c6,850,6,850,7,851v,,,1,1,1c9,853,9,853,10,853v1,1,1,3,2,4c13,859,14,860,15,861v,2,,3,1,5c16,867,16,868,17,869v,,,1,1,1c18,870,19,870,19,870v1,1,1,3,2,4c21,875,22,877,23,878v1,,1,2,3,2c26,881,27,881,28,880v,,1,,1,c31,881,27,882,27,883v-1,,-2,,-3,c24,882,24,881,23,881v-1,,-1,,-2,-1c21,880,20,879,20,879v,-1,-1,-2,-1,-2c18,877,18,878,17,878v,1,-1,,-1,1c16,880,16,881,16,882v,2,1,2,1,4c18,887,18,889,18,891v-1,1,-2,3,-1,4c17,896,18,896,18,897v,1,-1,1,-1,2c15,902,17,903,19,903v1,1,2,1,3,2c23,906,26,905,27,907v,,,1,,2c27,909,28,910,28,910v2,1,2,2,2,4c31,915,33,916,33,914v1,,,-1,1,-2c35,912,35,912,35,913v,1,-1,1,-1,2c35,916,36,916,36,916v2,-1,4,,5,-1c42,915,43,914,44,913v1,-1,4,-1,2,1c46,915,45,915,45,916v,,1,1,,2c45,918,44,918,44,918v,1,1,1,1,1c45,919,45,919,45,919v2,2,2,-1,3,-1c49,918,54,918,54,920v-1,,-3,-2,-4,-1c49,919,49,920,49,921v-1,,-1,,-2,1c46,922,46,923,46,924v,,1,,,c46,925,46,924,45,924v-1,,-1,,,1c46,925,46,925,47,926v1,,1,,2,c49,927,50,927,50,927v2,1,1,3,2,3c54,930,55,929,56,931v,1,-1,1,1,1c58,932,59,932,60,933v,,,1,,2c60,935,60,936,60,937v,1,1,1,2,1c63,939,62,941,64,942v,1,1,1,1,1c67,945,66,947,67,949v,1,2,1,3,2c71,951,72,953,73,953v1,2,2,1,3,c77,951,78,952,78,954v,1,,1,1,2c80,956,80,957,81,957v,1,1,1,2,1c83,958,83,959,84,960v,,1,,2,c86,961,86,962,85,963v,,-1,1,-1,1c84,965,84,965,85,965v1,,1,,2,c88,965,89,964,89,965v2,,,3,1,4c90,970,91,971,92,972v1,1,2,2,2,3c94,976,95,977,96,978v1,,3,,2,1c98,980,96,980,96,981v-1,1,-1,2,-1,3c96,985,98,986,99,986v,-1,1,-1,2,-1c101,986,99,986,99,987v-1,,,4,-2,2c96,989,96,989,96,988v,,-1,,-1,c95,988,95,988,94,988v,-1,,-1,-1,-1c92,987,93,988,94,988v,1,,2,,3c94,992,94,992,95,993v,1,,3,2,1c97,994,99,992,100,993v,1,-1,3,,4c100,999,102,1000,102,1001v,1,1,2,1,2c104,1005,105,1005,107,1005v1,,3,-1,3,1c111,1007,111,1007,111,1008v1,,1,,1,1c112,1011,110,1012,112,1012v1,1,1,1,2,1c114,1014,115,1014,116,1014v1,,2,,4,1c121,1016,122,1016,124,1017v1,,2,2,3,2c129,1020,130,1020,131,1021v2,2,4,4,6,6c140,1029,142,1030,144,1032v3,2,5,6,8,6c156,1039,158,1040,161,1042v3,2,5,5,7,8c171,1052,174,1055,177,1058v1,1,3,2,5,3c183,1062,185,1064,186,1065v1,,2,1,4,2c191,1068,193,1068,195,1069v2,,3,1,5,2c201,1072,203,1072,205,1073v2,,3,1,4,2c212,1077,216,1079,219,1078v3,,5,-2,7,-3c229,1073,232,1072,235,1071v3,-1,6,-1,9,-3c246,1067,247,1066,249,1066v1,-1,3,-2,5,-2c257,1063,260,1062,263,1062v3,,6,,8,c272,1062,273,1061,273,1061v2,,3,,5,c281,1061,285,1061,288,1060v1,,3,,5,c294,1060,296,1059,297,1059v2,,3,1,5,1c303,1060,305,1060,306,1061v2,1,4,1,6,1c313,1062,314,1062,316,1063v1,,2,,3,1c320,1064,321,1064,322,1064v1,1,2,2,3,2c325,1066,326,1066,327,1066v1,1,3,1,4,2c332,1068,333,1068,333,1068v1,1,1,1,2,1c336,1070,338,1070,340,1070v3,-1,4,-4,7,-6c348,1064,350,1064,351,1063v2,-1,3,-1,5,-2c359,1061,362,1061,365,1060v1,-1,2,-1,3,-2c368,1058,369,1058,370,1057v2,-1,3,-2,5,-3c376,1053,378,1052,380,1051v1,-1,3,-1,4,-1c386,1049,387,1049,389,1048v2,,4,-1,6,-1c395,1047,397,1047,397,1046v-1,-1,-2,,-2,c394,1046,394,1045,394,1045v,-1,,-2,-1,-2c392,1043,391,1043,391,1042v-1,-1,,-1,1,-1c393,1041,395,1042,395,1043v1,1,1,1,2,1c397,1045,397,1046,397,1046v,2,3,1,4,1c402,1048,404,1047,405,1046v1,-1,1,-2,2,-3c408,1042,408,1041,409,1040v1,-1,3,-2,5,-2c415,1038,415,1038,416,1038v1,,1,-1,2,-1c420,1037,422,1038,423,1037v1,-1,1,-1,2,-1c426,1036,427,1036,427,1036v1,,1,,2,-1c429,1035,430,1035,430,1035v2,,3,,4,c436,1035,439,1035,441,1035v1,,3,,5,c447,1035,449,1034,450,1035v2,,3,-1,5,-1c456,1034,457,1033,459,1032v,,1,,2,c462,1032,462,1032,463,1032v3,1,7,,10,1c474,1033,476,1034,477,1034v2,,3,1,4,2c484,1038,487,1040,489,1043v,1,1,2,1,2c491,1046,492,1046,493,1047v1,1,1,1,2,2c495,1050,496,1050,497,1050v1,,2,-1,3,c500,1050,499,1051,498,1051v,,-1,,-2,c494,1052,498,1053,498,1054v,,,1,1,1c500,1055,501,1055,501,1055v1,-1,2,-1,3,-1c504,1054,504,1055,504,1056v-1,1,-3,2,-3,4c501,1061,501,1061,502,1062v,,1,1,1,2c503,1066,503,1067,504,1068v,2,,3,1,5c506,1074,508,1074,509,1075v1,1,1,3,3,4c513,1080,514,1080,516,1080v,,1,,2,c518,1079,519,1079,520,1079v,,1,1,2,1c522,1080,523,1080,524,1079v1,-1,1,-4,3,-3c528,1076,528,1079,529,1078v,,,-1,1,-2c531,1075,531,1078,532,1077v,,,-1,,-1c533,1075,533,1078,535,1078v2,,,-3,,-4c535,1073,535,1072,536,1072v,-1,,1,1,2c537,1075,539,1076,540,1075v2,-1,-2,-2,-1,-3c540,1071,542,1073,543,1073v,1,2,1,2,c546,1073,546,1072,547,1072v1,-1,1,1,2,2c550,1075,551,1075,552,1075v1,,2,,3,c556,1075,558,1075,560,1075v1,,1,-1,2,-1c563,1074,563,1074,564,1073v1,-1,1,-3,,-4c564,1068,563,1067,564,1067v1,,1,1,1,1c566,1069,566,1069,566,1070v1,,2,,2,1c570,1072,569,1073,570,1074v1,2,2,-1,3,-2c576,1071,577,1077,577,1079v1,1,1,3,2,4c580,1084,582,1085,583,1086v2,,3,1,4,1c589,1087,590,1086,591,1085v1,-1,3,-3,3,-1c594,1085,593,1085,593,1086v-1,1,,,1,1c596,1089,588,1090,592,1093v,,1,,1,1c593,1095,593,1096,594,1096v,1,1,1,1,1c596,1098,596,1099,597,1099v,1,1,2,2,3c599,1103,599,1104,599,1105v,1,-1,2,-1,3c597,1110,598,1111,598,1113v,1,-1,3,-1,5c596,1119,597,1121,597,1123v,2,,6,-1,8c595,1132,594,1133,593,1135v-1,3,-1,6,-3,8c588,1144,588,1145,587,1146v-1,3,1,2,3,2c591,1149,591,1149,592,1150v,,1,,2,c594,1150,595,1149,595,1150v1,1,,1,,1c594,1151,593,1152,592,1152v,-1,-1,-1,-1,c590,1154,592,1155,592,1156v,1,,2,,3c592,1159,592,1160,591,1160v-1,,-2,,-2,c588,1160,588,1161,587,1161v-2,1,,1,1,2c589,1164,589,1166,591,1167v,,1,,2,c593,1168,594,1168,594,1169v1,,4,,3,2c597,1171,596,1171,595,1171v,-1,-1,-1,-2,-1c592,1170,590,1170,589,1169v-1,,-1,,-2,-1c587,1168,586,1167,586,1167v-1,-1,,4,,5c586,1173,586,1174,586,1175v,,,1,,2c586,1178,585,1178,585,1179v,1,-1,3,-1,4c583,1184,583,1186,582,1187v-1,2,-2,3,-3,3c578,1190,575,1190,575,1189v-1,-1,-1,-4,-2,-4c572,1185,574,1189,574,1189v1,2,,3,1,4c575,1194,576,1194,576,1195v,1,1,1,1,2c577,1199,578,1199,580,1200v1,1,1,3,2,4c583,1205,584,1204,584,1203v1,-1,2,-2,2,-1c586,1203,586,1204,585,1205v,1,-1,1,-1,2c584,1208,584,1209,584,1209v,2,,4,1,5c586,1215,587,1214,589,1215v1,,2,3,2,4c591,1221,591,1222,592,1224v,1,1,2,2,3c595,1227,595,1227,596,1228v1,,,1,1,2c597,1230,597,1231,598,1231v1,,2,,2,c601,1231,600,1232,600,1233v1,,1,1,1,1c603,1235,604,1236,605,1237v,1,,2,1,2c607,1240,608,1241,609,1243v1,1,2,2,4,3c614,1247,615,1248,616,1249v1,2,3,4,5,5c623,1256,625,1258,626,1259v2,2,4,4,6,6c634,1268,637,1269,639,1272v2,2,4,5,5,8c644,1282,645,1283,646,1285v1,1,2,2,2,4c649,1292,649,1294,649,1297v,1,,2,1,3c651,1302,653,1304,651,1306v,,-1,,-1,1c651,1308,651,1309,652,1309v2,3,2,6,4,9c658,1321,661,1323,662,1327v1,2,1,4,2,6c665,1334,666,1336,666,1337v1,2,2,5,3,7c669,1345,670,1347,671,1348v1,1,2,2,2,3c673,1353,674,1355,674,1356v,3,,8,-2,10c670,1367,666,1370,666,1373v,1,2,3,3,4c669,1378,670,1379,671,1381v,1,1,3,1,5c672,1387,673,1389,674,1390v1,2,2,4,2,6c677,1398,677,1399,678,1401v1,1,2,2,3,4c681,1407,682,1408,683,1410v,3,1,5,1,8c685,1422,685,1427,684,1432v-1,2,-2,3,-3,5c680,1438,679,1439,678,1441v,1,-1,2,-1,4c676,1446,675,1447,674,1448v-1,,-2,1,-3,1c670,1450,670,1450,669,1451v-1,1,-2,1,-2,1c665,1454,664,1455,663,1457v-2,3,-4,6,-6,9c656,1469,655,1473,654,1477v,3,-1,5,-2,8c651,1487,650,1490,650,1493v,2,-1,3,-1,5c648,1499,648,1501,647,1503v,3,,7,-1,10c644,1515,642,1518,640,1520v-2,1,-2,2,-1,3c640,1524,640,1525,640,1526v,1,,3,,4c640,1532,640,1533,640,1535v-1,3,-1,7,-1,10c639,1547,639,1548,639,1550v,1,-1,2,-1,2c638,1553,638,1554,638,1555v1,3,1,6,2,9c640,1567,640,1571,641,1574v1,3,2,6,5,8c648,1584,650,1586,652,1589v3,5,7,9,10,15c662,1606,663,1609,664,1611v1,2,2,4,4,6c670,1621,671,1625,673,1629v1,2,2,4,3,6c677,1637,678,1638,679,1640v1,2,3,4,4,6c684,1648,685,1651,686,1653v2,5,5,9,8,14c696,1670,698,1673,700,1676v,2,,3,-1,4c699,1682,699,1684,699,1685v-1,6,-1,12,-1,19c698,1708,699,1712,700,1716v1,2,1,4,2,6c703,1724,704,1726,705,1728v2,3,2,8,2,12c707,1742,706,1744,706,1746v,3,1,5,1,8c708,1756,708,1758,709,1760v1,2,2,5,2,7c713,1772,714,1776,715,1780v1,4,3,7,4,11c722,1796,726,1800,730,1804v2,3,4,6,7,8c739,1813,740,1813,741,1814v2,,2,2,2,3c744,1819,745,1820,746,1821v1,2,1,4,2,5c749,1830,751,1832,752,1836v2,3,3,6,4,9c757,1846,757,1847,758,1848v1,3,2,5,3,8c762,1858,763,1860,764,1862v2,2,2,4,3,7c769,1872,770,1875,772,1878v1,2,2,3,3,5c775,1883,775,1884,775,1884v1,1,1,2,2,3c778,1888,779,1889,779,1891v1,3,3,5,3,8c783,1901,783,1903,782,1905v-1,2,-2,3,-3,6c779,1911,778,1915,777,1914v-1,,-1,-1,-2,c774,1914,774,1914,773,1914v-1,1,-1,1,-1,2c772,1916,771,1917,772,1918v,1,,1,1,2c774,1920,774,1920,775,1920v2,1,1,3,2,4c777,1926,778,1927,779,1928v1,2,1,3,2,5c783,1934,783,1935,784,1937v1,1,1,2,,3c784,1940,784,1940,784,1941v-1,1,-1,3,-1,5c783,1947,784,1949,784,1950v,1,1,2,1,2c786,1953,786,1951,786,1951v,-2,-1,-4,1,-5c788,1946,789,1946,789,1946v1,,2,,3,c793,1946,794,1947,794,1949v,1,-2,3,,4c795,1954,797,1953,798,1953v2,,2,1,3,2c802,1956,803,1957,804,1957v,1,1,1,1,2c806,1960,808,1959,809,1960v2,1,3,1,5,1c814,1962,815,1962,816,1963v,,1,,2,c819,1964,821,1964,822,1963v2,,2,-2,4,-3c828,1958,831,1958,834,1956v,-1,1,-2,2,-2c836,1954,837,1954,838,1953v1,,1,,2,c841,1952,843,1953,845,1953v2,,4,,6,c854,1954,859,1954,861,1953v2,-2,4,-5,6,-7c868,1946,868,1946,869,1946v1,,2,,3,-1c873,1945,875,1945,876,1945v2,,3,-1,5,-1c883,1945,884,1945,886,1945v1,,2,1,4,1c891,1947,892,1947,892,1947v1,,2,-1,2,-1c897,1944,900,1944,903,1945v2,,3,1,5,1c910,1946,911,1947,913,1947v2,1,4,1,6,1c921,1949,922,1949,924,1948v3,,4,-5,8,-5c933,1943,934,1944,935,1944v1,,2,-1,3,c939,1944,939,1945,940,1945v,,2,,2,c944,1945,943,1944,942,1943v,-2,2,-3,3,-4c946,1937,948,1937,950,1937v3,,6,,9,c963,1937,966,1936,969,1935v1,-1,3,-2,4,-3c974,1931,976,1930,978,1929v3,-1,6,-3,8,-5c987,1923,988,1922,989,1921v,,2,-1,2,-2c992,1918,993,1918,994,1917v2,-3,5,-4,8,-5c1003,1911,1004,1910,1005,1909v1,-1,3,-2,4,-4c1011,1904,1012,1902,1014,1901v1,-2,3,-3,4,-4c1018,1896,1019,1895,1019,1894v1,-1,2,-2,3,-2c1024,1890,1025,1889,1027,1888v2,-2,4,-4,6,-6c1034,1881,1035,1880,1036,1879v1,-2,3,-4,4,-5c1042,1872,1043,1870,1044,1868v2,-2,3,-3,5,-5c1050,1861,1051,1858,1052,1856v1,-1,2,-2,2,-3c1057,1848,1059,1843,1062,1839v1,-2,3,-4,4,-5c1068,1831,1070,1829,1072,1827v2,-2,4,-4,6,-5c1079,1822,1081,1821,1081,1820v1,-1,1,-2,2,-3c1084,1815,1086,1814,1087,1813v1,-1,2,-3,3,-4c1091,1808,1091,1808,1091,1807v1,-1,1,-2,1,-3c1093,1802,1093,1801,1094,1800v,-2,,-4,,-5c1094,1793,1095,1791,1096,1790v,-2,,-4,1,-6c1098,1782,1099,1779,1099,1777v,-1,1,-2,1,-4c1100,1772,1100,1770,1100,1768v,-2,1,-3,1,-5c1101,1762,1101,1760,1101,1758v,,1,-3,,-3c1100,1755,1100,1755,1100,1756v-1,,-1,,-1,1c1099,1757,1100,1758,1099,1758v,1,-1,,-2,c1097,1756,1096,1756,1094,1755v,-1,-3,-2,-1,-3c1094,1752,1095,1752,1095,1751v1,,1,-1,1,-2c1097,1747,1098,1746,1099,1744v1,-1,3,-2,4,-3c1105,1740,1107,1738,1109,1737v4,-2,8,-3,11,-5c1123,1731,1127,1730,1130,1728v2,-1,5,-1,7,-2c1139,1725,1141,1724,1144,1723v2,-1,4,-3,6,-4c1151,1718,1152,1716,1153,1715v1,-1,2,-2,3,-3c1157,1710,1157,1708,1157,1707v,-1,,-2,1,-3c1158,1704,1158,1703,1158,1702v,-1,-1,-1,-1,c1156,1702,1155,1705,1154,1704v,-1,,-2,1,-3c1155,1701,1155,1700,1155,1699v1,-2,1,-4,1,-6c1156,1691,1156,1690,1156,1689v,-1,,-2,,-3c1157,1685,1157,1685,1158,1685v,-1,,-2,,-3c1157,1681,1157,1679,1157,1678v,-2,1,-3,1,-5c1158,1672,1158,1671,1158,1669v,-1,,-2,,-3c1158,1665,1158,1663,1157,1663v-1,,-1,2,-2,2c1155,1663,1155,1662,1155,1660v-1,-1,-1,-1,-2,-2c1153,1657,1153,1656,1153,1655v-1,-2,-1,-3,-2,-5c1150,1648,1149,1645,1148,1643v-1,-1,-1,-2,-1,-3c1147,1640,1147,1639,1147,1639v,-1,1,-1,1,-1c1149,1635,1145,1633,1144,1632v-1,-2,-2,-3,-3,-4c1140,1627,1139,1626,1139,1624v,-1,,-1,,-2c1139,1621,1139,1620,1139,1620v1,-2,1,-1,2,-1c1142,1618,1142,1618,1142,1617v,-2,-1,-3,-1,-4c1141,1612,1141,1610,1140,1610v,-1,-2,-1,-1,-3c1139,1608,1139,1608,1139,1608v1,1,1,1,2,1c1142,1610,1143,1611,1145,1611v2,1,2,-1,3,-2c1150,1607,1153,1606,1155,1604v1,-1,1,-2,2,-4c1158,1599,1160,1597,1161,1596v,-1,1,-2,2,-2c1163,1593,1164,1593,1165,1593v1,-1,1,-1,2,-2c1168,1590,1169,1588,1171,1589v,,1,1,2,c1174,1589,1174,1588,1174,1588v1,,2,,2,-1c1177,1587,1178,1586,1178,1585v,-1,1,-2,2,-3c1181,1581,1183,1580,1184,1578v1,-1,2,-2,3,-3c1188,1574,1189,1573,1189,1572v,-2,-1,-2,-1,-3c1187,1567,1192,1567,1193,1566v1,,1,-1,2,-1c1197,1563,1198,1562,1200,1561v2,-1,3,-1,5,-2c1206,1558,1208,1557,1210,1557v1,-1,3,-2,4,-3c1214,1553,1214,1552,1215,1551v1,,2,-1,2,-1c1219,1550,1221,1550,1223,1549v4,-1,8,-2,12,-4c1237,1544,1240,1542,1242,1541v1,-1,2,-1,3,-2c1247,1538,1248,1538,1249,1536v1,-1,3,-2,4,-4c1254,1532,1255,1531,1255,1531v1,-1,1,-2,2,-3c1259,1524,1261,1520,1264,1517v1,-2,2,-3,3,-5c1268,1510,1269,1509,1270,1507v,-1,2,-2,1,-4c1271,1502,1270,1501,1271,1500v,-1,2,-1,2,-2c1274,1497,1274,1495,1274,1494v,-1,,-1,,-2c1274,1491,1274,1491,1273,1490v,,,-1,,-1c1272,1488,1272,1489,1271,1490v-1,,,-1,,-1c1272,1487,1271,1486,1270,1485v,-1,,-1,-1,-1c1269,1484,1269,1485,1268,1485v1,,1,-5,1,-5c1269,1479,1269,1479,1268,1478v,-1,,-1,,-2c1268,1475,1268,1475,1267,1474v,-1,,-2,,-3c1267,1471,1267,1470,1267,1469v,-2,,-3,,-5c1268,1463,1267,1462,1268,1461v1,-2,1,-3,-1,-3c1266,1457,1265,1457,1266,1456v,-1,1,-1,1,-2c1268,1454,1268,1453,1268,1452v1,,1,-2,1,-2c1269,1448,1268,1447,1268,1446v,-1,,-3,,-4c1268,1440,1267,1439,1267,1438v-1,-3,,-6,,-8c1267,1428,1266,1427,1266,1425v,-2,-2,-3,-1,-5c1265,1419,1266,1418,1266,1416v,-2,,-3,1,-4c1268,1411,1268,1411,1268,1410v-1,-1,-1,-1,-1,-2c1267,1407,1270,1407,1268,1405v-1,-1,-2,-1,-3,-2c1265,1402,1265,1401,1265,1400v,-1,-1,-1,-2,-2c1262,1397,1260,1396,1259,1396v-2,,-4,,-5,-1c1253,1394,1253,1392,1252,1391v-2,,-4,2,-3,-1c1249,1390,1249,1389,1249,1388v,-1,-1,-1,-1,-2c1248,1384,1247,1383,1246,1382v,-2,,-3,,-4c1248,1374,1246,1372,1244,1369v-1,-1,-2,-2,-3,-3c1241,1364,1242,1362,1241,1361v,-2,-1,-4,-1,-6c1240,1351,1244,1348,1243,1345v,-2,-1,-3,-2,-5c1240,1337,1241,1333,1243,1331v,-1,,-2,1,-2c1244,1328,1245,1327,1245,1326v,,,-1,-1,-2c1244,1323,1244,1323,1243,1322v-1,-1,-1,-2,-2,-2c1240,1319,1239,1319,1238,1318v-1,-1,-2,-2,-3,-3c1233,1313,1230,1311,1229,1309v-1,-3,,-6,1,-9c1231,1299,1231,1297,1231,1296v1,-3,3,-6,3,-9c1235,1285,1236,1283,1236,1281v1,-1,1,-3,1,-4c1238,1275,1239,1274,1241,1273v2,-1,4,-3,4,-5c1246,1267,1246,1265,1247,1264v,,1,-1,1,-2c1247,1261,1247,1260,1247,1260v1,-2,3,-1,4,-2c1252,1257,1252,1256,1252,1256v,-1,1,-2,,-3c1252,1252,1250,1252,1251,1250v1,-1,2,-1,2,-2c1254,1247,1254,1246,1255,1245v1,-1,2,-1,3,-2c1260,1242,1259,1238,1260,1236v,-2,1,-3,2,-5c1263,1230,1265,1229,1267,1228v1,-1,2,-2,4,-3c1271,1224,1273,1222,1274,1222v1,,2,,3,c1278,1221,1278,1221,1279,1220v,-1,3,-2,1,-2c1279,1218,1278,1219,1278,1220v-1,,-1,,-1,1c1276,1221,1276,1222,1276,1221v,,,,,-1c1276,1220,1276,1220,1275,1220v,-1,,-1,,-2c1275,1217,1275,1216,1276,1216v1,1,,2,1,2c1278,1218,1279,1217,1279,1217v1,-1,1,-1,2,-1c1283,1216,1283,1215,1285,1214v1,-2,2,-2,3,-4c1289,1210,1289,1209,1289,1208v1,,1,,1,-1c1291,1205,1292,1204,1293,1203v1,-1,1,-3,2,-5c1296,1197,1297,1195,1298,1194v2,-2,3,-3,5,-5c1304,1188,1305,1187,1307,1186v1,-2,2,-4,4,-5c1312,1180,1313,1179,1314,1178v1,,1,-1,2,-2c1317,1175,1317,1175,1317,1174v2,-3,5,-5,7,-7c1326,1165,1327,1164,1328,1162v1,-1,2,-1,3,-2c1332,1159,1333,1158,1334,1157v1,-1,1,-1,2,-2c1338,1154,1340,1153,1341,1152v2,-1,3,-3,5,-4c1347,1147,1349,1146,1351,1144v2,-1,3,-3,5,-4c1357,1139,1359,1137,1361,1136v3,-3,7,-5,11,-7c1374,1128,1375,1127,1377,1125v1,-1,3,-2,5,-3c1386,1118,1389,1115,1393,1111v1,,2,-1,3,-2c1397,1108,1399,1107,1400,1105v1,-1,2,-2,2,-3c1404,1100,1406,1099,1408,1098v2,-2,3,-3,5,-5c1416,1091,1418,1088,1420,1085v3,-3,7,-5,9,-9c1430,1075,1431,1073,1432,1071v1,-1,2,-3,3,-4c1438,1063,1441,1058,1443,1054v1,-2,2,-3,3,-4c1447,1047,1448,1046,1450,1043v1,-2,3,-5,5,-8c1456,1033,1457,1030,1458,1028v1,-2,1,-4,2,-6c1461,1020,1462,1018,1463,1017v2,-4,4,-8,5,-12c1469,1003,1469,1001,1469,1000v1,-1,2,-3,3,-4c1473,995,1475,994,1476,993v1,-1,2,-3,3,-4c1479,988,1480,987,1481,986v1,-2,2,-4,3,-6c1486,977,1488,973,1490,969v1,-1,2,-3,2,-5c1492,962,1492,961,1492,959v,-3,,-7,1,-10c1493,947,1495,945,1498,945v1,,6,1,6,-1c1504,944,1503,944,1502,944v-1,-1,-1,-1,-2,-2c1499,942,1498,942,1497,940v,-1,,-3,,-4c1497,935,1497,935,1497,934v-1,-1,-1,-2,-1,-2c1496,930,1496,928,1496,926v1,-1,1,-3,2,-4c1498,921,1498,919,1498,918v1,-1,2,-1,2,-2c1501,915,1501,914,1500,913v-1,,-2,,-3,-1c1497,912,1496,912,1496,911v-1,,-1,,-1,c1493,911,1492,910,1490,910v-1,,-3,1,-4,2c1485,914,1484,916,1482,917v-1,,-2,,-2,c1477,918,1475,918,1473,919v-2,1,-3,1,-5,1c1467,921,1465,921,1464,922v-2,,-4,1,-6,1c1458,923,1457,924,1456,924v-1,1,-1,1,-2,1c1452,925,1450,926,1449,927v-2,,-4,,-6,c1442,927,1440,927,1439,927v-3,,-6,,-9,c1426,927,1421,927,1416,928v-2,1,-4,2,-6,3c1408,933,1406,934,1404,935v-3,2,-6,4,-10,4c1392,939,1391,937,1388,936v-1,,-3,,-5,c1382,936,1380,937,1379,938v-3,1,-6,2,-9,3c1367,943,1364,945,1360,945v-3,,-7,,-10,-1c1347,943,1345,941,1342,939v-2,-2,-4,-4,-6,-7c1335,931,1334,930,1333,929v-1,-1,-2,-3,-3,-4c1329,924,1328,923,1327,922v-1,-1,-2,-2,-4,-2c1322,919,1320,919,1319,919v-1,,-2,,-3,c1315,919,1315,919,1314,919v-1,1,-1,,,c1314,918,1315,918,1316,918v1,,3,-1,4,-2c1321,915,1322,914,1323,913v2,-1,3,-1,5,-2c1330,910,1329,907,1329,905v,-2,-1,-5,-2,-7c1326,896,1325,895,1324,895v-1,-1,-2,-3,-3,-4c1320,889,1319,891,1318,891v-2,,-3,-1,-4,-2c1313,888,1312,887,1311,886v-1,-2,-2,-2,-3,-3c1307,882,1306,881,1306,879v,-2,-1,-3,-2,-5c1303,872,1300,870,1298,868v-3,-1,-6,-1,-9,-4c1288,863,1288,861,1287,859v,,-1,-1,-1,-2c1285,856,1285,856,1284,855v-1,-1,-2,-2,-3,-3c1278,850,1275,849,1272,847v-3,-2,-6,-3,-9,-3c1260,844,1258,844,1257,841v-1,-1,-1,-2,-2,-3c1255,837,1255,837,1254,836v-1,-1,-1,-3,-2,-3c1251,832,1250,835,1250,836v1,1,2,3,1,4c1251,840,1250,841,1250,841v-1,,-1,-2,-1,-2c1249,837,1248,837,1247,836v-1,-1,-3,-3,-3,-4c1243,831,1244,829,1243,827v-1,-1,-2,-3,-2,-4c1240,821,1238,820,1238,817v,-1,,-3,,-5c1238,807,1236,803,1234,798v-1,-3,-2,-6,-3,-9c1229,786,1229,783,1227,780v-1,-1,-2,-2,-2,-3c1224,775,1223,775,1222,774v-1,-1,-1,-1,-1,-1c1220,773,1220,772,1219,772v-1,-2,-4,-3,-5,-3c1213,768,1212,768,1211,767v-2,-1,-3,-2,-5,-4c1204,761,1201,759,1199,756v,-1,-1,-3,-2,-5c1197,750,1197,748,1196,747v,-2,,-3,-1,-5c1195,740,1195,739,1195,737v-1,-6,,-13,,-19c1194,716,1194,715,1194,713v,-1,,-3,,-5c1194,707,1193,704,1195,707v,,1,1,1,1c1196,708,1197,708,1197,708v,-1,-2,-3,-2,-3c1195,704,1194,703,1194,703v-1,-1,-1,-1,-2,-1c1190,701,1189,698,1188,695v,-1,-1,-3,-1,-4c1187,690,1188,690,1188,689v,-1,,-2,-1,-2c1187,685,1185,684,1184,682v-1,-1,-2,-2,-4,-3c1177,677,1175,675,1172,673v-1,-1,-3,-2,-4,-3c1167,669,1166,668,1165,667v-2,-2,-4,-4,-5,-7c1159,656,1159,653,1159,650v-1,-2,-2,-3,-2,-5c1157,644,1156,642,1157,641v,-2,3,,4,c1163,641,1162,640,1160,639v-1,-1,-2,-2,-3,-3c1156,636,1155,635,1154,634v,-1,,-2,-1,-3c1152,630,1150,629,1149,627v-1,-2,-1,-3,-2,-5c1146,620,1145,618,1144,617v-1,-4,-3,-8,-5,-11c1138,604,1138,603,1137,601v-1,-1,-2,-3,-3,-4c1132,593,1130,590,1128,586v-1,-1,-2,-3,-3,-4c1125,581,1124,579,1123,578v,-2,1,-4,1,-6c1124,570,1123,568,1122,566v,-2,-1,-3,-1,-5c1120,559,1119,558,1118,556v-1,-1,-1,-3,-2,-5c1115,550,1114,548,1113,547v-2,-2,-4,-5,-7,-7c1104,538,1102,535,1100,533v-2,-2,-2,-4,-3,-6c1097,526,1096,525,1096,523v-1,-2,-1,-4,-2,-5c1093,516,1092,515,1091,514v,-2,-1,-2,-2,-4c1088,509,1089,507,1089,506v1,-1,1,-2,2,-4c1091,501,1093,500,1094,502v,,,1,,2c1094,505,1095,505,1095,506v1,1,,3,,5c1095,512,1097,512,1098,514v,1,,2,2,3c1102,518,1105,520,1106,523v1,3,,6,2,9c1108,534,1109,535,1110,536v1,1,3,3,4,4c1116,542,1118,543,1119,544v1,2,2,3,4,4c1124,549,1125,550,1127,551v1,1,2,2,3,1c1131,552,1131,551,1131,550v,-1,,-2,,-2c1132,546,1132,545,1133,543v1,-3,2,-6,3,-10c1137,532,1138,530,1138,529v1,-2,1,-3,1,-5c1140,521,1142,519,1143,516v,-2,,-3,1,-5c1144,511,1144,510,1145,511v,1,,2,,2c1145,515,1145,516,1144,518v,1,-1,3,-1,4c1142,524,1142,525,1142,527v-1,1,-1,3,-1,4c1140,534,1139,537,1138,540v-1,1,-1,2,-1,3c1137,543,1137,545,1137,546v1,1,2,-1,2,-1c1140,543,1143,545,1145,544v2,,3,,4,2c1151,547,1151,548,1152,549v1,2,2,4,3,5c1156,555,1157,557,1158,558v,2,2,4,3,5c1163,565,1164,569,1167,571v1,3,3,5,4,8c1172,580,1172,580,1172,581v1,1,2,2,3,4c1176,586,1176,588,1177,589v2,1,2,2,4,3c1182,593,1183,594,1183,596v,1,,3,1,4c1185,601,1186,602,1187,603v1,2,2,3,4,4c1192,608,1193,609,1193,610v1,1,1,2,1,3c1195,613,1195,614,1196,615v1,3,,7,1,10c1198,628,1200,629,1201,631v1,2,2,3,4,4c1207,635,1209,634,1210,635v2,,3,2,4,3c1215,639,1217,640,1218,642v1,1,2,3,3,4c1222,648,1224,649,1225,650v1,4,3,8,5,11c1231,663,1231,665,1232,666v1,2,1,5,2,6c1235,673,1236,674,1236,676v,2,-1,3,-2,4c1233,682,1234,683,1234,685v,1,1,3,1,4c1235,690,1235,692,1236,693v,2,-1,5,-1,8c1236,703,1236,705,1237,706v2,4,4,6,7,9c1245,717,1245,718,1246,720v1,1,2,2,4,3c1252,725,1256,724,1258,726v2,1,3,2,4,3c1263,731,1264,732,1265,733v3,3,5,6,7,10c1273,745,1274,746,1276,749v1,1,1,3,2,5c1280,758,1282,761,1285,765v2,3,3,7,6,11c1293,779,1296,781,1299,783v2,1,4,3,5,5c1305,789,1306,790,1306,792v,2,-1,3,,5c1307,799,1309,798,1310,799v1,1,1,1,1,2c1312,801,1312,802,1313,802v1,2,1,3,2,5c1315,809,1315,810,1315,812v,1,,2,,3c1316,816,1316,817,1316,818v,,,1,,2c1317,820,1316,821,1316,822v,2,-1,3,-1,4c1315,828,1316,829,1316,831v,2,1,4,-1,6c1315,837,1313,838,1313,838v-1,2,3,1,3,1c1317,840,1317,841,1317,842v,1,,3,1,4c1318,848,1318,850,1318,851v1,2,1,3,2,5c1320,857,1320,859,1321,861v,1,,3,1,4c1322,867,1323,868,1324,870v1,1,2,2,2,4c1327,876,1326,878,1326,880v,,-1,1,-1,2c1325,883,1326,884,1327,885v1,1,1,2,1,3c1328,890,1329,891,1330,893v,2,,2,2,3c1334,896,1335,896,1337,896v3,,6,,10,c1348,896,1350,896,1352,895v1,,2,-1,4,-2c1357,893,1359,893,1361,893v1,1,3,1,4,1c1366,893,1366,891,1367,890v1,-2,2,-3,3,-3c1372,886,1373,886,1374,885v2,-1,3,-2,4,-3c1379,881,1381,880,1382,880v2,,3,,5,-1c1390,879,1393,877,1396,877v2,,3,,5,c1402,877,1403,876,1404,876v1,,2,,4,c1409,875,1411,875,1413,875v2,-1,3,-1,5,-2c1420,872,1421,870,1423,869v1,-1,2,-2,4,-2c1429,866,1430,866,1432,866v3,,7,,10,c1444,866,1445,865,1446,863v1,-2,3,-4,4,-5c1452,857,1454,855,1456,854v2,-1,4,-3,6,-4c1464,849,1466,849,1469,848v2,,4,-1,7,-2c1477,846,1478,846,1479,845v2,,4,-1,6,-1c1488,843,1491,842,1493,841v4,-1,8,-2,12,-4c1506,837,1508,836,1509,835v2,-1,3,-1,5,-2c1516,833,1517,832,1519,831v1,,3,,3,-2c1523,826,1520,823,1522,820v1,-2,2,-3,3,-4c1526,815,1527,813,1528,812v1,-1,3,-1,4,-1c1534,810,1535,809,1536,809v2,-1,4,-1,5,-2c1545,806,1549,805,1552,803v2,,3,-1,4,-2c1558,801,1559,800,1561,800v1,-1,3,-2,4,-2c1567,798,1569,798,1570,798v3,,6,2,9,1c1581,799,1583,799,1584,798v1,-1,2,-2,3,-3c1588,793,1588,792,1588,790v,-2,1,-3,1,-5c1589,784,1590,782,1592,781v,,1,-1,1,-1c1594,780,1594,779,1595,779v3,-2,7,,10,c1607,779,1608,778,1609,777v2,-1,3,-1,5,-2c1615,775,1616,774,1616,772v,-1,,-1,1,-2c1617,769,1618,768,1618,767v1,-1,1,-2,1,-3c1620,762,1621,761,1623,760v,-1,1,-1,2,-1c1626,758,1627,759,1628,759v1,-1,3,-2,4,-3c1635,755,1639,756,1642,755v1,-1,2,-2,2,-4c1644,749,1642,748,1642,747v,-2,1,-2,1,-4c1643,743,1642,742,1642,742v-1,-2,-1,-5,,-6c1642,734,1643,732,1644,731v1,-2,1,-4,1,-5c1646,724,1647,723,1648,722v1,-1,1,-3,2,-4c1651,717,1654,717,1653,719v-1,1,-1,1,-1,2c1652,722,1653,722,1654,722v1,,1,,2,c1657,722,1657,722,1658,722v3,-1,3,-5,5,-7c1663,714,1664,713,1665,712v,-1,,-1,1,-2c1666,708,1668,705,1670,704v1,-1,2,-2,4,-3c1675,700,1676,699,1677,698v2,-2,2,-3,3,-5c1681,691,1682,690,1683,689v1,-1,1,-3,1,-4c1685,684,1685,684,1685,683v1,-1,1,-1,1,-2c1687,680,1689,678,1688,676v,,,-1,,-2c1688,674,1688,673,1687,673v,-1,-1,,-1,c1685,673,1685,673,1684,673v-1,-1,-2,,-3,-1c1680,672,1680,671,1679,670v-1,-1,-2,-2,-4,-3c1674,665,1673,664,1672,662v,-1,-1,-2,-2,-3c1668,658,1667,657,1666,656v,-2,-1,-3,-2,-4c1662,651,1662,649,1660,648v-1,-1,-3,,-4,c1653,648,1650,646,1647,645v-1,,-3,,-4,-1c1641,644,1641,643,1639,643v-3,-1,-6,-2,-9,-3c1627,639,1625,637,1622,634v-1,-2,-2,-3,-4,-4c1617,628,1616,626,1615,624v,-1,-1,-2,-1,-3c1614,620,1613,619,1613,618v,,,-1,,-2c1612,613,1613,610,1612,608v,-2,,-3,-1,-4c1610,603,1610,602,1611,600v,-1,1,-2,1,-3c1612,596,1613,596,1613,595v,-1,,-2,1,-2c1614,592,1615,591,1615,590v,,-3,,-2,-1c1614,588,1614,589,1615,588v,,,-1,,-1c1615,586,1616,586,1616,585v,-1,-1,,-1,c1614,586,1613,585,1613,585v-2,-1,-3,,-4,1c1608,587,1607,588,1606,589v,2,-1,3,-2,5c1602,595,1602,596,1601,598v-2,2,-4,4,-6,6c1593,605,1592,606,1590,607v-2,2,-3,3,-4,5c1584,614,1583,615,1581,617v-3,2,-7,4,-8,8c1572,626,1572,628,1571,630v-1,1,-3,5,-5,4c1565,634,1565,634,1565,633v-1,,-2,,-3,c1561,634,1561,634,1561,634v,1,1,1,1,1c1563,636,1558,638,1558,637v,-1,1,-1,1,-2c1559,634,1558,634,1558,634v-2,-1,-3,,-4,1c1553,635,1552,635,1552,636v,1,1,,2,c1555,636,1555,636,1556,637v,,1,,1,1c1557,638,1556,638,1555,638v-1,,-1,1,-2,1c1553,638,1553,638,1552,637v-1,,-1,1,-2,1c1549,637,1549,637,1548,637v-1,-1,-3,-1,-4,-1c1542,636,1540,636,1538,636v-3,,-6,1,-9,2c1527,639,1524,639,1522,640v-2,1,-5,1,-8,c1513,640,1513,639,1513,639v-1,-1,-2,-1,-2,-2c1511,636,1512,635,1511,634v,-2,-1,,-1,c1509,636,1508,634,1508,633v,-1,,-3,-1,-3c1507,631,1508,633,1506,633v,1,-1,,-2,c1503,633,1501,634,1501,632v,,,-1,1,-2c1503,629,1503,628,1504,627v2,-2,,-3,1,-4c1505,622,1506,622,1506,621v,-1,,-2,,-2c1506,618,1507,617,1507,617v1,-2,,-3,1,-5c1509,612,1509,611,1509,610v-1,-1,-1,,-2,-1c1507,608,1507,607,1507,607v-1,-1,-2,-3,-2,-4c1506,602,1506,601,1507,601v,-1,,-2,,-3c1507,597,1508,595,1506,594v-1,,-1,1,-2,c1503,593,1503,592,1502,591v,-1,-1,-1,-2,-1c1498,590,1498,590,1496,591v-1,1,-2,3,-2,5c1494,598,1494,598,1493,600v-1,1,-1,2,-1,3c1492,604,1492,606,1491,607v-1,1,-1,1,-1,3c1490,611,1489,613,1489,614v2,,2,3,1,4c1490,618,1490,619,1490,620v-1,1,-1,-2,-2,-2c1488,617,1487,615,1486,614v-1,-1,-1,-2,-1,-4c1484,607,1481,605,1479,603v-2,-2,-3,-5,-4,-7c1474,595,1473,593,1472,592v,,,-2,1,-2c1474,589,1474,590,1475,591v,,,,,c1476,591,1476,592,1476,592v,1,1,1,1,c1477,591,1477,590,1477,589v,,1,-1,1,-2c1478,587,1478,587,1478,586v,,,,1,c1479,585,1478,585,1478,584v-1,,-1,-1,-1,-2c1477,582,1476,581,1475,581v-1,-1,-2,-2,-2,-3c1473,575,1474,578,1476,578v1,,,-1,,-1c1475,576,1475,576,1474,575v,,,-1,-1,-1c1472,574,1472,573,1471,573v-1,-1,-2,,-3,-1c1467,572,1467,570,1466,569v,-1,-1,-2,-2,-2c1464,566,1464,565,1463,565v-1,,-1,1,-2,1c1460,565,1460,565,1460,564v-1,-1,-2,-2,-4,-3c1456,560,1455,559,1456,559v1,,3,,2,-1c1457,557,1456,557,1454,557v,,-1,,-1,c1452,556,1452,556,1452,555v-1,,-2,,-3,c1448,555,1448,555,1448,554v-2,-1,-2,-3,-3,-5c1445,548,1445,546,1444,545v,-2,-1,-3,-2,-5c1442,539,1441,537,1440,536v-1,-2,-2,-3,-2,-4c1438,531,1438,530,1437,529v,,-1,-1,-1,-1c1435,526,1435,525,1435,524v-1,-1,-1,-3,-2,-4c1433,519,1432,519,1432,518v-1,-1,,-2,-1,-3c1430,514,1429,514,1428,513v,,-1,,-2,c1426,513,1424,513,1425,512v,,1,,2,-1c1427,511,1427,510,1427,510v1,-2,2,-2,4,-1c1431,509,1432,510,1433,509v,,1,-1,1,-1c1436,507,1438,508,1438,506v,-1,-1,-2,-1,-2c1437,503,1437,502,1436,502v,-1,,-1,-1,-1c1435,501,1435,501,1435,500v-1,,-1,-1,-2,-1c1432,499,1432,500,1432,501v-1,,-2,,-2,c1429,500,1429,500,1429,499v-1,-1,-1,-2,,-2c1429,497,1429,498,1430,498v,,,,1,c1432,499,1433,498,1435,499v1,1,1,1,2,1c1438,500,1438,500,1439,500v2,1,3,,4,-1c1444,499,1446,500,1447,499v2,-1,3,,3,-2c1450,496,1450,494,1449,493v,-1,-1,-1,,-2c1450,490,1450,491,1451,490v2,,1,-3,3,-3c1454,487,1456,487,1456,488v1,,,1,-1,1c1455,490,1451,490,1452,491v1,1,2,,3,1c1456,492,1456,493,1457,493v1,,3,1,4,2c1462,496,1462,498,1463,498v1,1,2,1,2,c1466,497,1467,497,1468,497v,,1,-1,1,-1c1470,496,1471,496,1472,496v1,,1,-1,2,-1c1475,495,1475,496,1476,496v,1,,1,,2c1477,498,1477,499,1478,499v,2,-1,4,1,5c1479,504,1480,504,1481,505v,,1,1,1,1c1483,508,1483,508,1485,509v1,1,2,3,2,4c1488,514,1488,515,1488,516v,1,-1,1,-1,2c1487,519,1488,519,1489,519v,,,,1,1c1491,520,1492,520,1493,521v,2,,4,,5c1493,527,1494,527,1494,528v1,,1,1,1,2c1495,531,1495,531,1496,532v,1,1,2,1,2c1498,536,1498,537,1498,539v1,1,2,2,3,3c1502,545,1504,548,1507,549v3,1,6,,9,1c1517,551,1518,551,1519,551v,,1,1,2,1c1521,552,1522,553,1522,553v1,1,2,1,2,1c1526,554,1527,555,1528,556v1,2,2,3,3,4c1532,561,1533,562,1534,564v1,1,2,1,4,2c1539,566,1540,567,1540,568v1,,2,,3,1c1545,570,1547,569,1548,571v1,2,2,3,3,4c1553,576,1554,577,1555,577v2,1,4,1,5,1c1563,578,1566,579,1569,579v2,,3,1,4,2c1575,582,1576,581,1578,581v1,-1,2,-1,4,-2c1583,579,1584,578,1586,578v1,-1,2,-1,3,-1c1589,577,1590,576,1591,576v,-1,1,-1,1,-1c1593,575,1593,576,1593,576v-1,1,-1,1,-2,1c1590,577,1591,578,1590,578v-1,1,-2,2,-1,3c1590,582,1590,579,1592,579v1,,1,,2,c1595,578,1595,578,1596,577v1,,1,1,2,c1599,577,1599,576,1600,576v1,,1,-1,2,-1c1603,575,1602,576,1603,577v,,1,,2,c1606,576,1606,575,1606,575v1,-2,2,-3,3,-3c1610,572,1611,571,1610,571v,-1,-1,,-2,c1607,570,1607,570,1606,570v-1,,-1,,-2,1c1602,571,1601,571,1600,571v-3,,-2,1,-2,3c1598,575,1596,575,1595,576v-1,,-2,-1,-2,-2c1593,573,1595,573,1595,572v1,,,-1,1,-2c1596,570,1597,570,1598,570v1,-1,1,-2,2,-2c1601,567,1603,568,1604,567v2,,3,-1,5,-1c1610,566,1612,566,1614,566v1,,3,,4,1c1620,567,1621,567,1622,568v4,1,3,5,4,7c1626,576,1627,577,1627,578v,1,1,3,1,4c1628,583,1628,584,1628,585v,2,1,3,2,5c1630,593,1630,597,1633,599v1,1,3,1,5,1c1640,600,1641,600,1643,600v1,1,3,,5,c1649,601,1651,601,1652,601v2,1,3,1,5,1c1659,603,1661,602,1662,603v2,,3,,5,1c1668,605,1669,606,1670,607v2,,3,,5,c1676,606,1678,606,1679,606v4,,7,,11,c1693,606,1696,606,1699,606v1,,3,,4,1c1703,607,1704,608,1704,609v1,2,2,3,4,3c1710,612,1712,612,1714,613v2,,3,1,5,1c1721,614,1722,613,1724,613v1,-1,2,-1,4,-1c1729,612,1730,613,1730,614v,1,,2,1,2c1732,616,1732,615,1733,615v1,,1,-1,2,-1c1737,614,1738,613,1739,613v1,-1,1,-1,2,c1741,613,1741,614,1742,614v1,,2,-1,3,-2c1746,612,1746,612,1747,612v1,-1,2,-1,2,-1c1752,610,1756,611,1758,611v2,,3,1,5,1c1764,612,1765,612,1765,612v1,,2,,3,c1768,612,1768,611,1769,610v,,1,-1,2,-1c1772,609,1773,609,1773,609v1,,2,,3,c1778,609,1780,608,1782,609v1,1,3,1,4,1c1788,610,1789,610,1791,612v,,1,1,1,1c1794,613,1794,612,1795,612v1,-1,2,-1,4,-2c1801,610,1802,609,1804,609v3,-1,6,-1,10,-1c1815,608,1817,608,1818,607v2,,3,,5,1c1824,608,1826,608,1827,608v2,,3,,5,c1833,608,1834,607,1833,606v-1,-2,-3,-2,-3,-4c1831,603,1831,604,1832,604v1,,1,,2,1c1835,606,1833,608,1835,609v,1,2,2,2,3c1838,613,1837,615,1837,616v,1,-1,2,-1,2c1836,620,1838,619,1839,619v2,,3,1,5,1c1845,621,1846,621,1847,622v1,2,1,3,1,5c1849,628,1850,629,1850,630v,2,,3,1,5c1851,635,1851,636,1851,637v1,1,1,1,2,1c1856,638,1854,640,1854,641v,1,2,3,3,2c1857,643,1857,642,1857,641v1,,1,,1,-1c1859,640,1858,638,1859,638v1,,2,,2,c1862,638,1863,638,1863,638v1,1,2,2,1,2c1863,641,1863,639,1863,639v-1,,-2,,-3,c1860,639,1860,640,1860,641v,1,-1,1,-1,2c1859,644,1860,645,1861,645v1,-1,1,-2,1,-3c1863,642,1863,642,1863,642v,1,,1,,1c1864,643,1864,643,1864,644v,,1,,1,c1865,645,1865,645,1866,645v,-1,,-1,,-2c1866,642,1865,641,1866,641v2,1,1,4,1,5c1868,647,1868,645,1868,644v2,,2,1,2,2c1869,647,1868,647,1869,649v1,1,4,-1,5,-1c1874,647,1875,647,1875,647v1,,1,-1,2,-1c1878,648,1875,648,1875,650v1,,1,1,2,2c1877,653,1877,654,1878,655v,1,1,1,1,2c1880,658,1880,658,1880,659v1,,2,1,3,1c1883,661,1884,662,1885,662v,1,1,1,2,1c1888,664,1888,664,1889,665v1,1,3,1,5,2c1894,,1894,,1894,l383,xm35,897v-1,-1,-3,,-2,-2c34,894,34,894,35,895v1,1,2,2,3,2c38,899,35,897,35,897xm55,913v-1,,-1,-1,-1,-1c54,911,55,911,55,911v1,1,1,4,,2xm285,1059v-1,1,-3,1,-4,1c280,1060,277,1060,278,1059v,-1,3,,4,c283,1059,284,1058,286,1058v,,1,-1,1,c287,1059,286,1059,285,1059xm314,1061v,1,,,-1,c312,1061,312,1061,311,1061v,,,-2,1,-2c312,1058,312,1058,313,1058v,-1,-1,-2,,-2c314,1055,314,1057,314,1057v,1,1,3,,4xm1060,1365v-1,,-2,-1,-3,-2c1056,1362,1055,1362,1055,1362v-1,-1,-2,-1,-2,-2c1052,1359,1052,1359,1051,1359v-1,,-1,1,-1,2c1048,1361,1047,1358,1048,1357v,-1,1,-2,1,-4c1049,1352,1048,1351,1047,1350v-1,-2,-1,-3,-2,-4c1044,1345,1043,1343,1043,1342v-1,-3,-1,-6,-3,-9c1040,1332,1039,1330,1038,1330v-1,-1,-2,-2,-2,-4c1035,1325,1034,1324,1033,1323v-2,-3,-3,-5,-6,-7c1027,1315,1026,1315,1025,1314v,,,-1,,-2c1024,1311,1023,1310,1022,1308v,-1,-2,-1,-2,-2c1019,1304,1020,1303,1021,1302v1,-1,2,-1,2,-2c1023,1298,1023,1295,1022,1293v-1,-1,-2,-2,-3,-4c1019,1288,1019,1287,1019,1285v-1,-2,-1,-5,-1,-7c1019,1275,1020,1272,1020,1268v,-2,1,-4,,-6c1019,1261,1019,1265,1019,1265v,1,-3,4,-2,2c1017,1266,1017,1266,1017,1265v,-1,,-2,,-3c1017,1261,1018,1260,1018,1258v,-1,,-2,,-3c1019,1254,1019,1253,1019,1253v1,-2,1,-3,1,-5c1020,1248,1020,1246,1020,1246v1,,1,1,2,2c1022,1249,1021,1251,1022,1252v,1,1,1,1,2c1023,1255,1023,1256,1023,1257v,1,1,3,2,4c1026,1262,1027,1263,1027,1265v,,,1,,2c1028,1268,1028,1268,1028,1269v1,1,1,3,1,5c1028,1275,1028,1277,1028,1279v,1,1,2,2,4c1032,1284,1033,1285,1033,1287v,1,-1,3,-2,4c1031,1293,1032,1294,1033,1296v1,1,1,2,2,3c1035,1302,1033,1303,1032,1305v-1,2,-1,5,,7c1033,1313,1033,1313,1034,1314v1,,1,1,1,1c1037,1316,1037,1314,1039,1314v1,,2,2,3,3c1043,1318,1044,1319,1045,1320v3,2,3,5,5,8c1050,1329,1051,1331,1051,1332v1,1,1,2,1,3c1053,1336,1053,1337,1053,1338v,,1,1,1,1c1055,1342,1056,1345,1057,1348v1,3,3,6,4,9c1062,1358,1061,1360,1062,1362v,1,1,3,-2,3xm1077,466v1,-2,,-3,2,-2c1081,465,1082,467,1084,468v2,1,4,3,,4c1083,472,1082,471,1081,471v-1,-1,-3,-1,-4,-2c1076,468,1077,467,1077,466xm1144,1425v,4,,7,-1,11c1143,1437,1142,1439,1141,1440v-1,2,-2,3,-1,5c1140,1446,1140,1447,1140,1447v1,4,,8,1,11c1141,1460,1142,1461,1142,1462v,2,,5,1,7c1144,1470,1144,1470,1144,1471v,1,,2,1,3c1146,1475,1148,1475,1148,1476v1,2,,3,,4c1148,1482,1150,1482,1150,1484v1,1,1,2,2,2c1151,1487,1150,1487,1149,1486v-1,-1,-1,-2,-2,-2c1147,1484,1146,1484,1145,1483v,,-1,-4,-2,-2c1142,1481,1143,1482,1143,1483v-1,,-2,1,-2,2c1141,1485,1142,1487,1141,1487v-1,-2,-1,-3,-3,-4c1137,1482,1136,1482,1137,1480v1,-2,,-2,,-4c1137,1475,1137,1474,1137,1474v,-2,-1,-2,-2,-3c1134,1470,1134,1469,1133,1468v-1,,-1,,-2,-1c1131,1466,1131,1465,1131,1465v,-2,,-4,,-5c1132,1455,1130,1452,1128,1448v-1,-1,-1,-3,-2,-4c1125,1443,1125,1441,1125,1440v1,-4,4,-6,5,-9c1131,1427,1131,1423,1130,1419v,-4,,-7,-1,-11c1128,1407,1128,1405,1129,1404v1,-2,1,-3,1,-5c1130,1398,1129,1397,1128,1396v-1,-1,-2,-3,-2,-4c1125,1391,1125,1389,1124,1388v,-1,-1,-3,-1,-4c1123,1383,1124,1380,1125,1381v,,1,1,1,1c1126,1383,1127,1383,1128,1384v2,2,5,3,6,6c1134,1391,1134,1391,1134,1392v1,1,1,2,1,2c1136,1396,1137,1397,1137,1399v,1,,3,,4c1137,1405,1136,1407,1136,1408v1,2,,4,1,5c1138,1415,1139,1416,1140,1417v1,1,1,3,2,4c1143,1422,1144,1424,1144,1425xm1093,1171v1,-1,2,-3,3,-1c1096,1171,1096,1172,1097,1172v1,,2,,3,-1c1103,1171,1105,1170,1106,1168v1,-1,1,-2,2,-4c1109,1163,1109,1162,1110,1164v,2,2,2,2,4c1113,1168,1113,1169,1113,1170v2,1,3,-3,4,-4c1119,1166,1118,1169,1119,1170v1,,3,-2,4,c1125,1171,1123,1173,1124,1174v,2,2,2,3,3c1127,1177,1127,1177,1127,1178v1,,1,,1,c1129,1179,1129,1180,1129,1181v1,2,2,,3,-1c1133,1178,1132,1176,1134,1177v1,,2,,2,c1137,1177,1137,1176,1138,1176v2,,2,2,3,2c1142,1179,1142,1179,1142,1180v-1,,-1,,-2,c1140,1180,1140,1180,1140,1180v-1,1,-2,1,-3,c1137,1180,1136,1180,1135,1180v-1,1,-1,1,-1,2c1134,1183,1134,1184,1134,1184v-1,,-1,-1,-1,-2c1132,1182,1132,1182,1131,1182v-1,1,-1,1,-1,c1129,1182,1128,1182,1128,1183v,,-1,1,-1,1c1127,1185,1126,1185,1126,1186v-1,1,-1,2,,3c1126,1190,1127,1190,1128,1191v,1,,2,-1,2c1127,1194,1126,1193,1125,1194v,1,,2,,2c1125,1197,1125,1198,1125,1199v-1,,-2,,-1,1c1124,1201,1124,1202,1124,1202v-1,1,-1,,-2,c1121,1202,1120,1201,1120,1202v-1,1,,1,,2c1122,1206,1119,1205,1118,1205v-1,1,,3,-1,5c1117,1210,1116,1210,1116,1211v-1,1,-2,1,-3,2c1112,1213,1112,1212,1111,1213v-1,,-1,,-1,1c1109,1214,1109,1214,1108,1214v,2,3,,3,c1112,1215,1111,1216,1111,1217v-1,1,-2,1,-2,1c1108,1218,1107,1217,1106,1217v,1,1,1,1,2c1108,1219,1108,1220,1109,1220v1,1,3,,5,c1115,1221,1117,1221,1118,1220v,,1,-1,2,-1c1121,1220,1119,1221,1119,1221v-1,,-1,1,-1,2c1118,1223,1117,1224,1116,1224v-1,1,-2,2,-3,3c1113,1228,1112,1229,1111,1229v-1,,-1,-2,-2,-2c1107,1227,1107,1227,1106,1226v-1,,-2,,-4,c1102,1226,1102,1226,1101,1226v,,-1,1,-1,1c1100,1228,1100,1229,1100,1229v-1,2,-1,,-1,c1098,1228,1096,1230,1096,1228v-1,-1,,-2,-1,-3c1095,1225,1094,1226,1094,1226v,1,-1,2,-2,1c1092,1227,1092,1227,1091,1227v,,-1,,-2,c1089,1226,1088,1226,1088,1225v,-1,,-1,-1,-2c1086,1223,1086,1223,1086,1223v,-1,,-1,-1,-1c1085,1222,1085,1223,1084,1224v,,,1,-1,1c1082,1225,1080,1224,1081,1225v1,1,1,,1,1c1083,1226,1083,1226,1083,1226v,1,1,2,,2c1083,1229,1080,1226,1080,1228v,1,1,5,,4c1079,1232,1080,1230,1079,1231v-1,,-1,1,-2,1c1077,1232,1076,1231,1076,1230v-1,,,-1,,-2c1076,1226,1074,1226,1074,1224v-1,,,-1,-1,-2c1073,1221,1073,1221,1073,1220v-1,-2,-2,-3,,-4c1074,1214,1074,1213,1075,1211v,-2,1,-4,1,-7c1076,1203,1076,1201,1076,1199v1,-2,1,-3,,-4c1075,1192,1075,1189,1076,1186v1,-1,2,-2,3,-3c1080,1182,1082,1180,1081,1179v,-2,-2,-2,-1,-4c1081,1174,1083,1173,1084,1173v3,-1,7,,9,-2xm1122,88v1,,3,,4,c1127,88,1128,88,1128,87v,-1,-2,-1,-1,-2c1127,85,1129,85,1129,85v1,,1,1,2,1c1131,87,1131,88,1132,88v1,,2,-1,2,c1135,88,1134,89,1134,90v,,,1,-1,1c1133,91,1133,91,1132,92v,,,,,1c1132,93,1132,93,1133,93v1,,1,-1,2,-1c1136,93,1137,93,1137,92v1,-1,,-2,1,-2c1139,88,1140,90,1141,91v1,1,1,2,1,4c1143,96,1144,97,1145,98v1,1,1,2,2,3c1148,103,1146,103,1145,102v-1,-1,-1,-2,-3,-3c1142,99,1141,99,1141,98v-1,,,-2,-1,-2c1139,95,1139,97,1138,97v,1,-2,1,-1,-1c1137,96,1139,95,1138,95v-1,-1,-1,,-2,c1135,95,1135,96,1134,96v-1,-1,-1,-1,-2,-2c1130,92,1126,95,1124,92v-1,,-1,-1,-1,-2c1122,90,1121,90,1121,89v-2,-1,,-1,1,-1xm1293,205v-1,2,-2,3,-3,4c1289,210,1288,212,1287,213v-1,1,-2,2,-4,3c1281,216,1280,217,1278,218v-1,1,-2,3,-3,3c1273,221,1272,222,1270,222v-1,,-1,1,-2,2c1267,225,1267,225,1266,225v-2,1,-4,1,-5,2c1259,227,1257,228,1255,227v-1,,-3,-1,-5,-1c1249,225,1247,225,1246,224v-2,-1,-3,-1,-5,-1c1239,223,1238,223,1236,223v-2,1,-3,2,-5,3c1229,226,1227,226,1226,227v-2,,-3,,-5,c1219,227,1218,227,1216,227v-1,,-3,-1,-4,-1c1211,226,1210,226,1209,226v-1,-1,-2,-1,-3,-1c1205,224,1203,224,1201,224v-1,-1,-3,,-5,-1c1195,222,1193,222,1192,220v-3,-1,-5,-4,-8,-4c1182,216,1181,218,1180,218v-2,1,-3,,-5,c1174,217,1173,215,1172,214v-2,-1,-2,-3,-2,-4c1169,207,1165,206,1162,208v-2,2,-6,,-9,-1c1151,206,1148,204,1148,202v,-2,2,-2,2,-3c1150,198,1149,199,1148,199v-1,,-2,,-2,c1144,199,1142,199,1140,200v-2,,-3,1,-5,1c1134,201,1134,201,1133,200v-1,,-3,,-4,c1127,200,1125,200,1123,200v-2,,-4,,-5,c1114,199,1110,198,1106,200v-3,1,-6,3,-9,3c1095,204,1094,204,1092,204v-1,1,-2,2,-3,2c1088,207,1087,207,1086,208v-2,,-4,2,-6,3c1079,212,1077,213,1075,214v-2,2,-4,3,-5,4c1069,219,1068,221,1067,222v-1,1,-2,1,-4,1c1060,224,1056,224,1053,223v-1,-1,-3,-1,-5,-2c1048,221,1047,221,1046,221v-1,,-1,-1,-2,-1c1041,220,1038,221,1035,221v-1,1,-2,1,-4,1c1030,222,1029,221,1028,221v-2,-1,-3,-2,-5,-2c1021,219,1020,220,1018,220v-2,-1,-3,-2,-5,-2c1010,217,1006,216,1003,214v-1,,-2,-2,-4,-2c998,211,997,210,996,209v-2,-3,-3,-6,-3,-9c993,197,990,195,988,193v,-1,,-3,-1,-4c986,187,985,188,984,187v-2,,,-2,1,-2c986,184,987,184,988,183v1,-1,2,-1,2,-2c991,180,991,178,991,177v,-1,,-2,,-3c991,172,991,171,992,169v1,-1,1,-2,3,-3c995,165,996,165,997,165v1,,1,-1,1,-1c999,163,1001,162,1002,163v1,,,1,1,1c1004,164,1004,163,1004,162v,-1,1,-2,2,-4c1006,157,1006,155,1006,153v,-2,,-5,,-7c1006,144,1006,143,1007,141v1,-3,2,-6,5,-8c1012,132,1013,132,1013,131v,-1,-1,,-1,c1011,132,1010,132,1010,131v,,1,-1,2,-1c1013,129,1014,130,1015,128v,-1,,-1,-1,-1c1013,128,1013,129,1012,129v-1,,-1,-1,-1,-2c1011,126,1011,126,1012,126v1,-1,1,-1,1,-2c1013,123,1013,123,1014,122v,,1,-1,1,-1c1015,120,1015,119,1016,119v1,,1,2,1,2c1017,122,1016,122,1016,122v,1,1,1,2,1c1018,123,1019,123,1019,124v1,,2,,3,c1022,124,1023,124,1024,125v1,,4,,4,-2c1029,123,1029,122,1029,121v,-1,,-2,1,-2c1031,116,1030,114,1030,111v1,-1,2,-3,1,-4c1031,106,1031,105,1031,105v-1,-1,-1,-2,-1,-2c1029,101,1031,100,1032,100v2,,3,-2,4,-3c1038,97,1039,97,1041,97v2,-1,2,-2,3,-3c1044,93,1045,93,1045,92v1,,1,,1,-1c1046,91,1046,91,1045,91v-1,-1,-1,-3,-2,-4c1042,86,1041,85,1040,84v,-1,,-2,,-2c1041,82,1041,82,1042,83v,,1,1,2,1c1044,85,1045,85,1045,86v,1,1,1,2,1c1048,86,1048,85,1048,84v1,-3,4,-4,6,-5c1056,77,1059,76,1062,76v1,,3,1,4,c1068,76,1068,74,1070,73v1,-1,2,,3,1c1074,74,1074,74,1075,74v1,,1,1,2,1c1081,76,1077,69,1080,69v1,1,,3,,5c1081,74,1081,74,1082,74v1,1,1,2,1,2c1084,77,1087,77,1088,77v1,,1,,2,c1091,76,1092,76,1092,77v-1,1,-1,1,-2,2c1089,79,1088,79,1088,80v-2,,-4,,-5,-1c1081,79,1080,79,1078,78v-1,,-3,,-4,c1073,78,1070,76,1069,76v1,1,2,1,2,1c1071,78,1071,79,1072,79v,1,1,1,2,1c1075,80,1076,80,1076,80v1,1,4,3,2,3c1077,83,1076,83,1075,83v,1,-1,1,-2,1c1073,84,1072,83,1071,83v,,-1,-1,-1,-1c1069,81,1069,83,1070,83v,1,1,1,1,2c1072,86,1074,86,1075,87v2,,3,1,5,1c1081,87,1082,87,1083,87v1,1,2,2,3,2c1087,90,1089,91,1090,91v1,,3,-1,5,-1c1098,89,1101,88,1105,87v2,,2,1,3,3c1109,91,1110,91,1112,91v1,1,1,1,2,c1114,91,1115,90,1116,91v1,1,,1,,2c1116,94,1116,94,1117,95v1,3,-3,2,-4,2c1112,97,1111,97,1110,98v,,-1,1,-2,1c1107,100,1105,100,1104,100v-2,1,-4,2,-5,3c1098,104,1098,105,1096,106v-1,,-3,1,-4,1c1090,109,1092,110,1093,111v1,,1,1,2,1c1095,113,1096,113,1097,113v1,,3,,5,c1102,114,1103,114,1104,115v,,1,,2,c1107,115,1109,115,1111,116v1,,3,,3,1c1115,119,1115,121,1115,122v,1,,2,-1,3c1114,126,1114,127,1114,127v,2,,4,-2,4c1110,131,1109,132,1111,132v,1,1,,2,1c1113,133,1113,133,1114,134v2,2,5,2,7,1c1122,135,1122,134,1123,134v2,-1,3,-1,5,-2c1129,132,1131,130,1133,129v1,,2,-1,3,-2c1138,127,1140,127,1141,126v2,-1,3,-2,4,-3c1147,122,1148,122,1150,121v3,,4,-3,7,-4c1159,117,1160,117,1161,118v1,1,2,1,2,1c1164,119,1165,120,1165,120v2,1,4,,6,-1c1171,119,1172,119,1173,119v2,,3,,3,-2c1176,116,1176,115,1176,115v1,-1,2,-1,2,-2c1179,113,1179,112,1179,111v1,,2,,3,c1182,111,1183,110,1182,110v,-1,-2,,-2,c1178,110,1177,110,1175,110v-1,,-3,,-5,c1169,110,1167,110,1166,110v-2,-1,-4,,-5,c1160,111,1158,112,1157,112v-1,-1,-2,-2,-2,-2c1154,109,1153,108,1152,107v,-1,-1,-2,-2,-3c1148,102,1147,99,1145,97v-1,-1,-4,-8,-2,-10c1144,87,1145,87,1145,87v1,-1,2,-1,2,-2c1148,85,1149,85,1149,85v1,-1,1,-2,1,-2c1150,81,1152,80,1152,82v,,,1,,1c1153,84,1153,84,1153,84v-1,1,-2,1,-3,2c1149,86,1149,87,1148,88v,1,-1,1,-2,2c1147,90,1149,89,1149,88v1,-1,2,-2,3,-2c1153,85,1155,84,1156,84v1,-2,1,-4,4,-5c1160,79,1161,79,1162,78v,,1,-1,1,-1c1165,75,1166,75,1168,75v2,,3,,5,c1175,74,1176,73,1178,72v1,,1,,2,-1c1181,71,1182,71,1182,71v1,,1,1,2,2c1184,74,1185,73,1185,74v,1,,2,1,2c1187,76,1187,74,1187,74v,-2,1,-3,2,-3c1191,70,1191,69,1193,69v2,,3,,4,-1c1198,68,1199,67,1200,67v1,-2,2,-3,3,-3c1204,63,1205,63,1205,63v2,,3,,5,c1212,64,1213,63,1214,63v2,,4,-1,5,-1c1220,61,1221,61,1222,61v,,1,1,2,1c1225,62,1227,62,1229,62v1,-1,2,-2,3,-3c1234,59,1235,59,1237,59v,,2,,2,1c1239,60,1238,61,1238,62v,,,1,,2c1238,65,1236,65,1236,66v-3,1,-7,2,-10,3c1225,69,1224,69,1223,69v,,-2,,-2,c1219,70,1222,72,1223,72v1,2,1,3,-1,3c1220,75,1218,75,1217,75v-4,1,-7,,-10,c1204,75,1207,76,1207,77v1,1,1,2,1,2c1208,80,1209,81,1210,81v1,1,3,3,4,3c1216,84,1217,85,1218,86v1,1,1,1,2,1c1221,88,1222,88,1222,88v1,1,1,2,1,2c1223,91,1222,91,1221,91v-1,-1,-2,-1,-3,-2c1216,88,1216,90,1215,91v-1,,-2,1,-2,1c1212,92,1211,91,1210,92v-1,,-1,2,-2,3c1208,97,1207,98,1206,100v,,-1,1,-2,1c1204,101,1203,101,1202,102v-1,,1,2,2,3c1204,105,1204,106,1204,107v1,,1,1,1,1c1206,112,1200,111,1198,111v-1,,-3,-1,-4,-1c1192,110,1191,109,1190,109v-1,,-2,,-2,c1187,108,1187,108,1186,108v-1,,-4,1,-1,2c1186,110,1186,110,1186,111v1,,2,,2,1c1188,113,1187,113,1186,113v-1,,-1,1,-2,1c1184,114,1180,114,1181,116v1,,2,,3,c1185,116,1185,117,1186,117v,,1,,2,1c1188,118,1189,118,1190,119v,,1,,2,1c1192,120,1192,121,1193,121v1,1,1,1,2,2c1195,123,1196,124,1196,125v1,,1,1,2,1c1198,127,1198,128,1199,128v1,1,4,1,5,1c1206,129,1207,128,1208,129v1,,1,1,1,1c1210,131,1210,131,1211,131v2,3,4,6,8,7c1222,138,1225,138,1228,139v1,1,2,3,3,4c1232,144,1233,145,1235,146v1,1,2,1,3,2c1239,150,1241,150,1242,151v2,1,3,2,4,3c1247,156,1247,157,1249,158v2,2,5,4,7,6c1258,166,1261,168,1264,169v3,1,5,2,8,2c1273,172,1276,173,1277,174v1,1,2,3,3,4c1281,182,1285,180,1287,183v1,2,1,4,1,5c1289,190,1289,191,1290,193v,1,1,2,2,3c1293,198,1293,199,1293,201v,1,1,3,,4xm1148,106v,,,-1,,-1c1149,104,1151,108,1151,108v1,1,2,2,3,3c1155,112,1156,112,1156,113v,1,-1,,-2,c1153,112,1153,112,1152,112v-1,,-1,,-2,-1c1149,110,1147,111,1148,108v,-1,,-1,,-2xm1417,158v,,-1,,-1,c1415,157,1416,157,1416,157v,-1,1,-3,2,-2c1418,156,1418,157,1417,158xm1575,228v,1,-3,,-4,c1570,228,1568,228,1567,229v-1,1,-1,2,-1,2c1567,232,1567,232,1568,233v,3,-2,1,-3,1c1564,234,1564,234,1563,233v-1,,-2,,-2,c1560,234,1559,234,1559,234v-1,,-2,,-2,1c1556,235,1555,236,1555,235v-1,,-1,-1,-1,-2c1554,232,1554,231,1554,231v-1,-1,-1,-1,-1,-1c1552,229,1553,228,1551,228v,1,1,2,,2c1551,231,1551,231,1550,231v-1,1,-1,2,-2,2c1547,233,1546,232,1545,232v-2,-1,-3,,-4,-1c1540,230,1539,228,1539,227v-1,,-3,-3,-3,-3c1536,224,1536,224,1536,224v,1,,2,,2c1536,227,1536,228,1536,228v,2,,3,-1,5c1535,234,1534,235,1533,236v,1,,2,,2c1532,240,1532,243,1533,245v,1,,2,,2c1534,248,1534,249,1534,250v1,2,2,2,4,2c1540,251,1541,251,1543,252v1,1,3,,4,1c1548,253,1548,254,1548,255v,1,,2,,2c1547,259,1549,260,1550,261v1,,2,,2,1c1552,263,1552,264,1551,263v-1,,-1,-1,-1,-1c1549,261,1548,261,1548,261v-1,1,-3,3,-4,2c1543,262,1546,260,1546,259v,-1,-2,,-2,1c1543,260,1544,261,1543,262v-1,1,-2,2,-2,4c1541,267,1541,267,1542,268v1,1,1,2,1,3c1543,271,1543,272,1544,271v,-1,,-2,,-2c1544,268,1543,267,1544,267v2,-1,2,1,2,1c1547,270,1549,269,1550,270v2,1,2,3,3,4c1554,275,1556,275,1557,277v1,1,1,2,1,4c1558,281,1558,282,1558,282v-1,1,-1,3,-1,4c1556,287,1556,288,1556,289v,2,,4,,6c1555,299,1555,303,1556,307v1,2,1,4,1,6c1557,315,1557,318,1558,320v,1,,3,1,5c1560,327,1560,328,1560,330v,1,-1,3,-3,3c1557,333,1556,332,1555,332v-1,-1,-1,-1,,-2c1556,330,1557,330,1556,329v-1,,-2,,-2,1c1552,331,1551,330,1549,330v-4,,-8,3,-12,3c1535,334,1533,334,1531,334v-2,,-4,1,-7,2c1521,337,1517,337,1513,337v-3,,-5,-1,-7,-1c1503,335,1501,335,1499,334v-2,-1,-4,-2,-6,-3c1491,330,1490,330,1488,330v-2,-1,-4,-2,-5,-3c1481,326,1481,325,1480,323v-1,-1,-2,-3,-3,-4c1474,317,1470,316,1467,316v-2,-1,-4,-1,-5,-2c1460,314,1459,314,1457,313v-1,,-2,-1,-3,-2c1453,310,1453,308,1452,307v-1,-3,-2,-6,-3,-9c1449,296,1449,295,1449,293v,-1,,-3,,-5c1449,285,1450,282,1450,279v,-1,,-3,,-5c1451,273,1453,272,1453,274v1,1,1,1,1,2c1454,277,1454,278,1455,278v1,-2,,-2,,-4c1455,273,1457,273,1457,272v,-1,,-3,1,-4c1459,268,1461,271,1461,268v-1,,-1,,-1,-1c1460,266,1460,266,1459,265v,-1,-1,-1,-1,-2c1457,262,1459,260,1459,259v1,-1,1,-3,1,-4c1461,253,1462,253,1463,251v,-2,,-3,1,-5c1465,246,1465,245,1466,245v1,,2,,2,-1c1469,244,1469,243,1470,243v1,,2,,3,c1473,243,1474,243,1475,243v1,,2,,3,c1479,243,1480,245,1481,245v1,1,,,,-1c1481,243,1481,242,1481,242v,-1,-1,-1,-1,-1c1479,240,1479,240,1479,239v-1,-1,-3,-2,-4,-2c1474,236,1473,236,1472,236v-1,,-3,1,-4,c1466,236,1465,234,1464,233v-1,-1,-2,-2,-3,-3c1460,229,1459,227,1458,226v-1,-2,-2,-3,-3,-4c1454,220,1454,219,1453,217v,-1,-1,-3,-2,-4c1450,212,1449,210,1448,209v-1,-1,-2,-2,-3,-3c1443,204,1442,202,1439,200v-3,-2,-4,-6,-6,-9c1432,190,1431,189,1430,187v-2,-1,-4,-2,-5,-3c1424,182,1424,181,1424,179v,-1,-1,-3,-2,-3c1421,175,1418,175,1419,173v1,-1,1,-2,1,-3c1420,170,1420,169,1420,168v,-2,,-3,,-5c1420,162,1421,160,1421,159v,-2,,-4,,-5c1421,153,1421,153,1421,152v1,,1,,1,-1c1423,150,1421,149,1420,150v,,-1,2,-2,2c1418,151,1418,151,1417,150v,,,-1,,-1c1416,148,1416,147,1416,146v-1,-1,-2,-2,-2,-4c1413,141,1412,140,1410,139v-1,-1,-2,-2,-3,-2c1406,136,1404,136,1403,135v-2,,-1,-2,-1,-3c1402,130,1404,130,1405,128v1,-1,2,-3,3,-4c1410,122,1411,120,1413,118v1,-3,3,-5,4,-9c1418,108,1418,106,1418,105v,-1,-1,-4,,-5c1419,100,1419,102,1419,102v1,1,1,1,2,2c1421,105,1421,106,1421,106v1,,1,-1,1,-2c1422,103,1421,102,1422,101v,,1,,1,1c1424,102,1424,102,1424,103v,,1,,1,c1425,104,1425,105,1426,105v1,,1,-2,1,-2c1427,101,1428,101,1430,101v,,1,,2,c1432,101,1433,101,1434,101v1,,2,-1,2,-2c1437,97,1439,97,1440,95v1,-1,1,-1,2,-1c1443,94,1443,94,1444,95v,1,1,1,2,1c1446,97,1446,97,1447,97v,,,,,-1c1447,96,1446,96,1446,95v-1,-1,,-1,-1,-2c1445,92,1444,92,1445,91v,-1,,-1,1,-1c1448,90,1449,89,1451,89v2,,3,,3,-2c1454,86,1455,85,1455,85v1,,2,1,2,1c1458,86,1458,86,1458,86v1,-1,-1,-2,-1,-2c1456,83,1456,81,1457,80v1,,1,,1,-1c1459,79,1459,78,1459,77v,,1,,2,c1465,77,1468,78,1472,77v2,-1,4,-3,5,-4c1479,71,1481,70,1483,69v1,,2,1,3,c1487,68,1487,67,1488,67v1,-1,2,,3,-1c1492,66,1492,65,1493,65v1,-1,3,,4,-1c1499,63,1499,62,1501,62v1,,2,1,2,1c1504,63,1505,63,1506,63v1,1,3,1,4,2c1512,66,1513,65,1515,66v1,1,2,2,4,3c1520,70,1521,72,1523,70v,,,-1,1,-1c1525,68,1525,66,1528,65v2,,1,2,3,3c1533,68,1534,67,1536,68v2,1,3,2,3,4c1540,73,1541,74,1541,75v1,1,1,2,1,2c1543,79,1543,80,1544,81v,1,,2,,3c1544,87,1544,90,1543,93v-2,3,-3,6,-3,10c1540,105,1541,107,1542,109v2,1,4,1,5,2c1549,111,1551,111,1553,111v1,,2,-1,4,-2c1558,109,1559,108,1560,107v1,-1,3,-1,4,c1564,108,1564,109,1565,109v,1,,2,,2c1566,113,1565,114,1566,116v1,1,3,2,1,3c1565,119,1564,119,1562,119v-1,1,-3,2,-4,2c1556,122,1555,121,1553,121v-3,2,-4,5,-6,8c1547,131,1546,132,1545,134v-1,1,-2,1,-1,-1c1544,133,1545,132,1545,131v1,,1,-1,1,-2c1547,128,1547,126,1548,125v1,-3,4,-5,6,-6c1555,119,1556,120,1557,120v1,,1,,2,-1c1560,118,1560,117,1561,116v,-2,-1,-3,-3,-3c1556,113,1555,114,1554,115v-2,,-3,-1,-5,-2c1547,113,1545,113,1544,113v-2,1,-4,,-6,c1536,113,1534,112,1532,112v-3,,-7,-1,-10,-1c1521,111,1519,111,1518,110v-1,,-3,,-4,-1c1513,109,1511,106,1510,108v,1,,2,-1,2c1508,110,1507,111,1507,111v-1,,-1,-1,-2,-1c1503,110,1502,112,1501,113v-1,2,-1,3,-1,5c1499,119,1497,119,1496,120v-2,,-3,2,-1,3c1495,124,1496,124,1497,124v,1,1,1,2,2c1499,126,1500,127,1500,128v1,,1,1,1,2c1502,131,1503,131,1505,131v,,1,,1,1c1506,133,1505,133,1504,133v,,,1,-1,c1502,132,1502,132,1501,132v-1,,-1,1,-1,1c1499,134,1498,134,1497,133v-1,,-1,-1,-2,-2c1494,131,1492,130,1490,130v-1,,-3,,-5,c1484,130,1482,128,1480,129v-1,1,-1,2,-2,3c1477,134,1478,135,1479,137v1,1,2,2,4,2c1485,138,1486,138,1488,139v1,2,3,3,4,4c1494,145,1495,148,1496,150v,1,,2,,3c1497,154,1497,155,1497,156v2,3,4,6,4,10c1501,167,1500,170,1502,170v1,,1,-1,2,-1c1505,169,1506,169,1506,169v2,,3,,4,1c1511,172,1512,173,1513,175v1,1,2,3,3,3c1517,178,1518,176,1520,177v2,,2,2,4,2c1525,179,1526,177,1528,178v1,,4,1,3,2c1531,182,1530,181,1530,181v-1,1,,1,1,2c1531,184,1531,186,1531,187v-1,2,-2,3,-3,5c1527,193,1527,193,1526,194v,1,,2,,3c1526,200,1526,203,1526,205v,2,,3,1,4c1529,211,1529,212,1529,213v1,2,3,3,4,5c1534,220,1534,222,1535,224v1,,1,,1,c1536,223,1536,222,1536,221v,-1,-1,-1,-1,-2c1535,218,1535,216,1535,214v,-1,1,-1,1,-2c1537,212,1536,211,1536,210v1,-1,1,-4,-1,-2c1535,208,1534,209,1534,208v,-1,1,-2,1,-2c1536,205,1536,204,1536,204v,-2,1,-3,2,-4c1539,200,1540,199,1540,199v2,-1,4,-1,5,-1c1546,198,1546,197,1547,197v1,-1,1,-1,3,-1c1551,196,1553,195,1554,196v,,1,,1,c1556,196,1555,197,1556,197v,,1,,2,1c1559,199,1559,201,1559,203v,1,,2,,3c1560,206,1560,207,1561,208v,1,,2,,3c1561,213,1562,213,1563,214v1,2,2,3,4,4c1569,218,1570,219,1571,220v2,1,3,2,4,4c1576,225,1577,227,1575,228xm1718,83v-2,2,-1,3,-2,5c1715,90,1713,89,1712,89v-2,,-3,1,-3,3c1707,93,1706,94,1704,95v-1,,-2,,-3,c1700,97,1700,98,1698,99v-1,,-3,-2,-4,-2c1692,97,1691,97,1690,97v-1,,-2,-1,-3,-1c1684,96,1686,97,1686,98v1,3,-1,1,-2,2c1684,101,1685,102,1685,103v,1,-2,2,-1,3c1686,108,1689,106,1691,107v2,,3,4,2,6c1693,115,1692,117,1692,119v,2,-1,3,-1,5c1691,126,1691,127,1692,128v1,2,1,6,,8c1692,137,1691,138,1691,139v,2,,3,-1,4c1689,143,1687,143,1687,144v-1,1,1,3,-1,4c1684,148,1685,146,1684,145v-1,,-3,1,-4,1c1679,146,1679,145,1678,143v,-1,,-2,-1,-3c1675,138,1674,136,1673,134v-1,-2,,-4,1,-7c1674,125,1674,123,1675,121v1,-1,5,-4,4,-6c1678,114,1677,114,1676,113v,-1,1,-2,1,-3c1678,106,1673,104,1672,101v-1,-1,-1,-3,-2,-1c1669,101,1670,103,1669,103v-1,,,-3,-2,-2c1666,103,1668,106,1665,107v-3,1,-4,3,-3,6c1662,116,1664,117,1662,120v-1,,-2,2,-2,3c1662,124,1663,121,1664,121v2,,,2,-1,3c1662,125,1662,126,1663,127v,1,2,3,,3c1662,130,1662,129,1661,128v-1,-1,-3,,-2,2c1660,130,1661,130,1661,132v-1,1,-2,1,-3,2c1658,136,1656,138,1654,138v-3,,-3,-3,-2,-5c1653,132,1653,132,1653,130v-1,-1,-1,-2,-2,-3c1651,125,1653,123,1653,120v,-1,1,-2,2,-3c1655,116,1655,115,1656,114v1,-4,5,-7,5,-12c1661,99,1663,97,1665,97v1,,2,,2,c1668,97,1668,97,1669,96v1,,2,1,3,c1673,96,1674,96,1675,95v1,2,-3,4,-2,6c1673,102,1674,103,1675,103v1,-1,1,-1,1,-1c1678,102,1677,102,1677,103v,,,1,1,1c1678,104,1679,103,1679,103v,,,-1,1,-1c1680,101,1681,102,1681,102v2,-1,2,-1,1,-3c1682,98,1682,97,1683,96v2,-2,1,-3,,-5c1682,89,1681,89,1681,88v-1,-1,-2,-2,,-2c1684,87,1685,88,1685,91v,1,,2,1,3c1688,94,1689,93,1690,93v1,,2,1,3,1c1694,94,1695,93,1696,93v3,-1,5,,8,c1705,93,1706,92,1707,91v2,-1,2,-3,,-5c1705,83,1704,87,1701,87v-1,-1,-1,-2,-2,-3c1698,83,1696,84,1695,84v-3,1,-4,1,-5,-2c1689,79,1691,79,1694,77v3,-1,4,1,4,3c1698,82,1699,82,1700,81v1,-1,1,-2,3,-1c1704,80,1705,80,1706,79v1,-2,,-2,-2,-3c1703,76,1701,76,1702,75v2,-1,2,1,3,1c1706,76,1708,76,1708,77v1,1,,2,,3c1708,83,1712,83,1714,83v1,1,2,,3,-1c1718,81,1719,79,1720,80v1,2,-1,2,-2,3xe" fillcolor="#f2f2f2 [3052]" stroked="f" strokeweight="1pt">
                  <v:fill color2="#d8d8d8 [2732]" rotate="t" angle="90" focus="100%" type="gradient"/>
                  <v:stroke joinstyle="miter"/>
                  <v:path arrowok="t" o:connecttype="custom" o:connectlocs="990889,161472;921242,512910;610996,712375;762953,1047982;1294804,706042;1836153,436923;2222378,747202;2478806,813690;2070420,332441;2349009,503411;2589608,810524;2779555,956165;2817545,959331;2779555,889677;2871363,772531;3216433,756700;3023320,934002;3251256,1098640;3669139,1275942;2804881,1374091;1829821,1028985;566675,1393088;85476,2323924;88642,2881159;294418,3124950;1202997,3327581;1684195,3406733;1864645,3701181;2140068,4419888;2399662,5850969;2950507,6151750;3621653,5455206;3843257,4920133;3935065,4258417;4261140,3634693;4482745,2938149;3817931,2415741;3514016,1697034;3995215,2308093;4650531,2684860;5337506,2156120;4900628,2016811;4647366,1811014;4660029,1570390;5058917,1817347;5783881,1924994;174118,2884325;3270251,4074782;3571000,4419888;3533011,3834158;3567834,269119;3634316,630056;3219599,383099;3498187,275451;3646979,262787;3792605,351438;4948115,737703;4865804,1054314;4495408,531906;4758168,199465;4751836,417926;5438811,262787;5305848,322943" o:connectangles="0,0,0,0,0,0,0,0,0,0,0,0,0,0,0,0,0,0,0,0,0,0,0,0,0,0,0,0,0,0,0,0,0,0,0,0,0,0,0,0,0,0,0,0,0,0,0,0,0,0,0,0,0,0,0,0,0,0,0,0,0,0,0"/>
                  <o:lock v:ext="edit" verticies="t"/>
                </v:shape>
                <w10:wrap anchorx="page"/>
              </v:group>
            </w:pict>
          </mc:Fallback>
        </mc:AlternateContent>
      </w:r>
    </w:p>
    <w:p w14:paraId="3774A392" w14:textId="77777777" w:rsidR="00AF4F73" w:rsidRDefault="00AF4F73" w:rsidP="00394229">
      <w:pPr>
        <w:pStyle w:val="Title"/>
        <w:jc w:val="both"/>
      </w:pPr>
    </w:p>
    <w:p w14:paraId="10B3E631" w14:textId="77777777" w:rsidR="00AF4F73" w:rsidRDefault="00AF4F73" w:rsidP="00394229">
      <w:pPr>
        <w:pStyle w:val="Title"/>
        <w:jc w:val="both"/>
      </w:pPr>
    </w:p>
    <w:p w14:paraId="6092AA95" w14:textId="77777777" w:rsidR="00AF4F73" w:rsidRDefault="00AF4F73" w:rsidP="00394229">
      <w:pPr>
        <w:pStyle w:val="Title"/>
        <w:jc w:val="both"/>
      </w:pPr>
    </w:p>
    <w:p w14:paraId="75A70C96" w14:textId="77777777" w:rsidR="00AF4F73" w:rsidRDefault="00AF4F73" w:rsidP="00394229">
      <w:pPr>
        <w:pStyle w:val="Title"/>
        <w:jc w:val="both"/>
      </w:pPr>
    </w:p>
    <w:p w14:paraId="249ADD5D" w14:textId="77777777" w:rsidR="00AF4F73" w:rsidRDefault="00AF4F73" w:rsidP="00394229">
      <w:pPr>
        <w:pStyle w:val="Title"/>
        <w:jc w:val="both"/>
        <w:rPr>
          <w:color w:val="C00000"/>
          <w:sz w:val="68"/>
          <w:szCs w:val="68"/>
        </w:rPr>
      </w:pPr>
      <w:r w:rsidRPr="00AF4F73">
        <w:rPr>
          <w:color w:val="C00000"/>
          <w:sz w:val="68"/>
          <w:szCs w:val="68"/>
        </w:rPr>
        <w:t>Ebola Virus Disease in West Africa</w:t>
      </w:r>
    </w:p>
    <w:p w14:paraId="642B10D3" w14:textId="77777777" w:rsidR="00AF4F73" w:rsidRPr="00AF4F73" w:rsidRDefault="00AF4F73" w:rsidP="00394229">
      <w:pPr>
        <w:jc w:val="both"/>
        <w:rPr>
          <w:rStyle w:val="Strong"/>
        </w:rPr>
      </w:pPr>
      <w:r w:rsidRPr="00AF4F73">
        <w:rPr>
          <w:rStyle w:val="Strong"/>
          <w:sz w:val="28"/>
          <w:lang w:val="en-SG"/>
        </w:rPr>
        <w:t>The First 9 Months of the Epidemic and Forward Projections</w:t>
      </w:r>
    </w:p>
    <w:p w14:paraId="633158E6" w14:textId="77777777" w:rsidR="00AF4F73" w:rsidRDefault="00AF4F73" w:rsidP="00394229">
      <w:pPr>
        <w:jc w:val="both"/>
      </w:pPr>
    </w:p>
    <w:p w14:paraId="772C5F1F" w14:textId="77777777" w:rsidR="00AF4F73" w:rsidRDefault="00AF4F73" w:rsidP="00394229">
      <w:pPr>
        <w:jc w:val="both"/>
      </w:pPr>
    </w:p>
    <w:p w14:paraId="7C4A13DB" w14:textId="77777777" w:rsidR="00AF4F73" w:rsidRDefault="00AF4F73" w:rsidP="00394229">
      <w:pPr>
        <w:jc w:val="both"/>
      </w:pPr>
    </w:p>
    <w:p w14:paraId="40E8B278" w14:textId="77777777" w:rsidR="00AF4F73" w:rsidRDefault="00AF4F73" w:rsidP="00394229">
      <w:pPr>
        <w:jc w:val="both"/>
      </w:pPr>
    </w:p>
    <w:p w14:paraId="3A136D73" w14:textId="77777777" w:rsidR="00AF4F73" w:rsidRDefault="00AF4F73" w:rsidP="00394229">
      <w:pPr>
        <w:jc w:val="both"/>
      </w:pPr>
    </w:p>
    <w:p w14:paraId="165AB60A" w14:textId="77777777" w:rsidR="00AF4F73" w:rsidRDefault="00AF4F73" w:rsidP="00394229">
      <w:pPr>
        <w:jc w:val="both"/>
      </w:pPr>
    </w:p>
    <w:p w14:paraId="31064845" w14:textId="77777777" w:rsidR="00AF4F73" w:rsidRDefault="00AF4F73" w:rsidP="00394229">
      <w:pPr>
        <w:jc w:val="both"/>
      </w:pPr>
    </w:p>
    <w:p w14:paraId="590F401A" w14:textId="77777777" w:rsidR="00AF4F73" w:rsidRDefault="00AF4F73" w:rsidP="00394229">
      <w:pPr>
        <w:jc w:val="both"/>
      </w:pPr>
    </w:p>
    <w:p w14:paraId="391B18C3" w14:textId="77777777" w:rsidR="00AF4F73" w:rsidRDefault="00AF4F73" w:rsidP="00394229">
      <w:pPr>
        <w:jc w:val="both"/>
      </w:pPr>
    </w:p>
    <w:p w14:paraId="5F91B938" w14:textId="77777777" w:rsidR="00AF4F73" w:rsidRDefault="00AF4F73" w:rsidP="00394229">
      <w:pPr>
        <w:jc w:val="both"/>
      </w:pPr>
    </w:p>
    <w:p w14:paraId="747B8503" w14:textId="77777777" w:rsidR="00AF4F73" w:rsidRDefault="00AF4F73" w:rsidP="00394229">
      <w:pPr>
        <w:jc w:val="both"/>
      </w:pPr>
    </w:p>
    <w:p w14:paraId="41AAC4F7" w14:textId="77777777" w:rsidR="00AF4F73" w:rsidRDefault="00AF4F73" w:rsidP="00394229">
      <w:pPr>
        <w:jc w:val="both"/>
      </w:pPr>
    </w:p>
    <w:p w14:paraId="4F5321C1" w14:textId="77777777" w:rsidR="00AF4F73" w:rsidRDefault="00AF4F73" w:rsidP="00394229">
      <w:pPr>
        <w:jc w:val="both"/>
      </w:pPr>
    </w:p>
    <w:p w14:paraId="4342C3C7" w14:textId="77777777" w:rsidR="00AF4F73" w:rsidRPr="00AF4F73" w:rsidRDefault="00AF4F73" w:rsidP="00394229">
      <w:pPr>
        <w:jc w:val="both"/>
        <w:rPr>
          <w:b/>
          <w:color w:val="C00000"/>
          <w:lang w:val="nl-NL"/>
        </w:rPr>
      </w:pPr>
      <w:r w:rsidRPr="00AF4F73">
        <w:rPr>
          <w:b/>
          <w:noProof/>
          <w:color w:val="C00000"/>
          <w:lang w:eastAsia="zh-CN"/>
        </w:rPr>
        <mc:AlternateContent>
          <mc:Choice Requires="wps">
            <w:drawing>
              <wp:anchor distT="0" distB="0" distL="114300" distR="114300" simplePos="0" relativeHeight="251661312" behindDoc="0" locked="0" layoutInCell="1" allowOverlap="1" wp14:anchorId="1FA15779" wp14:editId="0BA58305">
                <wp:simplePos x="0" y="0"/>
                <wp:positionH relativeFrom="column">
                  <wp:posOffset>-371637</wp:posOffset>
                </wp:positionH>
                <wp:positionV relativeFrom="paragraph">
                  <wp:posOffset>319405</wp:posOffset>
                </wp:positionV>
                <wp:extent cx="255181" cy="258933"/>
                <wp:effectExtent l="0" t="0" r="0" b="8255"/>
                <wp:wrapNone/>
                <wp:docPr id="1" name="Freeform 270"/>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55181" cy="258933"/>
                        </a:xfrm>
                        <a:custGeom>
                          <a:avLst/>
                          <a:gdLst>
                            <a:gd name="T0" fmla="*/ 4 w 305"/>
                            <a:gd name="T1" fmla="*/ 295 h 314"/>
                            <a:gd name="T2" fmla="*/ 0 w 305"/>
                            <a:gd name="T3" fmla="*/ 288 h 314"/>
                            <a:gd name="T4" fmla="*/ 4 w 305"/>
                            <a:gd name="T5" fmla="*/ 281 h 314"/>
                            <a:gd name="T6" fmla="*/ 127 w 305"/>
                            <a:gd name="T7" fmla="*/ 157 h 314"/>
                            <a:gd name="T8" fmla="*/ 4 w 305"/>
                            <a:gd name="T9" fmla="*/ 33 h 314"/>
                            <a:gd name="T10" fmla="*/ 0 w 305"/>
                            <a:gd name="T11" fmla="*/ 26 h 314"/>
                            <a:gd name="T12" fmla="*/ 4 w 305"/>
                            <a:gd name="T13" fmla="*/ 19 h 314"/>
                            <a:gd name="T14" fmla="*/ 19 w 305"/>
                            <a:gd name="T15" fmla="*/ 3 h 314"/>
                            <a:gd name="T16" fmla="*/ 27 w 305"/>
                            <a:gd name="T17" fmla="*/ 0 h 314"/>
                            <a:gd name="T18" fmla="*/ 34 w 305"/>
                            <a:gd name="T19" fmla="*/ 3 h 314"/>
                            <a:gd name="T20" fmla="*/ 181 w 305"/>
                            <a:gd name="T21" fmla="*/ 150 h 314"/>
                            <a:gd name="T22" fmla="*/ 184 w 305"/>
                            <a:gd name="T23" fmla="*/ 157 h 314"/>
                            <a:gd name="T24" fmla="*/ 181 w 305"/>
                            <a:gd name="T25" fmla="*/ 164 h 314"/>
                            <a:gd name="T26" fmla="*/ 34 w 305"/>
                            <a:gd name="T27" fmla="*/ 311 h 314"/>
                            <a:gd name="T28" fmla="*/ 27 w 305"/>
                            <a:gd name="T29" fmla="*/ 314 h 314"/>
                            <a:gd name="T30" fmla="*/ 19 w 305"/>
                            <a:gd name="T31" fmla="*/ 311 h 314"/>
                            <a:gd name="T32" fmla="*/ 4 w 305"/>
                            <a:gd name="T33" fmla="*/ 295 h 314"/>
                            <a:gd name="T34" fmla="*/ 125 w 305"/>
                            <a:gd name="T35" fmla="*/ 295 h 314"/>
                            <a:gd name="T36" fmla="*/ 121 w 305"/>
                            <a:gd name="T37" fmla="*/ 288 h 314"/>
                            <a:gd name="T38" fmla="*/ 125 w 305"/>
                            <a:gd name="T39" fmla="*/ 281 h 314"/>
                            <a:gd name="T40" fmla="*/ 248 w 305"/>
                            <a:gd name="T41" fmla="*/ 157 h 314"/>
                            <a:gd name="T42" fmla="*/ 125 w 305"/>
                            <a:gd name="T43" fmla="*/ 33 h 314"/>
                            <a:gd name="T44" fmla="*/ 121 w 305"/>
                            <a:gd name="T45" fmla="*/ 26 h 314"/>
                            <a:gd name="T46" fmla="*/ 125 w 305"/>
                            <a:gd name="T47" fmla="*/ 19 h 314"/>
                            <a:gd name="T48" fmla="*/ 140 w 305"/>
                            <a:gd name="T49" fmla="*/ 3 h 314"/>
                            <a:gd name="T50" fmla="*/ 148 w 305"/>
                            <a:gd name="T51" fmla="*/ 0 h 314"/>
                            <a:gd name="T52" fmla="*/ 155 w 305"/>
                            <a:gd name="T53" fmla="*/ 3 h 314"/>
                            <a:gd name="T54" fmla="*/ 302 w 305"/>
                            <a:gd name="T55" fmla="*/ 150 h 314"/>
                            <a:gd name="T56" fmla="*/ 305 w 305"/>
                            <a:gd name="T57" fmla="*/ 157 h 314"/>
                            <a:gd name="T58" fmla="*/ 302 w 305"/>
                            <a:gd name="T59" fmla="*/ 164 h 314"/>
                            <a:gd name="T60" fmla="*/ 155 w 305"/>
                            <a:gd name="T61" fmla="*/ 311 h 314"/>
                            <a:gd name="T62" fmla="*/ 148 w 305"/>
                            <a:gd name="T63" fmla="*/ 314 h 314"/>
                            <a:gd name="T64" fmla="*/ 140 w 305"/>
                            <a:gd name="T65" fmla="*/ 311 h 314"/>
                            <a:gd name="T66" fmla="*/ 125 w 305"/>
                            <a:gd name="T67" fmla="*/ 295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305" h="314">
                              <a:moveTo>
                                <a:pt x="4" y="295"/>
                              </a:moveTo>
                              <a:cubicBezTo>
                                <a:pt x="2" y="293"/>
                                <a:pt x="0" y="291"/>
                                <a:pt x="0" y="288"/>
                              </a:cubicBezTo>
                              <a:cubicBezTo>
                                <a:pt x="0" y="285"/>
                                <a:pt x="2" y="283"/>
                                <a:pt x="4" y="281"/>
                              </a:cubicBezTo>
                              <a:lnTo>
                                <a:pt x="127" y="157"/>
                              </a:lnTo>
                              <a:lnTo>
                                <a:pt x="4" y="33"/>
                              </a:lnTo>
                              <a:cubicBezTo>
                                <a:pt x="2" y="31"/>
                                <a:pt x="0" y="29"/>
                                <a:pt x="0" y="26"/>
                              </a:cubicBezTo>
                              <a:cubicBezTo>
                                <a:pt x="0" y="23"/>
                                <a:pt x="2" y="21"/>
                                <a:pt x="4" y="19"/>
                              </a:cubicBezTo>
                              <a:lnTo>
                                <a:pt x="19" y="3"/>
                              </a:lnTo>
                              <a:cubicBezTo>
                                <a:pt x="21" y="1"/>
                                <a:pt x="24" y="0"/>
                                <a:pt x="27" y="0"/>
                              </a:cubicBezTo>
                              <a:cubicBezTo>
                                <a:pt x="29" y="0"/>
                                <a:pt x="32" y="1"/>
                                <a:pt x="34" y="3"/>
                              </a:cubicBezTo>
                              <a:lnTo>
                                <a:pt x="181" y="150"/>
                              </a:lnTo>
                              <a:cubicBezTo>
                                <a:pt x="183" y="152"/>
                                <a:pt x="184" y="154"/>
                                <a:pt x="184" y="157"/>
                              </a:cubicBezTo>
                              <a:cubicBezTo>
                                <a:pt x="184" y="160"/>
                                <a:pt x="183" y="162"/>
                                <a:pt x="181" y="164"/>
                              </a:cubicBezTo>
                              <a:lnTo>
                                <a:pt x="34" y="311"/>
                              </a:lnTo>
                              <a:cubicBezTo>
                                <a:pt x="32" y="313"/>
                                <a:pt x="29" y="314"/>
                                <a:pt x="27" y="314"/>
                              </a:cubicBezTo>
                              <a:cubicBezTo>
                                <a:pt x="24" y="314"/>
                                <a:pt x="21" y="313"/>
                                <a:pt x="19" y="311"/>
                              </a:cubicBezTo>
                              <a:lnTo>
                                <a:pt x="4" y="295"/>
                              </a:lnTo>
                              <a:close/>
                              <a:moveTo>
                                <a:pt x="125" y="295"/>
                              </a:moveTo>
                              <a:cubicBezTo>
                                <a:pt x="122" y="293"/>
                                <a:pt x="121" y="291"/>
                                <a:pt x="121" y="288"/>
                              </a:cubicBezTo>
                              <a:cubicBezTo>
                                <a:pt x="121" y="285"/>
                                <a:pt x="122" y="283"/>
                                <a:pt x="125" y="281"/>
                              </a:cubicBezTo>
                              <a:lnTo>
                                <a:pt x="248" y="157"/>
                              </a:lnTo>
                              <a:lnTo>
                                <a:pt x="125" y="33"/>
                              </a:lnTo>
                              <a:cubicBezTo>
                                <a:pt x="122" y="31"/>
                                <a:pt x="121" y="29"/>
                                <a:pt x="121" y="26"/>
                              </a:cubicBezTo>
                              <a:cubicBezTo>
                                <a:pt x="121" y="23"/>
                                <a:pt x="122" y="21"/>
                                <a:pt x="125" y="19"/>
                              </a:cubicBezTo>
                              <a:lnTo>
                                <a:pt x="140" y="3"/>
                              </a:lnTo>
                              <a:cubicBezTo>
                                <a:pt x="142" y="1"/>
                                <a:pt x="145" y="0"/>
                                <a:pt x="148" y="0"/>
                              </a:cubicBezTo>
                              <a:cubicBezTo>
                                <a:pt x="150" y="0"/>
                                <a:pt x="153" y="1"/>
                                <a:pt x="155" y="3"/>
                              </a:cubicBezTo>
                              <a:lnTo>
                                <a:pt x="302" y="150"/>
                              </a:lnTo>
                              <a:cubicBezTo>
                                <a:pt x="304" y="152"/>
                                <a:pt x="305" y="154"/>
                                <a:pt x="305" y="157"/>
                              </a:cubicBezTo>
                              <a:cubicBezTo>
                                <a:pt x="305" y="160"/>
                                <a:pt x="304" y="162"/>
                                <a:pt x="302" y="164"/>
                              </a:cubicBezTo>
                              <a:lnTo>
                                <a:pt x="155" y="311"/>
                              </a:lnTo>
                              <a:cubicBezTo>
                                <a:pt x="153" y="313"/>
                                <a:pt x="150" y="314"/>
                                <a:pt x="148" y="314"/>
                              </a:cubicBezTo>
                              <a:cubicBezTo>
                                <a:pt x="145" y="314"/>
                                <a:pt x="142" y="313"/>
                                <a:pt x="140" y="311"/>
                              </a:cubicBezTo>
                              <a:lnTo>
                                <a:pt x="125" y="295"/>
                              </a:lnTo>
                              <a:close/>
                            </a:path>
                          </a:pathLst>
                        </a:custGeom>
                        <a:solidFill>
                          <a:srgbClr val="C00000"/>
                        </a:solidFill>
                        <a:ln w="0">
                          <a:noFill/>
                          <a:prstDash val="solid"/>
                          <a:round/>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0DBC9F7B" id="Freeform 270" o:spid="_x0000_s1026" style="position:absolute;margin-left:-29.25pt;margin-top:25.15pt;width:20.1pt;height:20.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30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" path="m4,295c2,293,,291,,288v,-3,2,-5,4,-7l127,157,4,33c2,31,,29,,26,,23,2,21,4,19l19,3c21,1,24,,27,v2,,5,1,7,3l181,150v2,2,3,4,3,7c184,160,183,162,181,164l34,311v-2,2,-5,3,-7,3c24,314,21,313,19,311l4,295xm125,295v-3,-2,-4,-4,-4,-7c121,285,122,283,125,281l248,157,125,33v-3,-2,-4,-4,-4,-7c121,23,122,21,125,19l140,3v2,-2,5,-3,8,-3c150,,153,1,155,3l302,150v2,2,3,4,3,7c305,160,304,162,302,164l155,311v-2,2,-5,3,-7,3c145,314,142,313,140,311l125,295xe" fillcolor="#c00000" stroked="f" strokeweight="0">
                <v:path arrowok="t" o:connecttype="custom" o:connectlocs="3347,243265;0,237493;3347,231720;106256,129467;3347,27213;0,21440;3347,15668;15897,2474;22590,0;28446,2474;151435,123694;153945,129467;151435,135239;28446,256459;22590,258933;15897,256459;3347,243265;104582,243265;101236,237493;104582,231720;207491,129467;104582,27213;101236,21440;104582,15668;117132,2474;123826,0;129682,2474;252671,123694;255181,129467;252671,135239;129682,256459;123826,258933;117132,256459;104582,243265" o:connectangles="0,0,0,0,0,0,0,0,0,0,0,0,0,0,0,0,0,0,0,0,0,0,0,0,0,0,0,0,0,0,0,0,0,0"/>
                <o:lock v:ext="edit" verticies="t"/>
              </v:shape>
            </w:pict>
          </mc:Fallback>
        </mc:AlternateContent>
      </w:r>
      <w:r w:rsidRPr="00AF4F73">
        <w:rPr>
          <w:b/>
          <w:bCs/>
          <w:color w:val="C00000"/>
          <w:lang w:val="nl-NL"/>
        </w:rPr>
        <w:t>Group 9</w:t>
      </w:r>
    </w:p>
    <w:p w14:paraId="735D7AE3" w14:textId="77777777" w:rsidR="00AF4F73" w:rsidRPr="00AF4F73" w:rsidRDefault="00AF4F73" w:rsidP="00394229">
      <w:pPr>
        <w:spacing w:after="0" w:line="240" w:lineRule="auto"/>
        <w:jc w:val="both"/>
        <w:rPr>
          <w:b/>
          <w:lang w:val="nl-NL"/>
        </w:rPr>
      </w:pPr>
      <w:r w:rsidRPr="00AF4F73">
        <w:rPr>
          <w:b/>
          <w:lang w:val="nl-NL"/>
        </w:rPr>
        <w:t>Lin Jiao</w:t>
      </w:r>
      <w:r w:rsidR="002F2E7C">
        <w:rPr>
          <w:b/>
          <w:lang w:val="nl-NL"/>
        </w:rPr>
        <w:t xml:space="preserve"> (A0098993B)</w:t>
      </w:r>
    </w:p>
    <w:p w14:paraId="64404F3F" w14:textId="77777777" w:rsidR="00475DE8" w:rsidRPr="00141A33" w:rsidRDefault="00AF4F73" w:rsidP="00141A33">
      <w:pPr>
        <w:widowControl w:val="0"/>
        <w:autoSpaceDE w:val="0"/>
        <w:autoSpaceDN w:val="0"/>
        <w:adjustRightInd w:val="0"/>
        <w:spacing w:after="240" w:line="440" w:lineRule="atLeast"/>
        <w:rPr>
          <w:rFonts w:ascii="Times" w:hAnsi="Times" w:cs="Times"/>
          <w:sz w:val="24"/>
          <w:szCs w:val="24"/>
        </w:rPr>
      </w:pPr>
      <w:r w:rsidRPr="00AF4F73">
        <w:rPr>
          <w:b/>
          <w:lang w:val="nl-NL"/>
        </w:rPr>
        <w:t>Stephanie van den Boogaard</w:t>
      </w:r>
      <w:r w:rsidR="001C6336">
        <w:rPr>
          <w:b/>
          <w:lang w:val="nl-NL"/>
        </w:rPr>
        <w:t xml:space="preserve"> (</w:t>
      </w:r>
      <w:r w:rsidR="00FE7446" w:rsidRPr="00FE7446">
        <w:rPr>
          <w:b/>
          <w:lang w:val="nl-NL"/>
        </w:rPr>
        <w:t>A0149081</w:t>
      </w:r>
      <w:r w:rsidR="00FE7446">
        <w:rPr>
          <w:b/>
          <w:lang w:val="nl-NL"/>
        </w:rPr>
        <w:t>E)</w:t>
      </w:r>
      <w:r w:rsidR="00475DE8">
        <w:rPr>
          <w:lang w:val="en-SG"/>
        </w:rPr>
        <w:br w:type="page"/>
      </w:r>
    </w:p>
    <w:sdt>
      <w:sdtPr>
        <w:rPr>
          <w:rFonts w:asciiTheme="minorHAnsi" w:eastAsiaTheme="minorEastAsia" w:hAnsiTheme="minorHAnsi" w:cstheme="minorBidi"/>
          <w:b w:val="0"/>
          <w:bCs w:val="0"/>
          <w:sz w:val="22"/>
          <w:szCs w:val="22"/>
        </w:rPr>
        <w:id w:val="1411039707"/>
        <w:docPartObj>
          <w:docPartGallery w:val="Table of Contents"/>
          <w:docPartUnique/>
        </w:docPartObj>
      </w:sdtPr>
      <w:sdtEndPr>
        <w:rPr>
          <w:noProof/>
        </w:rPr>
      </w:sdtEndPr>
      <w:sdtContent>
        <w:p w14:paraId="2EE20BED" w14:textId="6F90C01E" w:rsidR="00475DE8" w:rsidRDefault="00475DE8" w:rsidP="00475DE8">
          <w:pPr>
            <w:pStyle w:val="TOCHeading"/>
            <w:numPr>
              <w:ilvl w:val="0"/>
              <w:numId w:val="0"/>
            </w:numPr>
            <w:ind w:left="432"/>
          </w:pPr>
          <w:r>
            <w:t>Table</w:t>
          </w:r>
          <w:bookmarkStart w:id="0" w:name="_GoBack"/>
          <w:bookmarkEnd w:id="0"/>
          <w:r>
            <w:t xml:space="preserve"> of Contents</w:t>
          </w:r>
        </w:p>
        <w:p w14:paraId="204FD5C1" w14:textId="77777777" w:rsidR="007A388F" w:rsidRDefault="00475DE8">
          <w:pPr>
            <w:pStyle w:val="TOC1"/>
            <w:tabs>
              <w:tab w:val="left" w:pos="480"/>
              <w:tab w:val="right" w:leader="dot" w:pos="9350"/>
            </w:tabs>
            <w:rPr>
              <w:rFonts w:eastAsia="宋体"/>
              <w:noProof/>
              <w:sz w:val="24"/>
              <w:szCs w:val="24"/>
              <w:lang w:eastAsia="zh-CN"/>
            </w:rPr>
          </w:pPr>
          <w:r>
            <w:fldChar w:fldCharType="begin"/>
          </w:r>
          <w:r>
            <w:instrText xml:space="preserve"> TOC \o "1-3" \h \z \u </w:instrText>
          </w:r>
          <w:r>
            <w:fldChar w:fldCharType="separate"/>
          </w:r>
          <w:hyperlink w:anchor="_Toc447895529" w:history="1">
            <w:r w:rsidR="007A388F" w:rsidRPr="00723223">
              <w:rPr>
                <w:rStyle w:val="Hyperlink"/>
                <w:noProof/>
                <w:lang w:val="nl-NL"/>
              </w:rPr>
              <w:t>1</w:t>
            </w:r>
            <w:r w:rsidR="007A388F">
              <w:rPr>
                <w:rFonts w:eastAsia="宋体"/>
                <w:noProof/>
                <w:sz w:val="24"/>
                <w:szCs w:val="24"/>
                <w:lang w:eastAsia="zh-CN"/>
              </w:rPr>
              <w:tab/>
            </w:r>
            <w:r w:rsidR="007A388F" w:rsidRPr="00723223">
              <w:rPr>
                <w:rStyle w:val="Hyperlink"/>
                <w:noProof/>
                <w:lang w:val="nl-NL"/>
              </w:rPr>
              <w:t>Introduction</w:t>
            </w:r>
            <w:r w:rsidR="007A388F">
              <w:rPr>
                <w:noProof/>
                <w:webHidden/>
              </w:rPr>
              <w:tab/>
            </w:r>
            <w:r w:rsidR="007A388F">
              <w:rPr>
                <w:noProof/>
                <w:webHidden/>
              </w:rPr>
              <w:fldChar w:fldCharType="begin"/>
            </w:r>
            <w:r w:rsidR="007A388F">
              <w:rPr>
                <w:noProof/>
                <w:webHidden/>
              </w:rPr>
              <w:instrText xml:space="preserve"> PAGEREF _Toc447895529 \h </w:instrText>
            </w:r>
            <w:r w:rsidR="007A388F">
              <w:rPr>
                <w:noProof/>
                <w:webHidden/>
              </w:rPr>
            </w:r>
            <w:r w:rsidR="007A388F">
              <w:rPr>
                <w:noProof/>
                <w:webHidden/>
              </w:rPr>
              <w:fldChar w:fldCharType="separate"/>
            </w:r>
            <w:r w:rsidR="007A388F">
              <w:rPr>
                <w:noProof/>
                <w:webHidden/>
              </w:rPr>
              <w:t>3</w:t>
            </w:r>
            <w:r w:rsidR="007A388F">
              <w:rPr>
                <w:noProof/>
                <w:webHidden/>
              </w:rPr>
              <w:fldChar w:fldCharType="end"/>
            </w:r>
          </w:hyperlink>
        </w:p>
        <w:p w14:paraId="31C80157" w14:textId="77777777" w:rsidR="007A388F" w:rsidRDefault="007A388F">
          <w:pPr>
            <w:pStyle w:val="TOC2"/>
            <w:tabs>
              <w:tab w:val="left" w:pos="960"/>
              <w:tab w:val="right" w:leader="dot" w:pos="9350"/>
            </w:tabs>
            <w:rPr>
              <w:rFonts w:eastAsia="宋体"/>
              <w:noProof/>
              <w:sz w:val="24"/>
              <w:szCs w:val="24"/>
              <w:lang w:eastAsia="zh-CN"/>
            </w:rPr>
          </w:pPr>
          <w:hyperlink w:anchor="_Toc447895530" w:history="1">
            <w:r w:rsidRPr="00723223">
              <w:rPr>
                <w:rStyle w:val="Hyperlink"/>
                <w:noProof/>
                <w:lang w:val="en-SG"/>
              </w:rPr>
              <w:t>1.1</w:t>
            </w:r>
            <w:r>
              <w:rPr>
                <w:rFonts w:eastAsia="宋体"/>
                <w:noProof/>
                <w:sz w:val="24"/>
                <w:szCs w:val="24"/>
                <w:lang w:eastAsia="zh-CN"/>
              </w:rPr>
              <w:tab/>
            </w:r>
            <w:r w:rsidRPr="00723223">
              <w:rPr>
                <w:rStyle w:val="Hyperlink"/>
                <w:noProof/>
                <w:lang w:val="en-SG"/>
              </w:rPr>
              <w:t>Background &amp; Objective of the Paper</w:t>
            </w:r>
            <w:r>
              <w:rPr>
                <w:noProof/>
                <w:webHidden/>
              </w:rPr>
              <w:tab/>
            </w:r>
            <w:r>
              <w:rPr>
                <w:noProof/>
                <w:webHidden/>
              </w:rPr>
              <w:fldChar w:fldCharType="begin"/>
            </w:r>
            <w:r>
              <w:rPr>
                <w:noProof/>
                <w:webHidden/>
              </w:rPr>
              <w:instrText xml:space="preserve"> PAGEREF _Toc447895530 \h </w:instrText>
            </w:r>
            <w:r>
              <w:rPr>
                <w:noProof/>
                <w:webHidden/>
              </w:rPr>
            </w:r>
            <w:r>
              <w:rPr>
                <w:noProof/>
                <w:webHidden/>
              </w:rPr>
              <w:fldChar w:fldCharType="separate"/>
            </w:r>
            <w:r>
              <w:rPr>
                <w:noProof/>
                <w:webHidden/>
              </w:rPr>
              <w:t>3</w:t>
            </w:r>
            <w:r>
              <w:rPr>
                <w:noProof/>
                <w:webHidden/>
              </w:rPr>
              <w:fldChar w:fldCharType="end"/>
            </w:r>
          </w:hyperlink>
        </w:p>
        <w:p w14:paraId="60E8313B" w14:textId="77777777" w:rsidR="007A388F" w:rsidRDefault="007A388F">
          <w:pPr>
            <w:pStyle w:val="TOC2"/>
            <w:tabs>
              <w:tab w:val="left" w:pos="960"/>
              <w:tab w:val="right" w:leader="dot" w:pos="9350"/>
            </w:tabs>
            <w:rPr>
              <w:rFonts w:eastAsia="宋体"/>
              <w:noProof/>
              <w:sz w:val="24"/>
              <w:szCs w:val="24"/>
              <w:lang w:eastAsia="zh-CN"/>
            </w:rPr>
          </w:pPr>
          <w:hyperlink w:anchor="_Toc447895531" w:history="1">
            <w:r w:rsidRPr="00723223">
              <w:rPr>
                <w:rStyle w:val="Hyperlink"/>
                <w:noProof/>
                <w:lang w:val="en-SG"/>
              </w:rPr>
              <w:t>1.2</w:t>
            </w:r>
            <w:r>
              <w:rPr>
                <w:rFonts w:eastAsia="宋体"/>
                <w:noProof/>
                <w:sz w:val="24"/>
                <w:szCs w:val="24"/>
                <w:lang w:eastAsia="zh-CN"/>
              </w:rPr>
              <w:tab/>
            </w:r>
            <w:r w:rsidRPr="00723223">
              <w:rPr>
                <w:rStyle w:val="Hyperlink"/>
                <w:noProof/>
                <w:lang w:val="en-SG"/>
              </w:rPr>
              <w:t>Issues Addressed in the Paper</w:t>
            </w:r>
            <w:r>
              <w:rPr>
                <w:noProof/>
                <w:webHidden/>
              </w:rPr>
              <w:tab/>
            </w:r>
            <w:r>
              <w:rPr>
                <w:noProof/>
                <w:webHidden/>
              </w:rPr>
              <w:fldChar w:fldCharType="begin"/>
            </w:r>
            <w:r>
              <w:rPr>
                <w:noProof/>
                <w:webHidden/>
              </w:rPr>
              <w:instrText xml:space="preserve"> PAGEREF _Toc447895531 \h </w:instrText>
            </w:r>
            <w:r>
              <w:rPr>
                <w:noProof/>
                <w:webHidden/>
              </w:rPr>
            </w:r>
            <w:r>
              <w:rPr>
                <w:noProof/>
                <w:webHidden/>
              </w:rPr>
              <w:fldChar w:fldCharType="separate"/>
            </w:r>
            <w:r>
              <w:rPr>
                <w:noProof/>
                <w:webHidden/>
              </w:rPr>
              <w:t>4</w:t>
            </w:r>
            <w:r>
              <w:rPr>
                <w:noProof/>
                <w:webHidden/>
              </w:rPr>
              <w:fldChar w:fldCharType="end"/>
            </w:r>
          </w:hyperlink>
        </w:p>
        <w:p w14:paraId="46B5A157" w14:textId="77777777" w:rsidR="007A388F" w:rsidRDefault="007A388F">
          <w:pPr>
            <w:pStyle w:val="TOC1"/>
            <w:tabs>
              <w:tab w:val="left" w:pos="480"/>
              <w:tab w:val="right" w:leader="dot" w:pos="9350"/>
            </w:tabs>
            <w:rPr>
              <w:rFonts w:eastAsia="宋体"/>
              <w:noProof/>
              <w:sz w:val="24"/>
              <w:szCs w:val="24"/>
              <w:lang w:eastAsia="zh-CN"/>
            </w:rPr>
          </w:pPr>
          <w:hyperlink w:anchor="_Toc447895532" w:history="1">
            <w:r w:rsidRPr="00723223">
              <w:rPr>
                <w:rStyle w:val="Hyperlink"/>
                <w:noProof/>
                <w:lang w:val="nl-NL"/>
              </w:rPr>
              <w:t>2</w:t>
            </w:r>
            <w:r>
              <w:rPr>
                <w:rFonts w:eastAsia="宋体"/>
                <w:noProof/>
                <w:sz w:val="24"/>
                <w:szCs w:val="24"/>
                <w:lang w:eastAsia="zh-CN"/>
              </w:rPr>
              <w:tab/>
            </w:r>
            <w:r w:rsidRPr="00723223">
              <w:rPr>
                <w:rStyle w:val="Hyperlink"/>
                <w:noProof/>
                <w:lang w:val="nl-NL"/>
              </w:rPr>
              <w:t>Methodology</w:t>
            </w:r>
            <w:r>
              <w:rPr>
                <w:noProof/>
                <w:webHidden/>
              </w:rPr>
              <w:tab/>
            </w:r>
            <w:r>
              <w:rPr>
                <w:noProof/>
                <w:webHidden/>
              </w:rPr>
              <w:fldChar w:fldCharType="begin"/>
            </w:r>
            <w:r>
              <w:rPr>
                <w:noProof/>
                <w:webHidden/>
              </w:rPr>
              <w:instrText xml:space="preserve"> PAGEREF _Toc447895532 \h </w:instrText>
            </w:r>
            <w:r>
              <w:rPr>
                <w:noProof/>
                <w:webHidden/>
              </w:rPr>
            </w:r>
            <w:r>
              <w:rPr>
                <w:noProof/>
                <w:webHidden/>
              </w:rPr>
              <w:fldChar w:fldCharType="separate"/>
            </w:r>
            <w:r>
              <w:rPr>
                <w:noProof/>
                <w:webHidden/>
              </w:rPr>
              <w:t>4</w:t>
            </w:r>
            <w:r>
              <w:rPr>
                <w:noProof/>
                <w:webHidden/>
              </w:rPr>
              <w:fldChar w:fldCharType="end"/>
            </w:r>
          </w:hyperlink>
        </w:p>
        <w:p w14:paraId="40FB5894" w14:textId="77777777" w:rsidR="007A388F" w:rsidRDefault="007A388F">
          <w:pPr>
            <w:pStyle w:val="TOC2"/>
            <w:tabs>
              <w:tab w:val="left" w:pos="960"/>
              <w:tab w:val="right" w:leader="dot" w:pos="9350"/>
            </w:tabs>
            <w:rPr>
              <w:rFonts w:eastAsia="宋体"/>
              <w:noProof/>
              <w:sz w:val="24"/>
              <w:szCs w:val="24"/>
              <w:lang w:eastAsia="zh-CN"/>
            </w:rPr>
          </w:pPr>
          <w:hyperlink w:anchor="_Toc447895533" w:history="1">
            <w:r w:rsidRPr="00723223">
              <w:rPr>
                <w:rStyle w:val="Hyperlink"/>
                <w:noProof/>
                <w:lang w:val="en-SG"/>
              </w:rPr>
              <w:t>2.1</w:t>
            </w:r>
            <w:r>
              <w:rPr>
                <w:rFonts w:eastAsia="宋体"/>
                <w:noProof/>
                <w:sz w:val="24"/>
                <w:szCs w:val="24"/>
                <w:lang w:eastAsia="zh-CN"/>
              </w:rPr>
              <w:tab/>
            </w:r>
            <w:r w:rsidRPr="00723223">
              <w:rPr>
                <w:rStyle w:val="Hyperlink"/>
                <w:noProof/>
                <w:lang w:val="en-SG"/>
              </w:rPr>
              <w:t>Surveillance</w:t>
            </w:r>
            <w:r>
              <w:rPr>
                <w:noProof/>
                <w:webHidden/>
              </w:rPr>
              <w:tab/>
            </w:r>
            <w:r>
              <w:rPr>
                <w:noProof/>
                <w:webHidden/>
              </w:rPr>
              <w:fldChar w:fldCharType="begin"/>
            </w:r>
            <w:r>
              <w:rPr>
                <w:noProof/>
                <w:webHidden/>
              </w:rPr>
              <w:instrText xml:space="preserve"> PAGEREF _Toc447895533 \h </w:instrText>
            </w:r>
            <w:r>
              <w:rPr>
                <w:noProof/>
                <w:webHidden/>
              </w:rPr>
            </w:r>
            <w:r>
              <w:rPr>
                <w:noProof/>
                <w:webHidden/>
              </w:rPr>
              <w:fldChar w:fldCharType="separate"/>
            </w:r>
            <w:r>
              <w:rPr>
                <w:noProof/>
                <w:webHidden/>
              </w:rPr>
              <w:t>5</w:t>
            </w:r>
            <w:r>
              <w:rPr>
                <w:noProof/>
                <w:webHidden/>
              </w:rPr>
              <w:fldChar w:fldCharType="end"/>
            </w:r>
          </w:hyperlink>
        </w:p>
        <w:p w14:paraId="0581F4AB" w14:textId="77777777" w:rsidR="007A388F" w:rsidRDefault="007A388F">
          <w:pPr>
            <w:pStyle w:val="TOC2"/>
            <w:tabs>
              <w:tab w:val="left" w:pos="960"/>
              <w:tab w:val="right" w:leader="dot" w:pos="9350"/>
            </w:tabs>
            <w:rPr>
              <w:rFonts w:eastAsia="宋体"/>
              <w:noProof/>
              <w:sz w:val="24"/>
              <w:szCs w:val="24"/>
              <w:lang w:eastAsia="zh-CN"/>
            </w:rPr>
          </w:pPr>
          <w:hyperlink w:anchor="_Toc447895534" w:history="1">
            <w:r w:rsidRPr="00723223">
              <w:rPr>
                <w:rStyle w:val="Hyperlink"/>
                <w:noProof/>
                <w:lang w:val="en-SG"/>
              </w:rPr>
              <w:t>2.2</w:t>
            </w:r>
            <w:r>
              <w:rPr>
                <w:rFonts w:eastAsia="宋体"/>
                <w:noProof/>
                <w:sz w:val="24"/>
                <w:szCs w:val="24"/>
                <w:lang w:eastAsia="zh-CN"/>
              </w:rPr>
              <w:tab/>
            </w:r>
            <w:r w:rsidRPr="00723223">
              <w:rPr>
                <w:rStyle w:val="Hyperlink"/>
                <w:noProof/>
                <w:lang w:val="en-SG"/>
              </w:rPr>
              <w:t>Logistic Regression Modelling</w:t>
            </w:r>
            <w:r>
              <w:rPr>
                <w:noProof/>
                <w:webHidden/>
              </w:rPr>
              <w:tab/>
            </w:r>
            <w:r>
              <w:rPr>
                <w:noProof/>
                <w:webHidden/>
              </w:rPr>
              <w:fldChar w:fldCharType="begin"/>
            </w:r>
            <w:r>
              <w:rPr>
                <w:noProof/>
                <w:webHidden/>
              </w:rPr>
              <w:instrText xml:space="preserve"> PAGEREF _Toc447895534 \h </w:instrText>
            </w:r>
            <w:r>
              <w:rPr>
                <w:noProof/>
                <w:webHidden/>
              </w:rPr>
            </w:r>
            <w:r>
              <w:rPr>
                <w:noProof/>
                <w:webHidden/>
              </w:rPr>
              <w:fldChar w:fldCharType="separate"/>
            </w:r>
            <w:r>
              <w:rPr>
                <w:noProof/>
                <w:webHidden/>
              </w:rPr>
              <w:t>5</w:t>
            </w:r>
            <w:r>
              <w:rPr>
                <w:noProof/>
                <w:webHidden/>
              </w:rPr>
              <w:fldChar w:fldCharType="end"/>
            </w:r>
          </w:hyperlink>
        </w:p>
        <w:p w14:paraId="659401DC" w14:textId="77777777" w:rsidR="007A388F" w:rsidRDefault="007A388F">
          <w:pPr>
            <w:pStyle w:val="TOC2"/>
            <w:tabs>
              <w:tab w:val="left" w:pos="960"/>
              <w:tab w:val="right" w:leader="dot" w:pos="9350"/>
            </w:tabs>
            <w:rPr>
              <w:rFonts w:eastAsia="宋体"/>
              <w:noProof/>
              <w:sz w:val="24"/>
              <w:szCs w:val="24"/>
              <w:lang w:eastAsia="zh-CN"/>
            </w:rPr>
          </w:pPr>
          <w:hyperlink w:anchor="_Toc447895535" w:history="1">
            <w:r w:rsidRPr="00723223">
              <w:rPr>
                <w:rStyle w:val="Hyperlink"/>
                <w:noProof/>
                <w:lang w:val="en-SG"/>
              </w:rPr>
              <w:t>2.3</w:t>
            </w:r>
            <w:r>
              <w:rPr>
                <w:rFonts w:eastAsia="宋体"/>
                <w:noProof/>
                <w:sz w:val="24"/>
                <w:szCs w:val="24"/>
                <w:lang w:eastAsia="zh-CN"/>
              </w:rPr>
              <w:tab/>
            </w:r>
            <w:r w:rsidRPr="00723223">
              <w:rPr>
                <w:rStyle w:val="Hyperlink"/>
                <w:noProof/>
                <w:lang w:val="en-SG"/>
              </w:rPr>
              <w:t>Reproduction Number R</w:t>
            </w:r>
            <w:r>
              <w:rPr>
                <w:noProof/>
                <w:webHidden/>
              </w:rPr>
              <w:tab/>
            </w:r>
            <w:r>
              <w:rPr>
                <w:noProof/>
                <w:webHidden/>
              </w:rPr>
              <w:fldChar w:fldCharType="begin"/>
            </w:r>
            <w:r>
              <w:rPr>
                <w:noProof/>
                <w:webHidden/>
              </w:rPr>
              <w:instrText xml:space="preserve"> PAGEREF _Toc447895535 \h </w:instrText>
            </w:r>
            <w:r>
              <w:rPr>
                <w:noProof/>
                <w:webHidden/>
              </w:rPr>
            </w:r>
            <w:r>
              <w:rPr>
                <w:noProof/>
                <w:webHidden/>
              </w:rPr>
              <w:fldChar w:fldCharType="separate"/>
            </w:r>
            <w:r>
              <w:rPr>
                <w:noProof/>
                <w:webHidden/>
              </w:rPr>
              <w:t>6</w:t>
            </w:r>
            <w:r>
              <w:rPr>
                <w:noProof/>
                <w:webHidden/>
              </w:rPr>
              <w:fldChar w:fldCharType="end"/>
            </w:r>
          </w:hyperlink>
        </w:p>
        <w:p w14:paraId="7A184888" w14:textId="77777777" w:rsidR="007A388F" w:rsidRDefault="007A388F">
          <w:pPr>
            <w:pStyle w:val="TOC1"/>
            <w:tabs>
              <w:tab w:val="left" w:pos="480"/>
              <w:tab w:val="right" w:leader="dot" w:pos="9350"/>
            </w:tabs>
            <w:rPr>
              <w:rFonts w:eastAsia="宋体"/>
              <w:noProof/>
              <w:sz w:val="24"/>
              <w:szCs w:val="24"/>
              <w:lang w:eastAsia="zh-CN"/>
            </w:rPr>
          </w:pPr>
          <w:hyperlink w:anchor="_Toc447895536" w:history="1">
            <w:r w:rsidRPr="00723223">
              <w:rPr>
                <w:rStyle w:val="Hyperlink"/>
                <w:noProof/>
                <w:lang w:val="en-SG"/>
              </w:rPr>
              <w:t>3</w:t>
            </w:r>
            <w:r>
              <w:rPr>
                <w:rFonts w:eastAsia="宋体"/>
                <w:noProof/>
                <w:sz w:val="24"/>
                <w:szCs w:val="24"/>
                <w:lang w:eastAsia="zh-CN"/>
              </w:rPr>
              <w:tab/>
            </w:r>
            <w:r w:rsidRPr="00723223">
              <w:rPr>
                <w:rStyle w:val="Hyperlink"/>
                <w:noProof/>
                <w:lang w:val="en-SG"/>
              </w:rPr>
              <w:t>Results of the Data Analysis</w:t>
            </w:r>
            <w:r>
              <w:rPr>
                <w:noProof/>
                <w:webHidden/>
              </w:rPr>
              <w:tab/>
            </w:r>
            <w:r>
              <w:rPr>
                <w:noProof/>
                <w:webHidden/>
              </w:rPr>
              <w:fldChar w:fldCharType="begin"/>
            </w:r>
            <w:r>
              <w:rPr>
                <w:noProof/>
                <w:webHidden/>
              </w:rPr>
              <w:instrText xml:space="preserve"> PAGEREF _Toc447895536 \h </w:instrText>
            </w:r>
            <w:r>
              <w:rPr>
                <w:noProof/>
                <w:webHidden/>
              </w:rPr>
            </w:r>
            <w:r>
              <w:rPr>
                <w:noProof/>
                <w:webHidden/>
              </w:rPr>
              <w:fldChar w:fldCharType="separate"/>
            </w:r>
            <w:r>
              <w:rPr>
                <w:noProof/>
                <w:webHidden/>
              </w:rPr>
              <w:t>6</w:t>
            </w:r>
            <w:r>
              <w:rPr>
                <w:noProof/>
                <w:webHidden/>
              </w:rPr>
              <w:fldChar w:fldCharType="end"/>
            </w:r>
          </w:hyperlink>
        </w:p>
        <w:p w14:paraId="10A39407" w14:textId="77777777" w:rsidR="007A388F" w:rsidRDefault="007A388F">
          <w:pPr>
            <w:pStyle w:val="TOC2"/>
            <w:tabs>
              <w:tab w:val="left" w:pos="960"/>
              <w:tab w:val="right" w:leader="dot" w:pos="9350"/>
            </w:tabs>
            <w:rPr>
              <w:rFonts w:eastAsia="宋体"/>
              <w:noProof/>
              <w:sz w:val="24"/>
              <w:szCs w:val="24"/>
              <w:lang w:eastAsia="zh-CN"/>
            </w:rPr>
          </w:pPr>
          <w:hyperlink w:anchor="_Toc447895537" w:history="1">
            <w:r w:rsidRPr="00723223">
              <w:rPr>
                <w:rStyle w:val="Hyperlink"/>
                <w:noProof/>
                <w:lang w:val="en-SG"/>
              </w:rPr>
              <w:t>3.1</w:t>
            </w:r>
            <w:r>
              <w:rPr>
                <w:rFonts w:eastAsia="宋体"/>
                <w:noProof/>
                <w:sz w:val="24"/>
                <w:szCs w:val="24"/>
                <w:lang w:eastAsia="zh-CN"/>
              </w:rPr>
              <w:tab/>
            </w:r>
            <w:r w:rsidRPr="00723223">
              <w:rPr>
                <w:rStyle w:val="Hyperlink"/>
                <w:noProof/>
                <w:lang w:val="en-SG"/>
              </w:rPr>
              <w:t>The Scale and Characteristics of the Epidemic</w:t>
            </w:r>
            <w:r>
              <w:rPr>
                <w:noProof/>
                <w:webHidden/>
              </w:rPr>
              <w:tab/>
            </w:r>
            <w:r>
              <w:rPr>
                <w:noProof/>
                <w:webHidden/>
              </w:rPr>
              <w:fldChar w:fldCharType="begin"/>
            </w:r>
            <w:r>
              <w:rPr>
                <w:noProof/>
                <w:webHidden/>
              </w:rPr>
              <w:instrText xml:space="preserve"> PAGEREF _Toc447895537 \h </w:instrText>
            </w:r>
            <w:r>
              <w:rPr>
                <w:noProof/>
                <w:webHidden/>
              </w:rPr>
            </w:r>
            <w:r>
              <w:rPr>
                <w:noProof/>
                <w:webHidden/>
              </w:rPr>
              <w:fldChar w:fldCharType="separate"/>
            </w:r>
            <w:r>
              <w:rPr>
                <w:noProof/>
                <w:webHidden/>
              </w:rPr>
              <w:t>7</w:t>
            </w:r>
            <w:r>
              <w:rPr>
                <w:noProof/>
                <w:webHidden/>
              </w:rPr>
              <w:fldChar w:fldCharType="end"/>
            </w:r>
          </w:hyperlink>
        </w:p>
        <w:p w14:paraId="6E728584" w14:textId="77777777" w:rsidR="007A388F" w:rsidRDefault="007A388F">
          <w:pPr>
            <w:pStyle w:val="TOC2"/>
            <w:tabs>
              <w:tab w:val="left" w:pos="960"/>
              <w:tab w:val="right" w:leader="dot" w:pos="9350"/>
            </w:tabs>
            <w:rPr>
              <w:rFonts w:eastAsia="宋体"/>
              <w:noProof/>
              <w:sz w:val="24"/>
              <w:szCs w:val="24"/>
              <w:lang w:eastAsia="zh-CN"/>
            </w:rPr>
          </w:pPr>
          <w:hyperlink w:anchor="_Toc447895538" w:history="1">
            <w:r w:rsidRPr="00723223">
              <w:rPr>
                <w:rStyle w:val="Hyperlink"/>
                <w:noProof/>
                <w:lang w:val="en-SG"/>
              </w:rPr>
              <w:t>3.2</w:t>
            </w:r>
            <w:r>
              <w:rPr>
                <w:rFonts w:eastAsia="宋体"/>
                <w:noProof/>
                <w:sz w:val="24"/>
                <w:szCs w:val="24"/>
                <w:lang w:eastAsia="zh-CN"/>
              </w:rPr>
              <w:tab/>
            </w:r>
            <w:r w:rsidRPr="00723223">
              <w:rPr>
                <w:rStyle w:val="Hyperlink"/>
                <w:noProof/>
                <w:lang w:val="en-SG"/>
              </w:rPr>
              <w:t>The Geographic Origin and Spread of the Epidemic</w:t>
            </w:r>
            <w:r>
              <w:rPr>
                <w:noProof/>
                <w:webHidden/>
              </w:rPr>
              <w:tab/>
            </w:r>
            <w:r>
              <w:rPr>
                <w:noProof/>
                <w:webHidden/>
              </w:rPr>
              <w:fldChar w:fldCharType="begin"/>
            </w:r>
            <w:r>
              <w:rPr>
                <w:noProof/>
                <w:webHidden/>
              </w:rPr>
              <w:instrText xml:space="preserve"> PAGEREF _Toc447895538 \h </w:instrText>
            </w:r>
            <w:r>
              <w:rPr>
                <w:noProof/>
                <w:webHidden/>
              </w:rPr>
            </w:r>
            <w:r>
              <w:rPr>
                <w:noProof/>
                <w:webHidden/>
              </w:rPr>
              <w:fldChar w:fldCharType="separate"/>
            </w:r>
            <w:r>
              <w:rPr>
                <w:noProof/>
                <w:webHidden/>
              </w:rPr>
              <w:t>9</w:t>
            </w:r>
            <w:r>
              <w:rPr>
                <w:noProof/>
                <w:webHidden/>
              </w:rPr>
              <w:fldChar w:fldCharType="end"/>
            </w:r>
          </w:hyperlink>
        </w:p>
        <w:p w14:paraId="3A7902E7" w14:textId="77777777" w:rsidR="007A388F" w:rsidRDefault="007A388F">
          <w:pPr>
            <w:pStyle w:val="TOC2"/>
            <w:tabs>
              <w:tab w:val="left" w:pos="960"/>
              <w:tab w:val="right" w:leader="dot" w:pos="9350"/>
            </w:tabs>
            <w:rPr>
              <w:rFonts w:eastAsia="宋体"/>
              <w:noProof/>
              <w:sz w:val="24"/>
              <w:szCs w:val="24"/>
              <w:lang w:eastAsia="zh-CN"/>
            </w:rPr>
          </w:pPr>
          <w:hyperlink w:anchor="_Toc447895539" w:history="1">
            <w:r w:rsidRPr="00723223">
              <w:rPr>
                <w:rStyle w:val="Hyperlink"/>
                <w:noProof/>
                <w:lang w:val="en-SG"/>
              </w:rPr>
              <w:t>3.3</w:t>
            </w:r>
            <w:r>
              <w:rPr>
                <w:rFonts w:eastAsia="宋体"/>
                <w:noProof/>
                <w:sz w:val="24"/>
                <w:szCs w:val="24"/>
                <w:lang w:eastAsia="zh-CN"/>
              </w:rPr>
              <w:tab/>
            </w:r>
            <w:r w:rsidRPr="00723223">
              <w:rPr>
                <w:rStyle w:val="Hyperlink"/>
                <w:noProof/>
                <w:lang w:val="en-SG"/>
              </w:rPr>
              <w:t>Projection of Future Cases</w:t>
            </w:r>
            <w:r>
              <w:rPr>
                <w:noProof/>
                <w:webHidden/>
              </w:rPr>
              <w:tab/>
            </w:r>
            <w:r>
              <w:rPr>
                <w:noProof/>
                <w:webHidden/>
              </w:rPr>
              <w:fldChar w:fldCharType="begin"/>
            </w:r>
            <w:r>
              <w:rPr>
                <w:noProof/>
                <w:webHidden/>
              </w:rPr>
              <w:instrText xml:space="preserve"> PAGEREF _Toc447895539 \h </w:instrText>
            </w:r>
            <w:r>
              <w:rPr>
                <w:noProof/>
                <w:webHidden/>
              </w:rPr>
            </w:r>
            <w:r>
              <w:rPr>
                <w:noProof/>
                <w:webHidden/>
              </w:rPr>
              <w:fldChar w:fldCharType="separate"/>
            </w:r>
            <w:r>
              <w:rPr>
                <w:noProof/>
                <w:webHidden/>
              </w:rPr>
              <w:t>10</w:t>
            </w:r>
            <w:r>
              <w:rPr>
                <w:noProof/>
                <w:webHidden/>
              </w:rPr>
              <w:fldChar w:fldCharType="end"/>
            </w:r>
          </w:hyperlink>
        </w:p>
        <w:p w14:paraId="4F712BC3" w14:textId="77777777" w:rsidR="007A388F" w:rsidRDefault="007A388F">
          <w:pPr>
            <w:pStyle w:val="TOC1"/>
            <w:tabs>
              <w:tab w:val="left" w:pos="480"/>
              <w:tab w:val="right" w:leader="dot" w:pos="9350"/>
            </w:tabs>
            <w:rPr>
              <w:rFonts w:eastAsia="宋体"/>
              <w:noProof/>
              <w:sz w:val="24"/>
              <w:szCs w:val="24"/>
              <w:lang w:eastAsia="zh-CN"/>
            </w:rPr>
          </w:pPr>
          <w:hyperlink w:anchor="_Toc447895540" w:history="1">
            <w:r w:rsidRPr="00723223">
              <w:rPr>
                <w:rStyle w:val="Hyperlink"/>
                <w:noProof/>
                <w:lang w:val="en-SG"/>
              </w:rPr>
              <w:t>4</w:t>
            </w:r>
            <w:r>
              <w:rPr>
                <w:rFonts w:eastAsia="宋体"/>
                <w:noProof/>
                <w:sz w:val="24"/>
                <w:szCs w:val="24"/>
                <w:lang w:eastAsia="zh-CN"/>
              </w:rPr>
              <w:tab/>
            </w:r>
            <w:r w:rsidRPr="00723223">
              <w:rPr>
                <w:rStyle w:val="Hyperlink"/>
                <w:noProof/>
                <w:lang w:val="en-SG"/>
              </w:rPr>
              <w:t>Conclusion</w:t>
            </w:r>
            <w:r>
              <w:rPr>
                <w:noProof/>
                <w:webHidden/>
              </w:rPr>
              <w:tab/>
            </w:r>
            <w:r>
              <w:rPr>
                <w:noProof/>
                <w:webHidden/>
              </w:rPr>
              <w:fldChar w:fldCharType="begin"/>
            </w:r>
            <w:r>
              <w:rPr>
                <w:noProof/>
                <w:webHidden/>
              </w:rPr>
              <w:instrText xml:space="preserve"> PAGEREF _Toc447895540 \h </w:instrText>
            </w:r>
            <w:r>
              <w:rPr>
                <w:noProof/>
                <w:webHidden/>
              </w:rPr>
            </w:r>
            <w:r>
              <w:rPr>
                <w:noProof/>
                <w:webHidden/>
              </w:rPr>
              <w:fldChar w:fldCharType="separate"/>
            </w:r>
            <w:r>
              <w:rPr>
                <w:noProof/>
                <w:webHidden/>
              </w:rPr>
              <w:t>12</w:t>
            </w:r>
            <w:r>
              <w:rPr>
                <w:noProof/>
                <w:webHidden/>
              </w:rPr>
              <w:fldChar w:fldCharType="end"/>
            </w:r>
          </w:hyperlink>
        </w:p>
        <w:p w14:paraId="43A8BB7F" w14:textId="77777777" w:rsidR="007A388F" w:rsidRDefault="007A388F">
          <w:pPr>
            <w:pStyle w:val="TOC2"/>
            <w:tabs>
              <w:tab w:val="left" w:pos="960"/>
              <w:tab w:val="right" w:leader="dot" w:pos="9350"/>
            </w:tabs>
            <w:rPr>
              <w:rFonts w:eastAsia="宋体"/>
              <w:noProof/>
              <w:sz w:val="24"/>
              <w:szCs w:val="24"/>
              <w:lang w:eastAsia="zh-CN"/>
            </w:rPr>
          </w:pPr>
          <w:hyperlink w:anchor="_Toc447895541" w:history="1">
            <w:r w:rsidRPr="00723223">
              <w:rPr>
                <w:rStyle w:val="Hyperlink"/>
                <w:noProof/>
                <w:lang w:val="en-SG"/>
              </w:rPr>
              <w:t>4.1</w:t>
            </w:r>
            <w:r>
              <w:rPr>
                <w:rFonts w:eastAsia="宋体"/>
                <w:noProof/>
                <w:sz w:val="24"/>
                <w:szCs w:val="24"/>
                <w:lang w:eastAsia="zh-CN"/>
              </w:rPr>
              <w:tab/>
            </w:r>
            <w:r w:rsidRPr="00723223">
              <w:rPr>
                <w:rStyle w:val="Hyperlink"/>
                <w:noProof/>
                <w:lang w:val="en-SG"/>
              </w:rPr>
              <w:t>Main Contributions</w:t>
            </w:r>
            <w:r>
              <w:rPr>
                <w:noProof/>
                <w:webHidden/>
              </w:rPr>
              <w:tab/>
            </w:r>
            <w:r>
              <w:rPr>
                <w:noProof/>
                <w:webHidden/>
              </w:rPr>
              <w:fldChar w:fldCharType="begin"/>
            </w:r>
            <w:r>
              <w:rPr>
                <w:noProof/>
                <w:webHidden/>
              </w:rPr>
              <w:instrText xml:space="preserve"> PAGEREF _Toc447895541 \h </w:instrText>
            </w:r>
            <w:r>
              <w:rPr>
                <w:noProof/>
                <w:webHidden/>
              </w:rPr>
            </w:r>
            <w:r>
              <w:rPr>
                <w:noProof/>
                <w:webHidden/>
              </w:rPr>
              <w:fldChar w:fldCharType="separate"/>
            </w:r>
            <w:r>
              <w:rPr>
                <w:noProof/>
                <w:webHidden/>
              </w:rPr>
              <w:t>12</w:t>
            </w:r>
            <w:r>
              <w:rPr>
                <w:noProof/>
                <w:webHidden/>
              </w:rPr>
              <w:fldChar w:fldCharType="end"/>
            </w:r>
          </w:hyperlink>
        </w:p>
        <w:p w14:paraId="3B2DC0F1" w14:textId="77777777" w:rsidR="007A388F" w:rsidRDefault="007A388F">
          <w:pPr>
            <w:pStyle w:val="TOC2"/>
            <w:tabs>
              <w:tab w:val="left" w:pos="960"/>
              <w:tab w:val="right" w:leader="dot" w:pos="9350"/>
            </w:tabs>
            <w:rPr>
              <w:rFonts w:eastAsia="宋体"/>
              <w:noProof/>
              <w:sz w:val="24"/>
              <w:szCs w:val="24"/>
              <w:lang w:eastAsia="zh-CN"/>
            </w:rPr>
          </w:pPr>
          <w:hyperlink w:anchor="_Toc447895542" w:history="1">
            <w:r w:rsidRPr="00723223">
              <w:rPr>
                <w:rStyle w:val="Hyperlink"/>
                <w:noProof/>
                <w:lang w:val="en-SG"/>
              </w:rPr>
              <w:t>4.2</w:t>
            </w:r>
            <w:r>
              <w:rPr>
                <w:rFonts w:eastAsia="宋体"/>
                <w:noProof/>
                <w:sz w:val="24"/>
                <w:szCs w:val="24"/>
                <w:lang w:eastAsia="zh-CN"/>
              </w:rPr>
              <w:tab/>
            </w:r>
            <w:r w:rsidRPr="00723223">
              <w:rPr>
                <w:rStyle w:val="Hyperlink"/>
                <w:noProof/>
                <w:lang w:val="en-SG"/>
              </w:rPr>
              <w:t>Limitations</w:t>
            </w:r>
            <w:r>
              <w:rPr>
                <w:noProof/>
                <w:webHidden/>
              </w:rPr>
              <w:tab/>
            </w:r>
            <w:r>
              <w:rPr>
                <w:noProof/>
                <w:webHidden/>
              </w:rPr>
              <w:fldChar w:fldCharType="begin"/>
            </w:r>
            <w:r>
              <w:rPr>
                <w:noProof/>
                <w:webHidden/>
              </w:rPr>
              <w:instrText xml:space="preserve"> PAGEREF _Toc447895542 \h </w:instrText>
            </w:r>
            <w:r>
              <w:rPr>
                <w:noProof/>
                <w:webHidden/>
              </w:rPr>
            </w:r>
            <w:r>
              <w:rPr>
                <w:noProof/>
                <w:webHidden/>
              </w:rPr>
              <w:fldChar w:fldCharType="separate"/>
            </w:r>
            <w:r>
              <w:rPr>
                <w:noProof/>
                <w:webHidden/>
              </w:rPr>
              <w:t>12</w:t>
            </w:r>
            <w:r>
              <w:rPr>
                <w:noProof/>
                <w:webHidden/>
              </w:rPr>
              <w:fldChar w:fldCharType="end"/>
            </w:r>
          </w:hyperlink>
        </w:p>
        <w:p w14:paraId="654FB42A" w14:textId="77777777" w:rsidR="007A388F" w:rsidRDefault="007A388F">
          <w:pPr>
            <w:pStyle w:val="TOC1"/>
            <w:tabs>
              <w:tab w:val="left" w:pos="480"/>
              <w:tab w:val="right" w:leader="dot" w:pos="9350"/>
            </w:tabs>
            <w:rPr>
              <w:rFonts w:eastAsia="宋体"/>
              <w:noProof/>
              <w:sz w:val="24"/>
              <w:szCs w:val="24"/>
              <w:lang w:eastAsia="zh-CN"/>
            </w:rPr>
          </w:pPr>
          <w:hyperlink w:anchor="_Toc447895543" w:history="1">
            <w:r w:rsidRPr="00723223">
              <w:rPr>
                <w:rStyle w:val="Hyperlink"/>
                <w:noProof/>
                <w:lang w:val="en-SG"/>
              </w:rPr>
              <w:t>5</w:t>
            </w:r>
            <w:r>
              <w:rPr>
                <w:rFonts w:eastAsia="宋体"/>
                <w:noProof/>
                <w:sz w:val="24"/>
                <w:szCs w:val="24"/>
                <w:lang w:eastAsia="zh-CN"/>
              </w:rPr>
              <w:tab/>
            </w:r>
            <w:r w:rsidRPr="00723223">
              <w:rPr>
                <w:rStyle w:val="Hyperlink"/>
                <w:noProof/>
                <w:lang w:val="en-SG"/>
              </w:rPr>
              <w:t>Replication of Plot</w:t>
            </w:r>
            <w:r>
              <w:rPr>
                <w:noProof/>
                <w:webHidden/>
              </w:rPr>
              <w:tab/>
            </w:r>
            <w:r>
              <w:rPr>
                <w:noProof/>
                <w:webHidden/>
              </w:rPr>
              <w:fldChar w:fldCharType="begin"/>
            </w:r>
            <w:r>
              <w:rPr>
                <w:noProof/>
                <w:webHidden/>
              </w:rPr>
              <w:instrText xml:space="preserve"> PAGEREF _Toc447895543 \h </w:instrText>
            </w:r>
            <w:r>
              <w:rPr>
                <w:noProof/>
                <w:webHidden/>
              </w:rPr>
            </w:r>
            <w:r>
              <w:rPr>
                <w:noProof/>
                <w:webHidden/>
              </w:rPr>
              <w:fldChar w:fldCharType="separate"/>
            </w:r>
            <w:r>
              <w:rPr>
                <w:noProof/>
                <w:webHidden/>
              </w:rPr>
              <w:t>13</w:t>
            </w:r>
            <w:r>
              <w:rPr>
                <w:noProof/>
                <w:webHidden/>
              </w:rPr>
              <w:fldChar w:fldCharType="end"/>
            </w:r>
          </w:hyperlink>
        </w:p>
        <w:p w14:paraId="3DBFAE90" w14:textId="77777777" w:rsidR="007A388F" w:rsidRDefault="007A388F">
          <w:pPr>
            <w:pStyle w:val="TOC2"/>
            <w:tabs>
              <w:tab w:val="left" w:pos="960"/>
              <w:tab w:val="right" w:leader="dot" w:pos="9350"/>
            </w:tabs>
            <w:rPr>
              <w:rFonts w:eastAsia="宋体"/>
              <w:noProof/>
              <w:sz w:val="24"/>
              <w:szCs w:val="24"/>
              <w:lang w:eastAsia="zh-CN"/>
            </w:rPr>
          </w:pPr>
          <w:hyperlink w:anchor="_Toc447895544" w:history="1">
            <w:r w:rsidRPr="00723223">
              <w:rPr>
                <w:rStyle w:val="Hyperlink"/>
                <w:noProof/>
                <w:lang w:val="en-SG"/>
              </w:rPr>
              <w:t>5.1</w:t>
            </w:r>
            <w:r>
              <w:rPr>
                <w:rFonts w:eastAsia="宋体"/>
                <w:noProof/>
                <w:sz w:val="24"/>
                <w:szCs w:val="24"/>
                <w:lang w:eastAsia="zh-CN"/>
              </w:rPr>
              <w:tab/>
            </w:r>
            <w:r w:rsidRPr="00723223">
              <w:rPr>
                <w:rStyle w:val="Hyperlink"/>
                <w:noProof/>
                <w:lang w:val="en-SG"/>
              </w:rPr>
              <w:t>Replication Result</w:t>
            </w:r>
            <w:r>
              <w:rPr>
                <w:noProof/>
                <w:webHidden/>
              </w:rPr>
              <w:tab/>
            </w:r>
            <w:r>
              <w:rPr>
                <w:noProof/>
                <w:webHidden/>
              </w:rPr>
              <w:fldChar w:fldCharType="begin"/>
            </w:r>
            <w:r>
              <w:rPr>
                <w:noProof/>
                <w:webHidden/>
              </w:rPr>
              <w:instrText xml:space="preserve"> PAGEREF _Toc447895544 \h </w:instrText>
            </w:r>
            <w:r>
              <w:rPr>
                <w:noProof/>
                <w:webHidden/>
              </w:rPr>
            </w:r>
            <w:r>
              <w:rPr>
                <w:noProof/>
                <w:webHidden/>
              </w:rPr>
              <w:fldChar w:fldCharType="separate"/>
            </w:r>
            <w:r>
              <w:rPr>
                <w:noProof/>
                <w:webHidden/>
              </w:rPr>
              <w:t>13</w:t>
            </w:r>
            <w:r>
              <w:rPr>
                <w:noProof/>
                <w:webHidden/>
              </w:rPr>
              <w:fldChar w:fldCharType="end"/>
            </w:r>
          </w:hyperlink>
        </w:p>
        <w:p w14:paraId="7D989516" w14:textId="77777777" w:rsidR="007A388F" w:rsidRDefault="007A388F">
          <w:pPr>
            <w:pStyle w:val="TOC2"/>
            <w:tabs>
              <w:tab w:val="left" w:pos="960"/>
              <w:tab w:val="right" w:leader="dot" w:pos="9350"/>
            </w:tabs>
            <w:rPr>
              <w:rFonts w:eastAsia="宋体"/>
              <w:noProof/>
              <w:sz w:val="24"/>
              <w:szCs w:val="24"/>
              <w:lang w:eastAsia="zh-CN"/>
            </w:rPr>
          </w:pPr>
          <w:hyperlink w:anchor="_Toc447895545" w:history="1">
            <w:r w:rsidRPr="00723223">
              <w:rPr>
                <w:rStyle w:val="Hyperlink"/>
                <w:noProof/>
                <w:lang w:val="en-SG"/>
              </w:rPr>
              <w:t>5.2</w:t>
            </w:r>
            <w:r>
              <w:rPr>
                <w:rFonts w:eastAsia="宋体"/>
                <w:noProof/>
                <w:sz w:val="24"/>
                <w:szCs w:val="24"/>
                <w:lang w:eastAsia="zh-CN"/>
              </w:rPr>
              <w:tab/>
            </w:r>
            <w:r w:rsidRPr="00723223">
              <w:rPr>
                <w:rStyle w:val="Hyperlink"/>
                <w:noProof/>
                <w:lang w:val="en-SG"/>
              </w:rPr>
              <w:t>Reflection on Projection</w:t>
            </w:r>
            <w:r>
              <w:rPr>
                <w:noProof/>
                <w:webHidden/>
              </w:rPr>
              <w:tab/>
            </w:r>
            <w:r>
              <w:rPr>
                <w:noProof/>
                <w:webHidden/>
              </w:rPr>
              <w:fldChar w:fldCharType="begin"/>
            </w:r>
            <w:r>
              <w:rPr>
                <w:noProof/>
                <w:webHidden/>
              </w:rPr>
              <w:instrText xml:space="preserve"> PAGEREF _Toc447895545 \h </w:instrText>
            </w:r>
            <w:r>
              <w:rPr>
                <w:noProof/>
                <w:webHidden/>
              </w:rPr>
            </w:r>
            <w:r>
              <w:rPr>
                <w:noProof/>
                <w:webHidden/>
              </w:rPr>
              <w:fldChar w:fldCharType="separate"/>
            </w:r>
            <w:r>
              <w:rPr>
                <w:noProof/>
                <w:webHidden/>
              </w:rPr>
              <w:t>14</w:t>
            </w:r>
            <w:r>
              <w:rPr>
                <w:noProof/>
                <w:webHidden/>
              </w:rPr>
              <w:fldChar w:fldCharType="end"/>
            </w:r>
          </w:hyperlink>
        </w:p>
        <w:p w14:paraId="619C77D5" w14:textId="77777777" w:rsidR="007A388F" w:rsidRDefault="007A388F">
          <w:pPr>
            <w:pStyle w:val="TOC1"/>
            <w:tabs>
              <w:tab w:val="right" w:leader="dot" w:pos="9350"/>
            </w:tabs>
            <w:rPr>
              <w:rFonts w:eastAsia="宋体"/>
              <w:noProof/>
              <w:sz w:val="24"/>
              <w:szCs w:val="24"/>
              <w:lang w:eastAsia="zh-CN"/>
            </w:rPr>
          </w:pPr>
          <w:hyperlink w:anchor="_Toc447895546" w:history="1">
            <w:r w:rsidRPr="00723223">
              <w:rPr>
                <w:rStyle w:val="Hyperlink"/>
                <w:noProof/>
                <w:lang w:val="en-SG"/>
              </w:rPr>
              <w:t>Appendix</w:t>
            </w:r>
            <w:r>
              <w:rPr>
                <w:noProof/>
                <w:webHidden/>
              </w:rPr>
              <w:tab/>
            </w:r>
            <w:r>
              <w:rPr>
                <w:noProof/>
                <w:webHidden/>
              </w:rPr>
              <w:fldChar w:fldCharType="begin"/>
            </w:r>
            <w:r>
              <w:rPr>
                <w:noProof/>
                <w:webHidden/>
              </w:rPr>
              <w:instrText xml:space="preserve"> PAGEREF _Toc447895546 \h </w:instrText>
            </w:r>
            <w:r>
              <w:rPr>
                <w:noProof/>
                <w:webHidden/>
              </w:rPr>
            </w:r>
            <w:r>
              <w:rPr>
                <w:noProof/>
                <w:webHidden/>
              </w:rPr>
              <w:fldChar w:fldCharType="separate"/>
            </w:r>
            <w:r>
              <w:rPr>
                <w:noProof/>
                <w:webHidden/>
              </w:rPr>
              <w:t>15</w:t>
            </w:r>
            <w:r>
              <w:rPr>
                <w:noProof/>
                <w:webHidden/>
              </w:rPr>
              <w:fldChar w:fldCharType="end"/>
            </w:r>
          </w:hyperlink>
        </w:p>
        <w:p w14:paraId="4AAE168C" w14:textId="77777777" w:rsidR="007A388F" w:rsidRDefault="007A388F">
          <w:pPr>
            <w:pStyle w:val="TOC1"/>
            <w:tabs>
              <w:tab w:val="left" w:pos="480"/>
              <w:tab w:val="right" w:leader="dot" w:pos="9350"/>
            </w:tabs>
            <w:rPr>
              <w:rFonts w:eastAsia="宋体"/>
              <w:noProof/>
              <w:sz w:val="24"/>
              <w:szCs w:val="24"/>
              <w:lang w:eastAsia="zh-CN"/>
            </w:rPr>
          </w:pPr>
          <w:hyperlink w:anchor="_Toc447895547" w:history="1">
            <w:r w:rsidRPr="00723223">
              <w:rPr>
                <w:rStyle w:val="Hyperlink"/>
                <w:noProof/>
                <w:lang w:val="en-SG"/>
              </w:rPr>
              <w:t>1.</w:t>
            </w:r>
            <w:r>
              <w:rPr>
                <w:rFonts w:eastAsia="宋体"/>
                <w:noProof/>
                <w:sz w:val="24"/>
                <w:szCs w:val="24"/>
                <w:lang w:eastAsia="zh-CN"/>
              </w:rPr>
              <w:tab/>
            </w:r>
            <w:r w:rsidRPr="00723223">
              <w:rPr>
                <w:rStyle w:val="Hyperlink"/>
                <w:noProof/>
                <w:lang w:val="en-SG"/>
              </w:rPr>
              <w:t>Dataset of Replication</w:t>
            </w:r>
            <w:r>
              <w:rPr>
                <w:noProof/>
                <w:webHidden/>
              </w:rPr>
              <w:tab/>
            </w:r>
            <w:r>
              <w:rPr>
                <w:noProof/>
                <w:webHidden/>
              </w:rPr>
              <w:fldChar w:fldCharType="begin"/>
            </w:r>
            <w:r>
              <w:rPr>
                <w:noProof/>
                <w:webHidden/>
              </w:rPr>
              <w:instrText xml:space="preserve"> PAGEREF _Toc447895547 \h </w:instrText>
            </w:r>
            <w:r>
              <w:rPr>
                <w:noProof/>
                <w:webHidden/>
              </w:rPr>
            </w:r>
            <w:r>
              <w:rPr>
                <w:noProof/>
                <w:webHidden/>
              </w:rPr>
              <w:fldChar w:fldCharType="separate"/>
            </w:r>
            <w:r>
              <w:rPr>
                <w:noProof/>
                <w:webHidden/>
              </w:rPr>
              <w:t>15</w:t>
            </w:r>
            <w:r>
              <w:rPr>
                <w:noProof/>
                <w:webHidden/>
              </w:rPr>
              <w:fldChar w:fldCharType="end"/>
            </w:r>
          </w:hyperlink>
        </w:p>
        <w:p w14:paraId="13A3CF7B" w14:textId="77777777" w:rsidR="007A388F" w:rsidRDefault="007A388F">
          <w:pPr>
            <w:pStyle w:val="TOC1"/>
            <w:tabs>
              <w:tab w:val="left" w:pos="480"/>
              <w:tab w:val="right" w:leader="dot" w:pos="9350"/>
            </w:tabs>
            <w:rPr>
              <w:rFonts w:eastAsia="宋体"/>
              <w:noProof/>
              <w:sz w:val="24"/>
              <w:szCs w:val="24"/>
              <w:lang w:eastAsia="zh-CN"/>
            </w:rPr>
          </w:pPr>
          <w:hyperlink w:anchor="_Toc447895548" w:history="1">
            <w:r w:rsidRPr="00723223">
              <w:rPr>
                <w:rStyle w:val="Hyperlink"/>
                <w:noProof/>
                <w:lang w:val="en-SG"/>
              </w:rPr>
              <w:t>2.</w:t>
            </w:r>
            <w:r>
              <w:rPr>
                <w:rFonts w:eastAsia="宋体"/>
                <w:noProof/>
                <w:sz w:val="24"/>
                <w:szCs w:val="24"/>
                <w:lang w:eastAsia="zh-CN"/>
              </w:rPr>
              <w:tab/>
            </w:r>
            <w:r w:rsidRPr="00723223">
              <w:rPr>
                <w:rStyle w:val="Hyperlink"/>
                <w:noProof/>
                <w:lang w:val="en-SG"/>
              </w:rPr>
              <w:t>Source code R</w:t>
            </w:r>
            <w:r>
              <w:rPr>
                <w:noProof/>
                <w:webHidden/>
              </w:rPr>
              <w:tab/>
            </w:r>
            <w:r>
              <w:rPr>
                <w:noProof/>
                <w:webHidden/>
              </w:rPr>
              <w:fldChar w:fldCharType="begin"/>
            </w:r>
            <w:r>
              <w:rPr>
                <w:noProof/>
                <w:webHidden/>
              </w:rPr>
              <w:instrText xml:space="preserve"> PAGEREF _Toc447895548 \h </w:instrText>
            </w:r>
            <w:r>
              <w:rPr>
                <w:noProof/>
                <w:webHidden/>
              </w:rPr>
            </w:r>
            <w:r>
              <w:rPr>
                <w:noProof/>
                <w:webHidden/>
              </w:rPr>
              <w:fldChar w:fldCharType="separate"/>
            </w:r>
            <w:r>
              <w:rPr>
                <w:noProof/>
                <w:webHidden/>
              </w:rPr>
              <w:t>15</w:t>
            </w:r>
            <w:r>
              <w:rPr>
                <w:noProof/>
                <w:webHidden/>
              </w:rPr>
              <w:fldChar w:fldCharType="end"/>
            </w:r>
          </w:hyperlink>
        </w:p>
        <w:p w14:paraId="04FBA81F" w14:textId="3B668C56" w:rsidR="00475DE8" w:rsidRDefault="00475DE8">
          <w:r>
            <w:rPr>
              <w:b/>
              <w:bCs/>
              <w:noProof/>
            </w:rPr>
            <w:fldChar w:fldCharType="end"/>
          </w:r>
        </w:p>
      </w:sdtContent>
    </w:sdt>
    <w:p w14:paraId="456D5426" w14:textId="77777777" w:rsidR="00AF4F73" w:rsidRPr="00D1799F" w:rsidRDefault="00AF4F73" w:rsidP="00394229">
      <w:pPr>
        <w:jc w:val="both"/>
        <w:rPr>
          <w:rFonts w:asciiTheme="majorHAnsi" w:eastAsiaTheme="majorEastAsia" w:hAnsiTheme="majorHAnsi" w:cstheme="majorBidi"/>
          <w:sz w:val="40"/>
          <w:szCs w:val="40"/>
          <w:lang w:val="en-SG"/>
        </w:rPr>
      </w:pPr>
      <w:r w:rsidRPr="00D1799F">
        <w:rPr>
          <w:lang w:val="en-SG"/>
        </w:rPr>
        <w:br w:type="page"/>
      </w:r>
    </w:p>
    <w:p w14:paraId="0E421A10" w14:textId="77777777" w:rsidR="00AF4F73" w:rsidRDefault="00AF4F73" w:rsidP="00394229">
      <w:pPr>
        <w:pStyle w:val="Heading1"/>
        <w:jc w:val="both"/>
        <w:rPr>
          <w:lang w:val="nl-NL"/>
        </w:rPr>
      </w:pPr>
      <w:bookmarkStart w:id="1" w:name="_Toc447895529"/>
      <w:r>
        <w:rPr>
          <w:lang w:val="nl-NL"/>
        </w:rPr>
        <w:lastRenderedPageBreak/>
        <w:t>Introduction</w:t>
      </w:r>
      <w:bookmarkEnd w:id="1"/>
    </w:p>
    <w:p w14:paraId="18EE8CA4" w14:textId="77777777" w:rsidR="00186753" w:rsidRPr="00DB645F" w:rsidRDefault="00186753" w:rsidP="00186753">
      <w:pPr>
        <w:jc w:val="both"/>
        <w:rPr>
          <w:lang w:val="en-SG"/>
        </w:rPr>
      </w:pPr>
      <w:r w:rsidRPr="00DB645F">
        <w:rPr>
          <w:lang w:val="en-SG"/>
        </w:rPr>
        <w:t>The Ebola Virus</w:t>
      </w:r>
      <w:r>
        <w:rPr>
          <w:lang w:val="en-SG"/>
        </w:rPr>
        <w:t xml:space="preserve"> Disease (EVD) epidemic occurred in the D</w:t>
      </w:r>
      <w:r w:rsidRPr="00DB645F">
        <w:rPr>
          <w:lang w:val="en-SG"/>
        </w:rPr>
        <w:t xml:space="preserve">ecember 2013 is the largest outbreak </w:t>
      </w:r>
      <w:r>
        <w:rPr>
          <w:lang w:val="en-SG"/>
        </w:rPr>
        <w:t xml:space="preserve">of Ebola up </w:t>
      </w:r>
      <w:r w:rsidRPr="00DB645F">
        <w:rPr>
          <w:lang w:val="en-SG"/>
        </w:rPr>
        <w:t xml:space="preserve">to </w:t>
      </w:r>
      <w:r>
        <w:rPr>
          <w:lang w:val="en-SG"/>
        </w:rPr>
        <w:t>this moment</w:t>
      </w:r>
      <w:r w:rsidRPr="00DB645F">
        <w:rPr>
          <w:lang w:val="en-SG"/>
        </w:rPr>
        <w:t xml:space="preserve">. The World Health Organisation declared </w:t>
      </w:r>
      <w:r>
        <w:rPr>
          <w:lang w:val="en-SG"/>
        </w:rPr>
        <w:t xml:space="preserve">the epidemic to be a </w:t>
      </w:r>
      <w:r w:rsidRPr="00DB645F">
        <w:rPr>
          <w:lang w:val="en-SG"/>
        </w:rPr>
        <w:t xml:space="preserve">public health emergency of international concern in 2014. The outbreak </w:t>
      </w:r>
      <w:r>
        <w:rPr>
          <w:lang w:val="en-SG"/>
        </w:rPr>
        <w:t>took</w:t>
      </w:r>
      <w:r w:rsidRPr="00DB645F">
        <w:rPr>
          <w:lang w:val="en-SG"/>
        </w:rPr>
        <w:t xml:space="preserve"> more 11 thousands lives in West Africa. The tea</w:t>
      </w:r>
      <w:r>
        <w:rPr>
          <w:lang w:val="en-SG"/>
        </w:rPr>
        <w:t>m is concern about the EVD and would</w:t>
      </w:r>
      <w:r w:rsidRPr="00DB645F">
        <w:rPr>
          <w:lang w:val="en-SG"/>
        </w:rPr>
        <w:t xml:space="preserve"> to know more details about the EVD in West Africa. Hence, the team chooses to study a paper related to the EVD and to have deeper understand on this epidemic. In this report, the team will discuss the paper, Ebola Virus Disease in West Africa — The First 9 Months of the Epidemic and Forward Projections. Firstly, the team will elaborate on the background and the objective of the paper. After that, the methodologies used in the paper will be discussed, followed by an overview of the results. Lastly, the team will conclude with cont</w:t>
      </w:r>
      <w:r>
        <w:rPr>
          <w:lang w:val="en-SG"/>
        </w:rPr>
        <w:t>ributions made by the paper and</w:t>
      </w:r>
      <w:r w:rsidRPr="00DB645F">
        <w:rPr>
          <w:lang w:val="en-SG"/>
        </w:rPr>
        <w:t xml:space="preserve"> </w:t>
      </w:r>
      <w:r>
        <w:rPr>
          <w:lang w:val="en-SG"/>
        </w:rPr>
        <w:t xml:space="preserve">the </w:t>
      </w:r>
      <w:r w:rsidRPr="00DB645F">
        <w:rPr>
          <w:lang w:val="en-SG"/>
        </w:rPr>
        <w:t xml:space="preserve">limitations relating to the research of the paper. </w:t>
      </w:r>
    </w:p>
    <w:p w14:paraId="1296253B" w14:textId="77777777" w:rsidR="00D1799F" w:rsidRDefault="00141A33" w:rsidP="00394229">
      <w:pPr>
        <w:pStyle w:val="Heading2"/>
        <w:jc w:val="both"/>
        <w:rPr>
          <w:lang w:val="en-SG"/>
        </w:rPr>
      </w:pPr>
      <w:bookmarkStart w:id="2" w:name="_Toc447895530"/>
      <w:r>
        <w:rPr>
          <w:lang w:val="en-SG"/>
        </w:rPr>
        <w:t>Background &amp; Objective of the P</w:t>
      </w:r>
      <w:r w:rsidR="00D1799F" w:rsidRPr="00D1799F">
        <w:rPr>
          <w:lang w:val="en-SG"/>
        </w:rPr>
        <w:t>aper</w:t>
      </w:r>
      <w:bookmarkEnd w:id="2"/>
    </w:p>
    <w:p w14:paraId="251EFE02" w14:textId="77777777" w:rsidR="00186753" w:rsidRDefault="00186753" w:rsidP="00186753">
      <w:pPr>
        <w:jc w:val="both"/>
        <w:rPr>
          <w:lang w:val="en-SG"/>
        </w:rPr>
      </w:pPr>
      <w:r w:rsidRPr="00DB645F">
        <w:rPr>
          <w:lang w:val="en-SG"/>
        </w:rPr>
        <w:t xml:space="preserve">The paper studied </w:t>
      </w:r>
      <w:r>
        <w:rPr>
          <w:lang w:val="en-SG"/>
        </w:rPr>
        <w:t xml:space="preserve">is called </w:t>
      </w:r>
      <w:r w:rsidRPr="00186753">
        <w:rPr>
          <w:i/>
          <w:lang w:val="en-SG"/>
        </w:rPr>
        <w:t>Ebola Virus Disease in West Africa — The First 9 Months of the Epidemic and Forward Projections</w:t>
      </w:r>
      <w:r w:rsidRPr="00DB645F">
        <w:rPr>
          <w:lang w:val="en-SG"/>
        </w:rPr>
        <w:t xml:space="preserve">. The paper is written by the World Health Organisation (WHO) Ebola Response Team. It is published on October 16th 2014 in the New England Journal of Medicine, </w:t>
      </w:r>
      <w:proofErr w:type="spellStart"/>
      <w:r w:rsidRPr="00DB645F">
        <w:rPr>
          <w:lang w:val="en-SG"/>
        </w:rPr>
        <w:t>Vol</w:t>
      </w:r>
      <w:proofErr w:type="spellEnd"/>
      <w:r w:rsidRPr="00DB645F">
        <w:rPr>
          <w:lang w:val="en-SG"/>
        </w:rPr>
        <w:t xml:space="preserve"> 371, No 16. The dataset used in the paper is based on the first 9 months of the epide</w:t>
      </w:r>
      <w:r>
        <w:rPr>
          <w:lang w:val="en-SG"/>
        </w:rPr>
        <w:t>mic in Guinea, Liberia, Nigeria</w:t>
      </w:r>
      <w:r w:rsidRPr="00DB645F">
        <w:rPr>
          <w:lang w:val="en-SG"/>
        </w:rPr>
        <w:t xml:space="preserve"> and Sierra Leone. </w:t>
      </w:r>
      <w:r w:rsidR="00D37925">
        <w:rPr>
          <w:lang w:val="en-SG"/>
        </w:rPr>
        <w:t>Figure 1 presents</w:t>
      </w:r>
      <w:r w:rsidRPr="00DB645F">
        <w:rPr>
          <w:lang w:val="en-SG"/>
        </w:rPr>
        <w:t xml:space="preserve"> the timeline from first Ebola cases happened in Guinea to the official end of the outbreaks in February 2016. </w:t>
      </w:r>
      <w:r w:rsidR="00D37925">
        <w:rPr>
          <w:lang w:val="en-SG"/>
        </w:rPr>
        <w:t xml:space="preserve">The paper focusses on the time between the first cases in December 2013 till the beginning of September. </w:t>
      </w:r>
    </w:p>
    <w:p w14:paraId="310367B2" w14:textId="77777777" w:rsidR="00D37925" w:rsidRPr="00DB645F" w:rsidRDefault="00D37925" w:rsidP="00186753">
      <w:pPr>
        <w:jc w:val="both"/>
        <w:rPr>
          <w:lang w:val="en-SG"/>
        </w:rPr>
      </w:pPr>
    </w:p>
    <w:p w14:paraId="6AADF0C0" w14:textId="77777777" w:rsidR="00186753" w:rsidRDefault="00186753" w:rsidP="00186753">
      <w:pPr>
        <w:jc w:val="both"/>
      </w:pPr>
      <w:r>
        <w:rPr>
          <w:noProof/>
          <w:lang w:eastAsia="zh-CN"/>
        </w:rPr>
        <w:drawing>
          <wp:inline distT="0" distB="0" distL="0" distR="0" wp14:anchorId="219B6ABE" wp14:editId="625AAFB2">
            <wp:extent cx="6532911" cy="2502792"/>
            <wp:effectExtent l="0" t="0" r="0" b="0"/>
            <wp:docPr id="7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6532911" cy="2502792"/>
                    </a:xfrm>
                    <a:prstGeom prst="rect">
                      <a:avLst/>
                    </a:prstGeom>
                    <a:ln/>
                  </pic:spPr>
                </pic:pic>
              </a:graphicData>
            </a:graphic>
          </wp:inline>
        </w:drawing>
      </w:r>
    </w:p>
    <w:p w14:paraId="2DF9F4D4" w14:textId="33C1E50D" w:rsidR="00D37925" w:rsidRDefault="0071732A" w:rsidP="00186753">
      <w:pPr>
        <w:jc w:val="both"/>
        <w:rPr>
          <w:i/>
          <w:sz w:val="18"/>
          <w:lang w:val="en-SG"/>
        </w:rPr>
      </w:pPr>
      <w:r>
        <w:rPr>
          <w:i/>
          <w:sz w:val="18"/>
          <w:lang w:val="en-SG"/>
        </w:rPr>
        <w:t>Figure 1: Timeline of EVD E</w:t>
      </w:r>
      <w:r w:rsidR="00D37925" w:rsidRPr="00D37925">
        <w:rPr>
          <w:i/>
          <w:sz w:val="18"/>
          <w:lang w:val="en-SG"/>
        </w:rPr>
        <w:t>pidemic December 2013 – September 2014</w:t>
      </w:r>
    </w:p>
    <w:p w14:paraId="69324540" w14:textId="77777777" w:rsidR="00141A33" w:rsidRPr="00141A33" w:rsidRDefault="00141A33" w:rsidP="00186753">
      <w:pPr>
        <w:jc w:val="both"/>
        <w:rPr>
          <w:i/>
          <w:sz w:val="18"/>
          <w:lang w:val="en-SG"/>
        </w:rPr>
      </w:pPr>
    </w:p>
    <w:p w14:paraId="48979918" w14:textId="77777777" w:rsidR="00186753" w:rsidRPr="00DB645F" w:rsidRDefault="00186753" w:rsidP="00186753">
      <w:pPr>
        <w:jc w:val="both"/>
        <w:rPr>
          <w:lang w:val="en-SG"/>
        </w:rPr>
      </w:pPr>
      <w:r w:rsidRPr="00DB645F">
        <w:rPr>
          <w:lang w:val="en-SG"/>
        </w:rPr>
        <w:t xml:space="preserve">The objectives of the paper </w:t>
      </w:r>
      <w:r>
        <w:rPr>
          <w:lang w:val="en-SG"/>
        </w:rPr>
        <w:t>are</w:t>
      </w:r>
      <w:r w:rsidRPr="00DB645F">
        <w:rPr>
          <w:lang w:val="en-SG"/>
        </w:rPr>
        <w:t xml:space="preserve"> summarized into three main points. First objective is to explore the clinical and epidemiologic characteristics of the epidemic. Second objective is to document trends in the epidemic. Last but not least, the final objective of the paper is to project expected case numbers for the coming weeks if control measures are not enhanced. </w:t>
      </w:r>
    </w:p>
    <w:p w14:paraId="7AD8F652" w14:textId="77777777" w:rsidR="00186753" w:rsidRPr="00DB645F" w:rsidRDefault="00186753" w:rsidP="00186753">
      <w:pPr>
        <w:numPr>
          <w:ilvl w:val="0"/>
          <w:numId w:val="21"/>
        </w:numPr>
        <w:spacing w:after="0"/>
        <w:ind w:hanging="360"/>
        <w:contextualSpacing/>
        <w:jc w:val="both"/>
        <w:rPr>
          <w:lang w:val="en-SG"/>
        </w:rPr>
      </w:pPr>
      <w:r w:rsidRPr="00DB645F">
        <w:rPr>
          <w:lang w:val="en-SG"/>
        </w:rPr>
        <w:lastRenderedPageBreak/>
        <w:t xml:space="preserve">To </w:t>
      </w:r>
      <w:r w:rsidRPr="00186753">
        <w:rPr>
          <w:lang w:val="en-SG"/>
        </w:rPr>
        <w:t>explore the clinical and epidemiologic characteristics of the epidemic</w:t>
      </w:r>
    </w:p>
    <w:p w14:paraId="706EA85D" w14:textId="77777777" w:rsidR="00186753" w:rsidRPr="00DB645F" w:rsidRDefault="00186753" w:rsidP="00D37925">
      <w:pPr>
        <w:ind w:left="360"/>
        <w:jc w:val="both"/>
        <w:rPr>
          <w:lang w:val="en-SG"/>
        </w:rPr>
      </w:pPr>
      <w:r w:rsidRPr="00DB645F">
        <w:rPr>
          <w:lang w:val="en-SG"/>
        </w:rPr>
        <w:t xml:space="preserve">By collecting and analysing all possible data from </w:t>
      </w:r>
      <w:r>
        <w:rPr>
          <w:lang w:val="en-SG"/>
        </w:rPr>
        <w:t>the</w:t>
      </w:r>
      <w:r w:rsidRPr="00DB645F">
        <w:rPr>
          <w:lang w:val="en-SG"/>
        </w:rPr>
        <w:t xml:space="preserve"> countries mentioned in West Africa, the Ebola Response team did the research works </w:t>
      </w:r>
      <w:r w:rsidR="00D37925">
        <w:rPr>
          <w:lang w:val="en-SG"/>
        </w:rPr>
        <w:t>to</w:t>
      </w:r>
      <w:r w:rsidRPr="00DB645F">
        <w:rPr>
          <w:lang w:val="en-SG"/>
        </w:rPr>
        <w:t xml:space="preserve"> find out </w:t>
      </w:r>
      <w:r w:rsidR="00D37925">
        <w:rPr>
          <w:lang w:val="en-SG"/>
        </w:rPr>
        <w:t xml:space="preserve">a </w:t>
      </w:r>
      <w:r w:rsidRPr="00DB645F">
        <w:rPr>
          <w:lang w:val="en-SG"/>
        </w:rPr>
        <w:t xml:space="preserve">number of </w:t>
      </w:r>
      <w:r w:rsidR="00D37925">
        <w:rPr>
          <w:lang w:val="en-SG"/>
        </w:rPr>
        <w:t>characteristics about the epidemic. E</w:t>
      </w:r>
      <w:r w:rsidRPr="00DB645F">
        <w:rPr>
          <w:lang w:val="en-SG"/>
        </w:rPr>
        <w:t xml:space="preserve">xamples of those </w:t>
      </w:r>
      <w:r w:rsidR="00D37925">
        <w:rPr>
          <w:lang w:val="en-SG"/>
        </w:rPr>
        <w:t>characteristics</w:t>
      </w:r>
      <w:r w:rsidRPr="00DB645F">
        <w:rPr>
          <w:lang w:val="en-SG"/>
        </w:rPr>
        <w:t xml:space="preserve"> are </w:t>
      </w:r>
      <w:r w:rsidR="00D37925">
        <w:rPr>
          <w:lang w:val="en-SG"/>
        </w:rPr>
        <w:t xml:space="preserve">the </w:t>
      </w:r>
      <w:r w:rsidRPr="00D37925">
        <w:rPr>
          <w:color w:val="2A2A2A"/>
          <w:lang w:val="en-SG"/>
        </w:rPr>
        <w:t>number of cases which includes suspected cases, probable cases and confirmed cases,   division of</w:t>
      </w:r>
      <w:r w:rsidRPr="00DB645F">
        <w:rPr>
          <w:color w:val="2A2A2A"/>
          <w:sz w:val="24"/>
          <w:szCs w:val="24"/>
          <w:lang w:val="en-SG"/>
        </w:rPr>
        <w:t xml:space="preserve"> </w:t>
      </w:r>
      <w:r w:rsidRPr="00D37925">
        <w:t>male and female, countries which most affected by EVD, the most common symptoms and so on.</w:t>
      </w:r>
    </w:p>
    <w:p w14:paraId="603DEC4C" w14:textId="77777777" w:rsidR="00186753" w:rsidRPr="00DB645F" w:rsidRDefault="00186753" w:rsidP="00186753">
      <w:pPr>
        <w:numPr>
          <w:ilvl w:val="0"/>
          <w:numId w:val="21"/>
        </w:numPr>
        <w:spacing w:after="0"/>
        <w:ind w:hanging="360"/>
        <w:contextualSpacing/>
        <w:jc w:val="both"/>
        <w:rPr>
          <w:lang w:val="en-SG"/>
        </w:rPr>
      </w:pPr>
      <w:r w:rsidRPr="00DB645F">
        <w:rPr>
          <w:lang w:val="en-SG"/>
        </w:rPr>
        <w:t xml:space="preserve">To </w:t>
      </w:r>
      <w:r w:rsidRPr="00186753">
        <w:rPr>
          <w:lang w:val="en-SG"/>
        </w:rPr>
        <w:t>document trends in the epidemic</w:t>
      </w:r>
    </w:p>
    <w:p w14:paraId="429F0AD5" w14:textId="77777777" w:rsidR="00186753" w:rsidRPr="00DB645F" w:rsidRDefault="00186753" w:rsidP="00D37925">
      <w:pPr>
        <w:ind w:left="360"/>
        <w:jc w:val="both"/>
        <w:rPr>
          <w:lang w:val="en-SG"/>
        </w:rPr>
      </w:pPr>
      <w:r w:rsidRPr="00DB645F">
        <w:rPr>
          <w:lang w:val="en-SG"/>
        </w:rPr>
        <w:t>By using the methodology to generate reproduction numbers and to identify the incubation period of the epidemic, this data helps the Ebola Response team to well document the trends of the epidemic in the current stage. With the current trends, it will help the research team to better predict the trends in the future and to better control the epidemic in West Africa.</w:t>
      </w:r>
    </w:p>
    <w:p w14:paraId="6A6F6471" w14:textId="77777777" w:rsidR="00186753" w:rsidRPr="00186753" w:rsidRDefault="00186753" w:rsidP="00186753">
      <w:pPr>
        <w:numPr>
          <w:ilvl w:val="0"/>
          <w:numId w:val="21"/>
        </w:numPr>
        <w:ind w:hanging="360"/>
        <w:contextualSpacing/>
        <w:jc w:val="both"/>
        <w:rPr>
          <w:lang w:val="en-SG"/>
        </w:rPr>
      </w:pPr>
      <w:r w:rsidRPr="00DB645F">
        <w:rPr>
          <w:lang w:val="en-SG"/>
        </w:rPr>
        <w:t xml:space="preserve">To </w:t>
      </w:r>
      <w:r w:rsidRPr="00186753">
        <w:rPr>
          <w:lang w:val="en-SG"/>
        </w:rPr>
        <w:t>project expected case numbers for the coming weeks if co</w:t>
      </w:r>
      <w:r w:rsidR="00D37925">
        <w:rPr>
          <w:lang w:val="en-SG"/>
        </w:rPr>
        <w:t>ntrol measures are not enhanced</w:t>
      </w:r>
    </w:p>
    <w:p w14:paraId="4E6D45CD" w14:textId="77777777" w:rsidR="00D1799F" w:rsidRPr="00D1799F" w:rsidRDefault="00186753" w:rsidP="00D37925">
      <w:pPr>
        <w:ind w:left="360"/>
        <w:jc w:val="both"/>
        <w:rPr>
          <w:lang w:val="en-SG"/>
        </w:rPr>
      </w:pPr>
      <w:r w:rsidRPr="00DB645F">
        <w:rPr>
          <w:lang w:val="en-SG"/>
        </w:rPr>
        <w:t xml:space="preserve">By making assumption if the control measures are not enhanced, the Ebola Response team does a comprehensive projection and to project the expected case numbers for the following weeks. This helps to better understand the damages caused by the epidemic if there are no proper solutions and measurements make to control the EVD.  </w:t>
      </w:r>
    </w:p>
    <w:p w14:paraId="511BA1E3" w14:textId="4887CE20" w:rsidR="00D1799F" w:rsidRDefault="0071732A" w:rsidP="00394229">
      <w:pPr>
        <w:pStyle w:val="Heading2"/>
        <w:jc w:val="both"/>
        <w:rPr>
          <w:lang w:val="en-SG"/>
        </w:rPr>
      </w:pPr>
      <w:bookmarkStart w:id="3" w:name="_Toc447895531"/>
      <w:r>
        <w:rPr>
          <w:lang w:val="en-SG"/>
        </w:rPr>
        <w:t>Issues Addressed in the</w:t>
      </w:r>
      <w:r w:rsidR="00141A33">
        <w:rPr>
          <w:lang w:val="en-SG"/>
        </w:rPr>
        <w:t xml:space="preserve"> Paper</w:t>
      </w:r>
      <w:bookmarkEnd w:id="3"/>
      <w:r w:rsidR="00D1799F" w:rsidRPr="00D1799F">
        <w:rPr>
          <w:lang w:val="en-SG"/>
        </w:rPr>
        <w:t xml:space="preserve"> </w:t>
      </w:r>
    </w:p>
    <w:p w14:paraId="2C1E6831" w14:textId="77777777" w:rsidR="00AF4F73" w:rsidRPr="00D37925" w:rsidRDefault="00D37925" w:rsidP="00394229">
      <w:pPr>
        <w:jc w:val="both"/>
        <w:rPr>
          <w:rFonts w:asciiTheme="majorHAnsi" w:eastAsiaTheme="majorEastAsia" w:hAnsiTheme="majorHAnsi" w:cstheme="majorBidi"/>
          <w:sz w:val="40"/>
          <w:szCs w:val="40"/>
          <w:lang w:val="en-SG"/>
        </w:rPr>
      </w:pPr>
      <w:r w:rsidRPr="00DB645F">
        <w:rPr>
          <w:lang w:val="en-SG"/>
        </w:rPr>
        <w:t xml:space="preserve">By mid-September, 9 months after the first Ebola case which has been occurred in Guinea, the numbers of reported Ebola cases and deaths were still growing from week to week despite multinational and multi </w:t>
      </w:r>
      <w:r w:rsidR="009507DD" w:rsidRPr="00DB645F">
        <w:rPr>
          <w:lang w:val="en-SG"/>
        </w:rPr>
        <w:t>sectorial</w:t>
      </w:r>
      <w:r w:rsidRPr="00DB645F">
        <w:rPr>
          <w:lang w:val="en-SG"/>
        </w:rPr>
        <w:t xml:space="preserve"> effects to control the spread of infection. The statistic figure in the paper shows by September 14, 2014, a total of 4507 probable and confirmed cases, including 2296 deaths from EVD had been reported from five countries in West Africa. With such high spread of infection, the current outbreak in West Africa is considered as the largest and most complex Ebola outbreak since the Ebola virus was first discovered in 1976. There have been more cases and deaths in this outbreak than all others combined. This has been drawn a huge concern by WHO. Hence, it requests urgent needs to control the cases. On the </w:t>
      </w:r>
      <w:r w:rsidR="00106EB0" w:rsidRPr="00DB645F">
        <w:rPr>
          <w:lang w:val="en-SG"/>
        </w:rPr>
        <w:t>other hand</w:t>
      </w:r>
      <w:r w:rsidRPr="00DB645F">
        <w:rPr>
          <w:lang w:val="en-SG"/>
        </w:rPr>
        <w:t xml:space="preserve">, it is obvious to tell that without drastic improvements in control measures, the number of cases and deaths from EVD are expected to continue increasing from hundreds to thousands per week in the coming months. In addition, the paper also addresses the concern of analysing the clinical and epidemiologic characteristic of the epidemic to better understand the high spread of the epidemic in West Africa. Moreover, it is also important that to predict expected number of </w:t>
      </w:r>
      <w:r w:rsidR="00106EB0" w:rsidRPr="00DB645F">
        <w:rPr>
          <w:lang w:val="en-SG"/>
        </w:rPr>
        <w:t>cases for</w:t>
      </w:r>
      <w:r w:rsidRPr="00DB645F">
        <w:rPr>
          <w:lang w:val="en-SG"/>
        </w:rPr>
        <w:t xml:space="preserve"> the coming </w:t>
      </w:r>
      <w:r w:rsidR="00106EB0" w:rsidRPr="00DB645F">
        <w:rPr>
          <w:lang w:val="en-SG"/>
        </w:rPr>
        <w:t>week in</w:t>
      </w:r>
      <w:r w:rsidRPr="00DB645F">
        <w:rPr>
          <w:lang w:val="en-SG"/>
        </w:rPr>
        <w:t xml:space="preserve"> order to generate the better control measures to solve the issues mentioned here. </w:t>
      </w:r>
      <w:r w:rsidR="00106EB0">
        <w:rPr>
          <w:lang w:val="en-SG"/>
        </w:rPr>
        <w:t xml:space="preserve">All of this will contribute to a better understanding of the Ebola outbreak and will provide insights on the control of the epidemic. </w:t>
      </w:r>
    </w:p>
    <w:p w14:paraId="258FFAC4" w14:textId="77777777" w:rsidR="00AF4F73" w:rsidRDefault="00AF4F73" w:rsidP="00394229">
      <w:pPr>
        <w:pStyle w:val="Heading1"/>
        <w:jc w:val="both"/>
        <w:rPr>
          <w:lang w:val="nl-NL"/>
        </w:rPr>
      </w:pPr>
      <w:bookmarkStart w:id="4" w:name="_Toc447895532"/>
      <w:r>
        <w:rPr>
          <w:lang w:val="nl-NL"/>
        </w:rPr>
        <w:t>Methodology</w:t>
      </w:r>
      <w:bookmarkEnd w:id="4"/>
    </w:p>
    <w:p w14:paraId="1F93F850" w14:textId="77777777" w:rsidR="00D1799F" w:rsidRPr="00D1799F" w:rsidRDefault="00D1799F" w:rsidP="00394229">
      <w:pPr>
        <w:jc w:val="both"/>
        <w:rPr>
          <w:lang w:val="en-SG"/>
        </w:rPr>
      </w:pPr>
      <w:r w:rsidRPr="00D1799F">
        <w:rPr>
          <w:lang w:val="en-SG"/>
        </w:rPr>
        <w:t>To be able to reach the objectives of the paper, three different methods are used. First of all surveillance is used to collect sufficient data. The data is analysed by using Logistic Regression Modelling and the Reproduction Number R. Logistic Regression Modelling is used to explore the characteristics of the epidemic. The Reproduction number R will be the base for t</w:t>
      </w:r>
      <w:r>
        <w:rPr>
          <w:lang w:val="en-SG"/>
        </w:rPr>
        <w:t xml:space="preserve">he projection of future cases. </w:t>
      </w:r>
    </w:p>
    <w:p w14:paraId="0AA9D701" w14:textId="77777777" w:rsidR="00D1799F" w:rsidRPr="00D1799F" w:rsidRDefault="00D1799F" w:rsidP="00394229">
      <w:pPr>
        <w:pStyle w:val="Heading2"/>
        <w:jc w:val="both"/>
        <w:rPr>
          <w:lang w:val="en-SG"/>
        </w:rPr>
      </w:pPr>
      <w:bookmarkStart w:id="5" w:name="_Toc447895533"/>
      <w:r w:rsidRPr="00D1799F">
        <w:rPr>
          <w:lang w:val="en-SG"/>
        </w:rPr>
        <w:lastRenderedPageBreak/>
        <w:t>Surveillance</w:t>
      </w:r>
      <w:bookmarkEnd w:id="5"/>
    </w:p>
    <w:p w14:paraId="30A9EED9" w14:textId="77777777" w:rsidR="00D1799F" w:rsidRPr="00D1799F" w:rsidRDefault="00D1799F" w:rsidP="00394229">
      <w:pPr>
        <w:spacing w:after="0"/>
        <w:jc w:val="both"/>
        <w:rPr>
          <w:lang w:val="en-SG"/>
        </w:rPr>
      </w:pPr>
      <w:r w:rsidRPr="00D1799F">
        <w:rPr>
          <w:lang w:val="en-SG"/>
        </w:rPr>
        <w:t>Using a standard case investigation form the clinical and demographical data of patients were collected. In addition to this, these data were supplemented by information collected in informal case reports, data from diagnostic</w:t>
      </w:r>
      <w:r w:rsidR="00A56BEF">
        <w:rPr>
          <w:lang w:val="en-SG"/>
        </w:rPr>
        <w:t xml:space="preserve"> laboratories, and from burials.</w:t>
      </w:r>
      <w:r w:rsidRPr="00D1799F">
        <w:rPr>
          <w:lang w:val="en-SG"/>
        </w:rPr>
        <w:t xml:space="preserve"> To create the fullest possible picture of the unfolding epidemic. The following aspects are included in the standard case investigation form:</w:t>
      </w:r>
    </w:p>
    <w:p w14:paraId="023CB821" w14:textId="77777777" w:rsidR="00D1799F" w:rsidRPr="00D1799F" w:rsidRDefault="00D1799F" w:rsidP="00394229">
      <w:pPr>
        <w:pStyle w:val="ListParagraph"/>
        <w:numPr>
          <w:ilvl w:val="0"/>
          <w:numId w:val="15"/>
        </w:numPr>
        <w:jc w:val="both"/>
        <w:rPr>
          <w:lang w:val="en-SG"/>
        </w:rPr>
      </w:pPr>
      <w:r w:rsidRPr="00D1799F">
        <w:rPr>
          <w:lang w:val="en-SG"/>
        </w:rPr>
        <w:t>District of residen</w:t>
      </w:r>
      <w:r w:rsidR="00A56BEF">
        <w:rPr>
          <w:lang w:val="en-SG"/>
        </w:rPr>
        <w:t>ce</w:t>
      </w:r>
    </w:p>
    <w:p w14:paraId="6E706D6D" w14:textId="77777777" w:rsidR="00D1799F" w:rsidRPr="00D1799F" w:rsidRDefault="00D1799F" w:rsidP="00394229">
      <w:pPr>
        <w:pStyle w:val="ListParagraph"/>
        <w:numPr>
          <w:ilvl w:val="0"/>
          <w:numId w:val="15"/>
        </w:numPr>
        <w:jc w:val="both"/>
        <w:rPr>
          <w:lang w:val="en-SG"/>
        </w:rPr>
      </w:pPr>
      <w:r w:rsidRPr="00D1799F">
        <w:rPr>
          <w:lang w:val="en-SG"/>
        </w:rPr>
        <w:t>District of disease report</w:t>
      </w:r>
    </w:p>
    <w:p w14:paraId="6A22EB94" w14:textId="77777777" w:rsidR="00D1799F" w:rsidRPr="00D1799F" w:rsidRDefault="00D1799F" w:rsidP="00394229">
      <w:pPr>
        <w:pStyle w:val="ListParagraph"/>
        <w:numPr>
          <w:ilvl w:val="0"/>
          <w:numId w:val="15"/>
        </w:numPr>
        <w:jc w:val="both"/>
        <w:rPr>
          <w:lang w:val="en-SG"/>
        </w:rPr>
      </w:pPr>
      <w:r w:rsidRPr="00D1799F">
        <w:rPr>
          <w:lang w:val="en-SG"/>
        </w:rPr>
        <w:t>Age</w:t>
      </w:r>
    </w:p>
    <w:p w14:paraId="58B47CC8" w14:textId="77777777" w:rsidR="00D1799F" w:rsidRPr="00D1799F" w:rsidRDefault="00D1799F" w:rsidP="00394229">
      <w:pPr>
        <w:pStyle w:val="ListParagraph"/>
        <w:numPr>
          <w:ilvl w:val="0"/>
          <w:numId w:val="15"/>
        </w:numPr>
        <w:jc w:val="both"/>
        <w:rPr>
          <w:lang w:val="en-SG"/>
        </w:rPr>
      </w:pPr>
      <w:r>
        <w:rPr>
          <w:lang w:val="en-SG"/>
        </w:rPr>
        <w:t>S</w:t>
      </w:r>
      <w:r w:rsidRPr="00D1799F">
        <w:rPr>
          <w:lang w:val="en-SG"/>
        </w:rPr>
        <w:t>ex</w:t>
      </w:r>
    </w:p>
    <w:p w14:paraId="1F23F3B4" w14:textId="77777777" w:rsidR="00D1799F" w:rsidRPr="00D1799F" w:rsidRDefault="00D1799F" w:rsidP="00394229">
      <w:pPr>
        <w:pStyle w:val="ListParagraph"/>
        <w:numPr>
          <w:ilvl w:val="0"/>
          <w:numId w:val="15"/>
        </w:numPr>
        <w:jc w:val="both"/>
        <w:rPr>
          <w:lang w:val="en-SG"/>
        </w:rPr>
      </w:pPr>
      <w:r w:rsidRPr="00D1799F">
        <w:rPr>
          <w:lang w:val="en-SG"/>
        </w:rPr>
        <w:t>Signs and symptoms recorded</w:t>
      </w:r>
    </w:p>
    <w:p w14:paraId="4148FB36" w14:textId="77777777" w:rsidR="00D1799F" w:rsidRPr="00D1799F" w:rsidRDefault="00D1799F" w:rsidP="00394229">
      <w:pPr>
        <w:pStyle w:val="ListParagraph"/>
        <w:numPr>
          <w:ilvl w:val="0"/>
          <w:numId w:val="15"/>
        </w:numPr>
        <w:jc w:val="both"/>
        <w:rPr>
          <w:lang w:val="en-SG"/>
        </w:rPr>
      </w:pPr>
      <w:r w:rsidRPr="00D1799F">
        <w:rPr>
          <w:lang w:val="en-SG"/>
        </w:rPr>
        <w:t>Date of symptom onset</w:t>
      </w:r>
    </w:p>
    <w:p w14:paraId="27DA10A6" w14:textId="77777777" w:rsidR="00D1799F" w:rsidRPr="00D1799F" w:rsidRDefault="00D1799F" w:rsidP="00394229">
      <w:pPr>
        <w:pStyle w:val="ListParagraph"/>
        <w:numPr>
          <w:ilvl w:val="0"/>
          <w:numId w:val="15"/>
        </w:numPr>
        <w:jc w:val="both"/>
        <w:rPr>
          <w:lang w:val="en-SG"/>
        </w:rPr>
      </w:pPr>
      <w:r w:rsidRPr="00D1799F">
        <w:rPr>
          <w:lang w:val="en-SG"/>
        </w:rPr>
        <w:t>Name of hospital</w:t>
      </w:r>
    </w:p>
    <w:p w14:paraId="73BD7576" w14:textId="77777777" w:rsidR="00D1799F" w:rsidRPr="00D1799F" w:rsidRDefault="00D1799F" w:rsidP="00394229">
      <w:pPr>
        <w:pStyle w:val="ListParagraph"/>
        <w:numPr>
          <w:ilvl w:val="0"/>
          <w:numId w:val="15"/>
        </w:numPr>
        <w:jc w:val="both"/>
        <w:rPr>
          <w:lang w:val="en-SG"/>
        </w:rPr>
      </w:pPr>
      <w:r w:rsidRPr="00D1799F">
        <w:rPr>
          <w:lang w:val="en-SG"/>
        </w:rPr>
        <w:t>Date of hospitalization</w:t>
      </w:r>
    </w:p>
    <w:p w14:paraId="465022CF" w14:textId="77777777" w:rsidR="00D1799F" w:rsidRPr="00D1799F" w:rsidRDefault="00D1799F" w:rsidP="00394229">
      <w:pPr>
        <w:pStyle w:val="ListParagraph"/>
        <w:numPr>
          <w:ilvl w:val="0"/>
          <w:numId w:val="15"/>
        </w:numPr>
        <w:jc w:val="both"/>
        <w:rPr>
          <w:lang w:val="en-SG"/>
        </w:rPr>
      </w:pPr>
      <w:r w:rsidRPr="00D1799F">
        <w:rPr>
          <w:lang w:val="en-SG"/>
        </w:rPr>
        <w:t xml:space="preserve">Date of death or discharge </w:t>
      </w:r>
    </w:p>
    <w:p w14:paraId="0B542B41" w14:textId="77777777" w:rsidR="00D1799F" w:rsidRPr="00D1799F" w:rsidRDefault="00D1799F" w:rsidP="00394229">
      <w:pPr>
        <w:jc w:val="both"/>
        <w:rPr>
          <w:lang w:val="en-SG"/>
        </w:rPr>
      </w:pPr>
      <w:r w:rsidRPr="00D1799F">
        <w:rPr>
          <w:lang w:val="en-SG"/>
        </w:rPr>
        <w:t>Some of the cases provided addition information about potentially infectious contacts with other EVD cases, including possible exposure at funerals.</w:t>
      </w:r>
    </w:p>
    <w:p w14:paraId="370C1E1A" w14:textId="77777777" w:rsidR="00D1799F" w:rsidRPr="00D1799F" w:rsidRDefault="00D1799F" w:rsidP="00394229">
      <w:pPr>
        <w:spacing w:after="0"/>
        <w:jc w:val="both"/>
        <w:rPr>
          <w:lang w:val="en-SG"/>
        </w:rPr>
      </w:pPr>
      <w:r w:rsidRPr="00D1799F">
        <w:rPr>
          <w:lang w:val="en-SG"/>
        </w:rPr>
        <w:t>According to the definition is the World Health Organisation</w:t>
      </w:r>
      <w:r w:rsidR="00106EB0">
        <w:rPr>
          <w:vertAlign w:val="superscript"/>
        </w:rPr>
        <w:footnoteReference w:id="1"/>
      </w:r>
      <w:r w:rsidRPr="00D1799F">
        <w:rPr>
          <w:lang w:val="en-SG"/>
        </w:rPr>
        <w:t>, which is used in this paper, the cases are categorised in three categories:</w:t>
      </w:r>
    </w:p>
    <w:p w14:paraId="66EB9BD7" w14:textId="77777777" w:rsidR="00D1799F" w:rsidRPr="00D1799F" w:rsidRDefault="00D1799F" w:rsidP="00394229">
      <w:pPr>
        <w:pStyle w:val="ListParagraph"/>
        <w:numPr>
          <w:ilvl w:val="0"/>
          <w:numId w:val="16"/>
        </w:numPr>
        <w:jc w:val="both"/>
        <w:rPr>
          <w:lang w:val="en-SG"/>
        </w:rPr>
      </w:pPr>
      <w:r w:rsidRPr="00D1799F">
        <w:rPr>
          <w:lang w:val="en-SG"/>
        </w:rPr>
        <w:t>A suspected case</w:t>
      </w:r>
    </w:p>
    <w:p w14:paraId="77C6837C" w14:textId="77777777" w:rsidR="00D1799F" w:rsidRPr="00D1799F" w:rsidRDefault="00D1799F" w:rsidP="00394229">
      <w:pPr>
        <w:pStyle w:val="ListParagraph"/>
        <w:numPr>
          <w:ilvl w:val="0"/>
          <w:numId w:val="16"/>
        </w:numPr>
        <w:jc w:val="both"/>
        <w:rPr>
          <w:lang w:val="en-SG"/>
        </w:rPr>
      </w:pPr>
      <w:r w:rsidRPr="00D1799F">
        <w:rPr>
          <w:lang w:val="en-SG"/>
        </w:rPr>
        <w:t>A probable case</w:t>
      </w:r>
    </w:p>
    <w:p w14:paraId="15AF19F8" w14:textId="77777777" w:rsidR="00D1799F" w:rsidRPr="00D1799F" w:rsidRDefault="00D1799F" w:rsidP="00394229">
      <w:pPr>
        <w:pStyle w:val="ListParagraph"/>
        <w:numPr>
          <w:ilvl w:val="0"/>
          <w:numId w:val="16"/>
        </w:numPr>
        <w:jc w:val="both"/>
        <w:rPr>
          <w:lang w:val="en-SG"/>
        </w:rPr>
      </w:pPr>
      <w:r w:rsidRPr="00D1799F">
        <w:rPr>
          <w:lang w:val="en-SG"/>
        </w:rPr>
        <w:t>A confirmed case</w:t>
      </w:r>
    </w:p>
    <w:p w14:paraId="7984048D" w14:textId="77777777" w:rsidR="00DB44FA" w:rsidRDefault="00D1799F" w:rsidP="00394229">
      <w:pPr>
        <w:jc w:val="both"/>
        <w:rPr>
          <w:lang w:val="en-SG"/>
        </w:rPr>
      </w:pPr>
      <w:r w:rsidRPr="00D1799F">
        <w:rPr>
          <w:lang w:val="en-SG"/>
        </w:rPr>
        <w:t>A suspected case</w:t>
      </w:r>
      <w:r w:rsidR="00DB6A4A" w:rsidRPr="00DB6A4A">
        <w:rPr>
          <w:vertAlign w:val="superscript"/>
          <w:lang w:val="en-SG"/>
        </w:rPr>
        <w:t>1</w:t>
      </w:r>
      <w:r w:rsidRPr="00D1799F">
        <w:rPr>
          <w:lang w:val="en-SG"/>
        </w:rPr>
        <w:t xml:space="preserve"> </w:t>
      </w:r>
      <w:r w:rsidRPr="00D1799F">
        <w:rPr>
          <w:i/>
          <w:lang w:val="en-SG"/>
        </w:rPr>
        <w:t>is illness in any person, alive or dead, who has (or had) sudden onset of high fever and had contact with a person with a suspected, probable, or confirmed Ebola case or with a dead or sick animal,</w:t>
      </w:r>
      <w:r w:rsidRPr="00D1799F">
        <w:rPr>
          <w:lang w:val="en-SG"/>
        </w:rPr>
        <w:t xml:space="preserve"> or </w:t>
      </w:r>
      <w:r w:rsidRPr="00D1799F">
        <w:rPr>
          <w:i/>
          <w:lang w:val="en-SG"/>
        </w:rPr>
        <w:t>any person with sudden onset of high fever and at least three of the following symptoms: headache, vomiting, anorexia or loss of appetite, diarrhoea, lethargy, stomach pain, aching muscles or joints, difficulty swallowing, breathing difficulties, or hiccupping</w:t>
      </w:r>
      <w:r>
        <w:rPr>
          <w:i/>
          <w:lang w:val="en-SG"/>
        </w:rPr>
        <w:t>,</w:t>
      </w:r>
      <w:r w:rsidRPr="00D1799F">
        <w:rPr>
          <w:i/>
          <w:lang w:val="en-SG"/>
        </w:rPr>
        <w:t xml:space="preserve"> </w:t>
      </w:r>
      <w:r w:rsidRPr="00D1799F">
        <w:rPr>
          <w:lang w:val="en-SG"/>
        </w:rPr>
        <w:t xml:space="preserve">or </w:t>
      </w:r>
      <w:r w:rsidRPr="00D1799F">
        <w:rPr>
          <w:i/>
          <w:lang w:val="en-SG"/>
        </w:rPr>
        <w:t>any person who had unexplained bleeding or who died suddenly from an unexplained cause</w:t>
      </w:r>
      <w:r w:rsidRPr="00D1799F">
        <w:rPr>
          <w:lang w:val="en-SG"/>
        </w:rPr>
        <w:t xml:space="preserve">. </w:t>
      </w:r>
    </w:p>
    <w:p w14:paraId="58AF7DAC" w14:textId="77777777" w:rsidR="00D1799F" w:rsidRPr="00D1799F" w:rsidRDefault="00D1799F" w:rsidP="00394229">
      <w:pPr>
        <w:jc w:val="both"/>
        <w:rPr>
          <w:lang w:val="en-SG"/>
        </w:rPr>
      </w:pPr>
      <w:r w:rsidRPr="00D1799F">
        <w:rPr>
          <w:lang w:val="en-SG"/>
        </w:rPr>
        <w:t>A probable case</w:t>
      </w:r>
      <w:r w:rsidR="00DB6A4A" w:rsidRPr="00DB6A4A">
        <w:rPr>
          <w:vertAlign w:val="superscript"/>
          <w:lang w:val="en-SG"/>
        </w:rPr>
        <w:t>1</w:t>
      </w:r>
      <w:r w:rsidRPr="00D1799F">
        <w:rPr>
          <w:lang w:val="en-SG"/>
        </w:rPr>
        <w:t xml:space="preserve"> is </w:t>
      </w:r>
      <w:r w:rsidRPr="00D1799F">
        <w:rPr>
          <w:i/>
          <w:lang w:val="en-SG"/>
        </w:rPr>
        <w:t>illness in any person suspected to have EVD who was evaluated by a clinician</w:t>
      </w:r>
      <w:r w:rsidRPr="00D1799F">
        <w:rPr>
          <w:lang w:val="en-SG"/>
        </w:rPr>
        <w:t xml:space="preserve"> </w:t>
      </w:r>
      <w:r w:rsidRPr="00D1799F">
        <w:rPr>
          <w:i/>
          <w:lang w:val="en-SG"/>
        </w:rPr>
        <w:t>or any person who died from suspected Ebola and had an epidemiologic link to a person with a confirmed case but was not tested and did not have laboratory confirmation of the disease</w:t>
      </w:r>
      <w:r w:rsidR="00DB44FA">
        <w:rPr>
          <w:lang w:val="en-SG"/>
        </w:rPr>
        <w:t xml:space="preserve">. </w:t>
      </w:r>
    </w:p>
    <w:p w14:paraId="5F75116A" w14:textId="77777777" w:rsidR="00A56BEF" w:rsidRDefault="00D1799F" w:rsidP="00394229">
      <w:pPr>
        <w:jc w:val="both"/>
        <w:rPr>
          <w:lang w:val="en-SG"/>
        </w:rPr>
      </w:pPr>
      <w:r w:rsidRPr="00D1799F">
        <w:rPr>
          <w:lang w:val="en-SG"/>
        </w:rPr>
        <w:t>A case</w:t>
      </w:r>
      <w:r w:rsidR="00DB6A4A" w:rsidRPr="00DB6A4A">
        <w:rPr>
          <w:vertAlign w:val="superscript"/>
          <w:lang w:val="en-SG"/>
        </w:rPr>
        <w:t>1</w:t>
      </w:r>
      <w:r w:rsidRPr="00D1799F">
        <w:rPr>
          <w:lang w:val="en-SG"/>
        </w:rPr>
        <w:t xml:space="preserve"> is classified as confirmed when </w:t>
      </w:r>
      <w:r w:rsidRPr="00206A6B">
        <w:rPr>
          <w:i/>
          <w:lang w:val="en-SG"/>
        </w:rPr>
        <w:t>a sample of the patient tested positive for Ebola</w:t>
      </w:r>
      <w:r w:rsidR="00DB44FA">
        <w:rPr>
          <w:lang w:val="en-SG"/>
        </w:rPr>
        <w:t xml:space="preserve">. </w:t>
      </w:r>
    </w:p>
    <w:p w14:paraId="2929F8DC" w14:textId="77777777" w:rsidR="00D1799F" w:rsidRPr="00D1799F" w:rsidRDefault="00D1799F" w:rsidP="00394229">
      <w:pPr>
        <w:jc w:val="both"/>
        <w:rPr>
          <w:lang w:val="en-SG"/>
        </w:rPr>
      </w:pPr>
      <w:r w:rsidRPr="00D1799F">
        <w:rPr>
          <w:lang w:val="en-SG"/>
        </w:rPr>
        <w:t xml:space="preserve">The analysis is done based on the confirmed and probable cases, so the suspected cases are excluded. This results in an analysis on 3343 confirmed and 667 probable Ebola cases. </w:t>
      </w:r>
    </w:p>
    <w:p w14:paraId="4A3CD23C" w14:textId="77777777" w:rsidR="00D1799F" w:rsidRPr="00D1799F" w:rsidRDefault="00D1799F" w:rsidP="00394229">
      <w:pPr>
        <w:pStyle w:val="Heading2"/>
        <w:jc w:val="both"/>
        <w:rPr>
          <w:lang w:val="en-SG"/>
        </w:rPr>
      </w:pPr>
      <w:bookmarkStart w:id="6" w:name="_Toc447895534"/>
      <w:r w:rsidRPr="00D1799F">
        <w:rPr>
          <w:lang w:val="en-SG"/>
        </w:rPr>
        <w:t>Logistic Regression Modelling</w:t>
      </w:r>
      <w:bookmarkEnd w:id="6"/>
    </w:p>
    <w:p w14:paraId="1A5A181F" w14:textId="77777777" w:rsidR="00D1799F" w:rsidRPr="00D1799F" w:rsidRDefault="00D1799F" w:rsidP="00394229">
      <w:pPr>
        <w:spacing w:after="0"/>
        <w:jc w:val="both"/>
        <w:rPr>
          <w:lang w:val="en-SG"/>
        </w:rPr>
      </w:pPr>
      <w:r w:rsidRPr="00D1799F">
        <w:rPr>
          <w:lang w:val="en-SG"/>
        </w:rPr>
        <w:t>Using the cases with a definitive outcome (either the patient is death or recovered), logistic regression modelling is used to determine potential risk factors for a fatal outcome. The risk factors which are evaluated are:</w:t>
      </w:r>
    </w:p>
    <w:p w14:paraId="0D5C2C51" w14:textId="77777777" w:rsidR="00D1799F" w:rsidRPr="00D1799F" w:rsidRDefault="00D1799F" w:rsidP="00394229">
      <w:pPr>
        <w:pStyle w:val="ListParagraph"/>
        <w:numPr>
          <w:ilvl w:val="0"/>
          <w:numId w:val="17"/>
        </w:numPr>
        <w:jc w:val="both"/>
        <w:rPr>
          <w:lang w:val="en-SG"/>
        </w:rPr>
      </w:pPr>
      <w:r w:rsidRPr="00D1799F">
        <w:rPr>
          <w:lang w:val="en-SG"/>
        </w:rPr>
        <w:lastRenderedPageBreak/>
        <w:t xml:space="preserve">Sex </w:t>
      </w:r>
    </w:p>
    <w:p w14:paraId="241CC4BE" w14:textId="77777777" w:rsidR="00D1799F" w:rsidRPr="00D1799F" w:rsidRDefault="00D1799F" w:rsidP="00394229">
      <w:pPr>
        <w:pStyle w:val="ListParagraph"/>
        <w:numPr>
          <w:ilvl w:val="0"/>
          <w:numId w:val="17"/>
        </w:numPr>
        <w:jc w:val="both"/>
        <w:rPr>
          <w:lang w:val="en-SG"/>
        </w:rPr>
      </w:pPr>
      <w:r w:rsidRPr="00D1799F">
        <w:rPr>
          <w:lang w:val="en-SG"/>
        </w:rPr>
        <w:t>Age group (&lt; 15 years; 15 - 44 years; &gt;44 years)</w:t>
      </w:r>
    </w:p>
    <w:p w14:paraId="7EB47207" w14:textId="77777777" w:rsidR="00D1799F" w:rsidRPr="00D1799F" w:rsidRDefault="00D1799F" w:rsidP="00394229">
      <w:pPr>
        <w:pStyle w:val="ListParagraph"/>
        <w:numPr>
          <w:ilvl w:val="0"/>
          <w:numId w:val="17"/>
        </w:numPr>
        <w:jc w:val="both"/>
        <w:rPr>
          <w:lang w:val="en-SG"/>
        </w:rPr>
      </w:pPr>
      <w:r w:rsidRPr="00D1799F">
        <w:rPr>
          <w:lang w:val="en-SG"/>
        </w:rPr>
        <w:t>Symptoms</w:t>
      </w:r>
    </w:p>
    <w:p w14:paraId="6B8781E8" w14:textId="77777777" w:rsidR="00D1799F" w:rsidRPr="00D1799F" w:rsidRDefault="00D1799F" w:rsidP="00394229">
      <w:pPr>
        <w:pStyle w:val="ListParagraph"/>
        <w:numPr>
          <w:ilvl w:val="0"/>
          <w:numId w:val="17"/>
        </w:numPr>
        <w:jc w:val="both"/>
        <w:rPr>
          <w:lang w:val="en-SG"/>
        </w:rPr>
      </w:pPr>
      <w:r w:rsidRPr="00D1799F">
        <w:rPr>
          <w:lang w:val="en-SG"/>
        </w:rPr>
        <w:t>Occupation (healthcare worker; not healthcare worker)</w:t>
      </w:r>
    </w:p>
    <w:p w14:paraId="488F9BCA" w14:textId="77777777" w:rsidR="00D1799F" w:rsidRPr="00D1799F" w:rsidRDefault="00D1799F" w:rsidP="00394229">
      <w:pPr>
        <w:jc w:val="both"/>
        <w:rPr>
          <w:lang w:val="en-SG"/>
        </w:rPr>
      </w:pPr>
      <w:r w:rsidRPr="00D1799F">
        <w:rPr>
          <w:lang w:val="en-SG"/>
        </w:rPr>
        <w:t>For all symptoms the odds ratio was calculated, where only symptoms which had at least five observ</w:t>
      </w:r>
      <w:r>
        <w:rPr>
          <w:lang w:val="en-SG"/>
        </w:rPr>
        <w:t xml:space="preserve">ation were taken into account. </w:t>
      </w:r>
      <w:r w:rsidRPr="00D1799F">
        <w:rPr>
          <w:lang w:val="en-SG"/>
        </w:rPr>
        <w:t xml:space="preserve">Furthermore, the Case Fatality Rate (CFR) is calculated. The CFR is the percentage of fatal EVD cases among reported cases with a known definitive clinical outcome. </w:t>
      </w:r>
    </w:p>
    <w:p w14:paraId="48586D9F" w14:textId="77777777" w:rsidR="00D1799F" w:rsidRPr="00D1799F" w:rsidRDefault="00D1799F" w:rsidP="00394229">
      <w:pPr>
        <w:pStyle w:val="Heading2"/>
        <w:jc w:val="both"/>
        <w:rPr>
          <w:lang w:val="en-SG"/>
        </w:rPr>
      </w:pPr>
      <w:bookmarkStart w:id="7" w:name="_Toc447895535"/>
      <w:r w:rsidRPr="00D1799F">
        <w:rPr>
          <w:lang w:val="en-SG"/>
        </w:rPr>
        <w:t>Reproduction Number R</w:t>
      </w:r>
      <w:bookmarkEnd w:id="7"/>
    </w:p>
    <w:p w14:paraId="0372536B" w14:textId="77777777" w:rsidR="00D1799F" w:rsidRPr="00D1799F" w:rsidRDefault="00D1799F" w:rsidP="00394229">
      <w:pPr>
        <w:jc w:val="both"/>
        <w:rPr>
          <w:lang w:val="en-SG"/>
        </w:rPr>
      </w:pPr>
      <w:r w:rsidRPr="00D1799F">
        <w:rPr>
          <w:lang w:val="en-SG"/>
        </w:rPr>
        <w:t xml:space="preserve">The reproduction number R is the average number of secondary cases which arise, when a primary case is introduced into a population. When R is greater than 1, the disease can spread into the population. If R is smaller than 1, the number of cases will become smaller </w:t>
      </w:r>
      <w:r>
        <w:rPr>
          <w:lang w:val="en-SG"/>
        </w:rPr>
        <w:t>and smaller and the disease can</w:t>
      </w:r>
      <w:r w:rsidRPr="00D1799F">
        <w:rPr>
          <w:lang w:val="en-SG"/>
        </w:rPr>
        <w:t>not sustain in the population. The calculation of R can be useful to get insights in the magnitude of the epidemic, the efforts which are required to control the virus, and to evaluate the effectiveness of control measures.</w:t>
      </w:r>
    </w:p>
    <w:p w14:paraId="53F6DD80" w14:textId="77777777" w:rsidR="00D1799F" w:rsidRPr="00D1799F" w:rsidRDefault="00D1799F" w:rsidP="00394229">
      <w:pPr>
        <w:jc w:val="both"/>
        <w:rPr>
          <w:lang w:val="en-SG"/>
        </w:rPr>
      </w:pPr>
      <w:r w:rsidRPr="00D1799F">
        <w:rPr>
          <w:lang w:val="en-SG"/>
        </w:rPr>
        <w:t xml:space="preserve">To calculate the reproduction number, the </w:t>
      </w:r>
      <w:r w:rsidRPr="00F13358">
        <w:rPr>
          <w:i/>
          <w:lang w:val="en-SG"/>
        </w:rPr>
        <w:t>generation time</w:t>
      </w:r>
      <w:r w:rsidRPr="00D1799F">
        <w:rPr>
          <w:lang w:val="en-SG"/>
        </w:rPr>
        <w:t xml:space="preserve"> is determined. The generation time is the time between infection in an index case patient and infection in a patient infected by that index case patient. Besides this, </w:t>
      </w:r>
      <w:r w:rsidR="00F43083">
        <w:rPr>
          <w:lang w:val="en-SG"/>
        </w:rPr>
        <w:t>five</w:t>
      </w:r>
      <w:r w:rsidRPr="00D1799F">
        <w:rPr>
          <w:lang w:val="en-SG"/>
        </w:rPr>
        <w:t xml:space="preserve"> other key time periods that characterise the spread of the virus are calculated: </w:t>
      </w:r>
    </w:p>
    <w:p w14:paraId="409C6917" w14:textId="77777777" w:rsidR="00D1799F" w:rsidRPr="00D1799F" w:rsidRDefault="00F13358" w:rsidP="00394229">
      <w:pPr>
        <w:pStyle w:val="ListParagraph"/>
        <w:numPr>
          <w:ilvl w:val="0"/>
          <w:numId w:val="18"/>
        </w:numPr>
        <w:jc w:val="both"/>
        <w:rPr>
          <w:lang w:val="en-SG"/>
        </w:rPr>
      </w:pPr>
      <w:r>
        <w:rPr>
          <w:lang w:val="en-SG"/>
        </w:rPr>
        <w:t>T</w:t>
      </w:r>
      <w:r w:rsidR="00D1799F" w:rsidRPr="00D1799F">
        <w:rPr>
          <w:lang w:val="en-SG"/>
        </w:rPr>
        <w:t>he incubation period, which is the time between infection and the onset of symptoms</w:t>
      </w:r>
    </w:p>
    <w:p w14:paraId="4B787F48" w14:textId="77777777" w:rsidR="00D1799F" w:rsidRPr="00D1799F" w:rsidRDefault="00F13358" w:rsidP="00394229">
      <w:pPr>
        <w:pStyle w:val="ListParagraph"/>
        <w:numPr>
          <w:ilvl w:val="0"/>
          <w:numId w:val="18"/>
        </w:numPr>
        <w:jc w:val="both"/>
        <w:rPr>
          <w:lang w:val="en-SG"/>
        </w:rPr>
      </w:pPr>
      <w:r>
        <w:rPr>
          <w:lang w:val="en-SG"/>
        </w:rPr>
        <w:t>T</w:t>
      </w:r>
      <w:r w:rsidR="00D1799F" w:rsidRPr="00D1799F">
        <w:rPr>
          <w:lang w:val="en-SG"/>
        </w:rPr>
        <w:t>he interval from symptom onset to hospitalization</w:t>
      </w:r>
    </w:p>
    <w:p w14:paraId="68B7C485" w14:textId="77777777" w:rsidR="00D1799F" w:rsidRPr="00D1799F" w:rsidRDefault="00F13358" w:rsidP="00394229">
      <w:pPr>
        <w:pStyle w:val="ListParagraph"/>
        <w:numPr>
          <w:ilvl w:val="0"/>
          <w:numId w:val="18"/>
        </w:numPr>
        <w:jc w:val="both"/>
        <w:rPr>
          <w:lang w:val="en-SG"/>
        </w:rPr>
      </w:pPr>
      <w:r>
        <w:rPr>
          <w:lang w:val="en-SG"/>
        </w:rPr>
        <w:t>T</w:t>
      </w:r>
      <w:r w:rsidR="00D1799F" w:rsidRPr="00D1799F">
        <w:rPr>
          <w:lang w:val="en-SG"/>
        </w:rPr>
        <w:t>he interval from hospital admission to death and the interval from hospital admission to discharge</w:t>
      </w:r>
    </w:p>
    <w:p w14:paraId="6CFB1A93" w14:textId="77777777" w:rsidR="00D1799F" w:rsidRDefault="00F13358" w:rsidP="00394229">
      <w:pPr>
        <w:pStyle w:val="ListParagraph"/>
        <w:numPr>
          <w:ilvl w:val="0"/>
          <w:numId w:val="18"/>
        </w:numPr>
        <w:jc w:val="both"/>
        <w:rPr>
          <w:lang w:val="en-SG"/>
        </w:rPr>
      </w:pPr>
      <w:r>
        <w:rPr>
          <w:lang w:val="en-SG"/>
        </w:rPr>
        <w:t>T</w:t>
      </w:r>
      <w:r w:rsidR="00D1799F" w:rsidRPr="00D1799F">
        <w:rPr>
          <w:lang w:val="en-SG"/>
        </w:rPr>
        <w:t>he serial interval, which is defined as the interval between disease onset in an index case patient and disease onset in a person infected by that index case patient</w:t>
      </w:r>
    </w:p>
    <w:p w14:paraId="783767B2" w14:textId="77777777" w:rsidR="00F43083" w:rsidRPr="00F43083" w:rsidRDefault="00F43083" w:rsidP="00F43083">
      <w:pPr>
        <w:pStyle w:val="ListParagraph"/>
        <w:numPr>
          <w:ilvl w:val="0"/>
          <w:numId w:val="18"/>
        </w:numPr>
        <w:jc w:val="both"/>
        <w:rPr>
          <w:lang w:val="en-SG"/>
        </w:rPr>
      </w:pPr>
      <w:r>
        <w:rPr>
          <w:lang w:val="en-SG"/>
        </w:rPr>
        <w:t xml:space="preserve">The doubling time, which is </w:t>
      </w:r>
      <w:r w:rsidRPr="00F43083">
        <w:rPr>
          <w:lang w:val="en-SG"/>
        </w:rPr>
        <w:t>the time required</w:t>
      </w:r>
      <w:r>
        <w:rPr>
          <w:lang w:val="en-SG"/>
        </w:rPr>
        <w:t xml:space="preserve"> </w:t>
      </w:r>
      <w:r w:rsidRPr="00F43083">
        <w:rPr>
          <w:lang w:val="en-SG"/>
        </w:rPr>
        <w:t>for the incidence to double</w:t>
      </w:r>
      <w:r>
        <w:rPr>
          <w:lang w:val="en-SG"/>
        </w:rPr>
        <w:t>, is</w:t>
      </w:r>
      <w:r w:rsidRPr="00F43083">
        <w:rPr>
          <w:lang w:val="en-SG"/>
        </w:rPr>
        <w:t xml:space="preserve"> estimated</w:t>
      </w:r>
      <w:r>
        <w:rPr>
          <w:lang w:val="en-SG"/>
        </w:rPr>
        <w:t xml:space="preserve"> </w:t>
      </w:r>
      <w:r w:rsidRPr="00F43083">
        <w:rPr>
          <w:lang w:val="en-SG"/>
        </w:rPr>
        <w:t>on the basis of the reproduction number and the</w:t>
      </w:r>
      <w:r>
        <w:rPr>
          <w:lang w:val="en-SG"/>
        </w:rPr>
        <w:t xml:space="preserve"> </w:t>
      </w:r>
      <w:r w:rsidRPr="00F43083">
        <w:rPr>
          <w:lang w:val="en-SG"/>
        </w:rPr>
        <w:t>serial interval</w:t>
      </w:r>
    </w:p>
    <w:p w14:paraId="0091FFE5" w14:textId="77777777" w:rsidR="00D1799F" w:rsidRPr="00D1799F" w:rsidRDefault="00D1799F" w:rsidP="00394229">
      <w:pPr>
        <w:jc w:val="both"/>
        <w:rPr>
          <w:lang w:val="en-SG"/>
        </w:rPr>
      </w:pPr>
      <w:r w:rsidRPr="00D1799F">
        <w:rPr>
          <w:lang w:val="en-SG"/>
        </w:rPr>
        <w:t xml:space="preserve">The initial value of R, </w:t>
      </w:r>
      <w:r w:rsidRPr="00F13358">
        <w:rPr>
          <w:i/>
          <w:lang w:val="en-SG"/>
        </w:rPr>
        <w:t>called the basic reproduction number</w:t>
      </w:r>
      <w:r w:rsidRPr="00D1799F">
        <w:rPr>
          <w:lang w:val="en-SG"/>
        </w:rPr>
        <w:t xml:space="preserve"> or R</w:t>
      </w:r>
      <w:r w:rsidRPr="00F13358">
        <w:rPr>
          <w:vertAlign w:val="subscript"/>
          <w:lang w:val="en-SG"/>
        </w:rPr>
        <w:t>0</w:t>
      </w:r>
      <w:r w:rsidRPr="00D1799F">
        <w:rPr>
          <w:lang w:val="en-SG"/>
        </w:rPr>
        <w:t>, indicates how fast the virus will spread into the uninfected population. If the virus sustains the early phase, the number of cases will grow exponentially.  Once the infection has become established within the population, the number of people still at risk declines</w:t>
      </w:r>
      <w:r w:rsidR="00F13358">
        <w:rPr>
          <w:lang w:val="en-SG"/>
        </w:rPr>
        <w:t>, either because people already suffer from the virus, died from the virus, or recovered from it and are resistant now</w:t>
      </w:r>
      <w:r w:rsidRPr="00D1799F">
        <w:rPr>
          <w:lang w:val="en-SG"/>
        </w:rPr>
        <w:t>. This results in a decline in the reproduction number R</w:t>
      </w:r>
      <w:r w:rsidRPr="00D1799F">
        <w:rPr>
          <w:vertAlign w:val="subscript"/>
          <w:lang w:val="en-SG"/>
        </w:rPr>
        <w:t>0</w:t>
      </w:r>
      <w:r w:rsidRPr="00D1799F">
        <w:rPr>
          <w:lang w:val="en-SG"/>
        </w:rPr>
        <w:t xml:space="preserve"> to a smaller number which is called </w:t>
      </w:r>
      <w:r w:rsidRPr="00F13358">
        <w:rPr>
          <w:i/>
          <w:lang w:val="en-SG"/>
        </w:rPr>
        <w:t>net reproduction number</w:t>
      </w:r>
      <w:r w:rsidRPr="00D1799F">
        <w:rPr>
          <w:lang w:val="en-SG"/>
        </w:rPr>
        <w:t>, R</w:t>
      </w:r>
      <w:r w:rsidRPr="00D1799F">
        <w:rPr>
          <w:vertAlign w:val="subscript"/>
          <w:lang w:val="en-SG"/>
        </w:rPr>
        <w:t>t</w:t>
      </w:r>
      <w:r w:rsidRPr="00D1799F">
        <w:rPr>
          <w:lang w:val="en-SG"/>
        </w:rPr>
        <w:t>.</w:t>
      </w:r>
    </w:p>
    <w:p w14:paraId="7C129AC7" w14:textId="77777777" w:rsidR="00D1799F" w:rsidRPr="00D1799F" w:rsidRDefault="00D1799F" w:rsidP="00394229">
      <w:pPr>
        <w:jc w:val="both"/>
        <w:rPr>
          <w:lang w:val="en-SG"/>
        </w:rPr>
      </w:pPr>
      <w:r w:rsidRPr="00D1799F">
        <w:rPr>
          <w:lang w:val="en-SG"/>
        </w:rPr>
        <w:t>Based on the data collected by surveillance, the two methods presented above will lead to the results presented in the next section.</w:t>
      </w:r>
    </w:p>
    <w:p w14:paraId="70C8B309" w14:textId="77777777" w:rsidR="00AF4F73" w:rsidRPr="00F13358" w:rsidRDefault="00DB44FA" w:rsidP="00394229">
      <w:pPr>
        <w:pStyle w:val="Heading1"/>
        <w:jc w:val="both"/>
        <w:rPr>
          <w:lang w:val="en-SG"/>
        </w:rPr>
      </w:pPr>
      <w:bookmarkStart w:id="8" w:name="_Toc447895536"/>
      <w:r>
        <w:rPr>
          <w:lang w:val="en-SG"/>
        </w:rPr>
        <w:t>Results of the Data A</w:t>
      </w:r>
      <w:r w:rsidR="00AF4F73" w:rsidRPr="00F13358">
        <w:rPr>
          <w:lang w:val="en-SG"/>
        </w:rPr>
        <w:t>nalysis</w:t>
      </w:r>
      <w:bookmarkEnd w:id="8"/>
    </w:p>
    <w:p w14:paraId="5E89577B" w14:textId="77777777" w:rsidR="00D1799F" w:rsidRPr="00D1799F" w:rsidRDefault="00D1799F" w:rsidP="00394229">
      <w:pPr>
        <w:jc w:val="both"/>
        <w:rPr>
          <w:lang w:val="en-SG"/>
        </w:rPr>
      </w:pPr>
      <w:r w:rsidRPr="00D1799F">
        <w:rPr>
          <w:lang w:val="en-SG"/>
        </w:rPr>
        <w:t>The results can be split into three parts: the scale and characteristics of the epidemic, the geographic origin and spread of the epidemic, and the projection of the number of future cases. This paragraph will</w:t>
      </w:r>
      <w:r>
        <w:rPr>
          <w:lang w:val="en-SG"/>
        </w:rPr>
        <w:t xml:space="preserve"> elaborate on this three parts.</w:t>
      </w:r>
    </w:p>
    <w:p w14:paraId="55EDE339" w14:textId="77777777" w:rsidR="00D1799F" w:rsidRPr="00D1799F" w:rsidRDefault="00DB44FA" w:rsidP="00394229">
      <w:pPr>
        <w:pStyle w:val="Heading2"/>
        <w:jc w:val="both"/>
        <w:rPr>
          <w:lang w:val="en-SG"/>
        </w:rPr>
      </w:pPr>
      <w:bookmarkStart w:id="9" w:name="_Toc447895537"/>
      <w:r>
        <w:rPr>
          <w:lang w:val="en-SG"/>
        </w:rPr>
        <w:lastRenderedPageBreak/>
        <w:t>The Scale and Characteristics of the E</w:t>
      </w:r>
      <w:r w:rsidR="00D1799F" w:rsidRPr="00D1799F">
        <w:rPr>
          <w:lang w:val="en-SG"/>
        </w:rPr>
        <w:t>pidemic</w:t>
      </w:r>
      <w:bookmarkEnd w:id="9"/>
    </w:p>
    <w:p w14:paraId="2232DDDF" w14:textId="77777777" w:rsidR="00D1799F" w:rsidRPr="00D1799F" w:rsidRDefault="00D1799F" w:rsidP="00394229">
      <w:pPr>
        <w:jc w:val="both"/>
        <w:rPr>
          <w:lang w:val="en-SG"/>
        </w:rPr>
      </w:pPr>
      <w:r w:rsidRPr="00D1799F">
        <w:rPr>
          <w:lang w:val="en-SG"/>
        </w:rPr>
        <w:t xml:space="preserve">The scale of the epidemic is made visual in different plots, where the weekly number of cases is plotted. One plot provides us with an overview of all the cases in the most affected countries, Sierra Leone, Nigeria, Liberia and Guinea (figure A). Figure B, C and D show the number of cases divided into the three categories suspected, probable and confirmed for Guinea, Liberia and Sierra Leone. As can be seen from the figures, the first cases started at the end of 2013 in Guinea. From July 2014 onwards there was a sharp increase in the number of cases in all three countries. Especially Liberia suffers from many cases. </w:t>
      </w:r>
      <w:r w:rsidR="00F13358">
        <w:rPr>
          <w:lang w:val="en-SG"/>
        </w:rPr>
        <w:t xml:space="preserve">A visualisation of these results can be found in figure 2. </w:t>
      </w:r>
    </w:p>
    <w:p w14:paraId="14767786" w14:textId="77777777" w:rsidR="00D1799F" w:rsidRPr="00D1799F" w:rsidRDefault="00D1799F" w:rsidP="00394229">
      <w:pPr>
        <w:jc w:val="both"/>
        <w:rPr>
          <w:lang w:val="en-SG"/>
        </w:rPr>
      </w:pPr>
      <w:r>
        <w:rPr>
          <w:noProof/>
          <w:lang w:eastAsia="zh-CN"/>
        </w:rPr>
        <w:drawing>
          <wp:inline distT="0" distB="0" distL="0" distR="0" wp14:anchorId="4C13341A" wp14:editId="17C2ADA1">
            <wp:extent cx="5932967" cy="453912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Figure 2.PNG"/>
                    <pic:cNvPicPr/>
                  </pic:nvPicPr>
                  <pic:blipFill>
                    <a:blip r:embed="rId10">
                      <a:extLst>
                        <a:ext uri="{28A0092B-C50C-407E-A947-70E740481C1C}">
                          <a14:useLocalDpi xmlns:a14="http://schemas.microsoft.com/office/drawing/2010/main" val="0"/>
                        </a:ext>
                      </a:extLst>
                    </a:blip>
                    <a:stretch>
                      <a:fillRect/>
                    </a:stretch>
                  </pic:blipFill>
                  <pic:spPr>
                    <a:xfrm>
                      <a:off x="0" y="0"/>
                      <a:ext cx="5942404" cy="4546341"/>
                    </a:xfrm>
                    <a:prstGeom prst="rect">
                      <a:avLst/>
                    </a:prstGeom>
                  </pic:spPr>
                </pic:pic>
              </a:graphicData>
            </a:graphic>
          </wp:inline>
        </w:drawing>
      </w:r>
    </w:p>
    <w:p w14:paraId="1FD41C69" w14:textId="77777777" w:rsidR="00D1799F" w:rsidRPr="00F13358" w:rsidRDefault="00D1799F" w:rsidP="00394229">
      <w:pPr>
        <w:jc w:val="both"/>
        <w:rPr>
          <w:i/>
          <w:sz w:val="18"/>
          <w:lang w:val="en-SG"/>
        </w:rPr>
      </w:pPr>
      <w:r w:rsidRPr="00F13358">
        <w:rPr>
          <w:i/>
          <w:sz w:val="18"/>
          <w:lang w:val="en-SG"/>
        </w:rPr>
        <w:t xml:space="preserve">Figure </w:t>
      </w:r>
      <w:r w:rsidR="00F13358" w:rsidRPr="00F13358">
        <w:rPr>
          <w:i/>
          <w:sz w:val="18"/>
          <w:lang w:val="en-SG"/>
        </w:rPr>
        <w:t>2</w:t>
      </w:r>
      <w:r w:rsidRPr="00F13358">
        <w:rPr>
          <w:i/>
          <w:sz w:val="18"/>
          <w:lang w:val="en-SG"/>
        </w:rPr>
        <w:t>: Weekly Incidence of Confirmed, Probable, and Suspected Ebola Virus Disease Cases</w:t>
      </w:r>
    </w:p>
    <w:p w14:paraId="27529B9F" w14:textId="77777777" w:rsidR="00D1799F" w:rsidRDefault="00D1799F" w:rsidP="00394229">
      <w:pPr>
        <w:jc w:val="both"/>
        <w:rPr>
          <w:lang w:val="en-SG"/>
        </w:rPr>
      </w:pPr>
      <w:r w:rsidRPr="00D1799F">
        <w:rPr>
          <w:lang w:val="en-SG"/>
        </w:rPr>
        <w:t xml:space="preserve">The demographic characteristics and most common symptoms of the epidemic are summarised in a table. There is no separation made into the different countries. The results can be found in table 1. </w:t>
      </w:r>
    </w:p>
    <w:p w14:paraId="2728F46F" w14:textId="77777777" w:rsidR="00206A6B" w:rsidRPr="00D1799F" w:rsidRDefault="00206A6B" w:rsidP="00394229">
      <w:pPr>
        <w:jc w:val="both"/>
        <w:rPr>
          <w:lang w:val="en-SG"/>
        </w:rPr>
      </w:pPr>
    </w:p>
    <w:p w14:paraId="69361FB6" w14:textId="77777777" w:rsidR="00D1799F" w:rsidRDefault="00D1799F" w:rsidP="00394229">
      <w:pPr>
        <w:jc w:val="both"/>
        <w:rPr>
          <w:lang w:val="en-SG"/>
        </w:rPr>
      </w:pPr>
    </w:p>
    <w:p w14:paraId="5C6B7DB4" w14:textId="77777777" w:rsidR="00D1799F" w:rsidRDefault="00D1799F" w:rsidP="00394229">
      <w:pPr>
        <w:jc w:val="both"/>
        <w:rPr>
          <w:lang w:val="en-SG"/>
        </w:rPr>
      </w:pPr>
    </w:p>
    <w:p w14:paraId="22C25482" w14:textId="77777777" w:rsidR="00D1799F" w:rsidRDefault="00D1799F" w:rsidP="00394229">
      <w:pPr>
        <w:jc w:val="both"/>
        <w:rPr>
          <w:lang w:val="en-SG"/>
        </w:rPr>
      </w:pPr>
    </w:p>
    <w:p w14:paraId="1430CB35" w14:textId="77777777" w:rsidR="00D1799F" w:rsidRDefault="00F13358" w:rsidP="00394229">
      <w:pPr>
        <w:jc w:val="both"/>
        <w:rPr>
          <w:lang w:val="en-SG"/>
        </w:rPr>
      </w:pPr>
      <w:r w:rsidRPr="00D1799F">
        <w:rPr>
          <w:i/>
          <w:lang w:val="en-SG"/>
        </w:rPr>
        <w:lastRenderedPageBreak/>
        <w:t>Table 1: Demographic Characteristics and Signs and Symptoms in Confirmed and Probable Ebola Case Patients with a Definitive Clinical Outcome</w:t>
      </w:r>
    </w:p>
    <w:p w14:paraId="2EF06AC6" w14:textId="77777777" w:rsidR="00D1799F" w:rsidRDefault="00F13358" w:rsidP="00394229">
      <w:pPr>
        <w:jc w:val="both"/>
        <w:rPr>
          <w:lang w:val="en-SG"/>
        </w:rPr>
      </w:pPr>
      <w:r>
        <w:rPr>
          <w:noProof/>
          <w:lang w:eastAsia="zh-CN"/>
        </w:rPr>
        <w:drawing>
          <wp:anchor distT="0" distB="0" distL="114300" distR="114300" simplePos="0" relativeHeight="251663360" behindDoc="0" locked="0" layoutInCell="1" allowOverlap="1" wp14:anchorId="228BA759" wp14:editId="629FBB1A">
            <wp:simplePos x="0" y="0"/>
            <wp:positionH relativeFrom="column">
              <wp:posOffset>444307</wp:posOffset>
            </wp:positionH>
            <wp:positionV relativeFrom="paragraph">
              <wp:posOffset>63859</wp:posOffset>
            </wp:positionV>
            <wp:extent cx="4922874" cy="5656068"/>
            <wp:effectExtent l="0" t="0" r="0" b="1905"/>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Table 1 part 1.PNG"/>
                    <pic:cNvPicPr/>
                  </pic:nvPicPr>
                  <pic:blipFill>
                    <a:blip r:embed="rId11">
                      <a:extLst>
                        <a:ext uri="{28A0092B-C50C-407E-A947-70E740481C1C}">
                          <a14:useLocalDpi xmlns:a14="http://schemas.microsoft.com/office/drawing/2010/main" val="0"/>
                        </a:ext>
                      </a:extLst>
                    </a:blip>
                    <a:stretch>
                      <a:fillRect/>
                    </a:stretch>
                  </pic:blipFill>
                  <pic:spPr>
                    <a:xfrm>
                      <a:off x="0" y="0"/>
                      <a:ext cx="4922874" cy="5656068"/>
                    </a:xfrm>
                    <a:prstGeom prst="rect">
                      <a:avLst/>
                    </a:prstGeom>
                  </pic:spPr>
                </pic:pic>
              </a:graphicData>
            </a:graphic>
          </wp:anchor>
        </w:drawing>
      </w:r>
    </w:p>
    <w:p w14:paraId="583D0273" w14:textId="77777777" w:rsidR="00D1799F" w:rsidRDefault="00D1799F" w:rsidP="00394229">
      <w:pPr>
        <w:jc w:val="both"/>
        <w:rPr>
          <w:lang w:val="en-SG"/>
        </w:rPr>
      </w:pPr>
    </w:p>
    <w:p w14:paraId="3793CB6C" w14:textId="77777777" w:rsidR="00D1799F" w:rsidRDefault="00D1799F" w:rsidP="00394229">
      <w:pPr>
        <w:jc w:val="both"/>
        <w:rPr>
          <w:lang w:val="en-SG"/>
        </w:rPr>
      </w:pPr>
    </w:p>
    <w:p w14:paraId="3BEFB950" w14:textId="77777777" w:rsidR="00D1799F" w:rsidRDefault="00D1799F" w:rsidP="00394229">
      <w:pPr>
        <w:jc w:val="both"/>
        <w:rPr>
          <w:lang w:val="en-SG"/>
        </w:rPr>
      </w:pPr>
    </w:p>
    <w:p w14:paraId="76A50C0C" w14:textId="77777777" w:rsidR="00D1799F" w:rsidRDefault="00D1799F" w:rsidP="00394229">
      <w:pPr>
        <w:jc w:val="both"/>
        <w:rPr>
          <w:lang w:val="en-SG"/>
        </w:rPr>
      </w:pPr>
    </w:p>
    <w:p w14:paraId="34CC2E55" w14:textId="77777777" w:rsidR="00D1799F" w:rsidRDefault="00D1799F" w:rsidP="00394229">
      <w:pPr>
        <w:jc w:val="both"/>
        <w:rPr>
          <w:lang w:val="en-SG"/>
        </w:rPr>
      </w:pPr>
    </w:p>
    <w:p w14:paraId="181A4407" w14:textId="77777777" w:rsidR="00D1799F" w:rsidRDefault="00D1799F" w:rsidP="00394229">
      <w:pPr>
        <w:jc w:val="both"/>
        <w:rPr>
          <w:lang w:val="en-SG"/>
        </w:rPr>
      </w:pPr>
    </w:p>
    <w:p w14:paraId="42B08F84" w14:textId="77777777" w:rsidR="00D1799F" w:rsidRDefault="00D1799F" w:rsidP="00394229">
      <w:pPr>
        <w:jc w:val="both"/>
        <w:rPr>
          <w:lang w:val="en-SG"/>
        </w:rPr>
      </w:pPr>
    </w:p>
    <w:p w14:paraId="0A7EA607" w14:textId="77777777" w:rsidR="00D1799F" w:rsidRDefault="00D1799F" w:rsidP="00394229">
      <w:pPr>
        <w:jc w:val="both"/>
        <w:rPr>
          <w:lang w:val="en-SG"/>
        </w:rPr>
      </w:pPr>
    </w:p>
    <w:p w14:paraId="37B423AC" w14:textId="77777777" w:rsidR="00D1799F" w:rsidRDefault="00D1799F" w:rsidP="00394229">
      <w:pPr>
        <w:jc w:val="both"/>
        <w:rPr>
          <w:lang w:val="en-SG"/>
        </w:rPr>
      </w:pPr>
    </w:p>
    <w:p w14:paraId="14C9621E" w14:textId="77777777" w:rsidR="00D1799F" w:rsidRDefault="00D1799F" w:rsidP="00394229">
      <w:pPr>
        <w:jc w:val="both"/>
        <w:rPr>
          <w:lang w:val="en-SG"/>
        </w:rPr>
      </w:pPr>
    </w:p>
    <w:p w14:paraId="0CC5CA34" w14:textId="77777777" w:rsidR="00D1799F" w:rsidRDefault="00D1799F" w:rsidP="00394229">
      <w:pPr>
        <w:jc w:val="both"/>
        <w:rPr>
          <w:lang w:val="en-SG"/>
        </w:rPr>
      </w:pPr>
    </w:p>
    <w:p w14:paraId="1AEAF44D" w14:textId="77777777" w:rsidR="00D1799F" w:rsidRDefault="00D1799F" w:rsidP="00394229">
      <w:pPr>
        <w:jc w:val="both"/>
        <w:rPr>
          <w:lang w:val="en-SG"/>
        </w:rPr>
      </w:pPr>
    </w:p>
    <w:p w14:paraId="42AAE56B" w14:textId="77777777" w:rsidR="00D1799F" w:rsidRDefault="00D1799F" w:rsidP="00394229">
      <w:pPr>
        <w:jc w:val="both"/>
        <w:rPr>
          <w:lang w:val="en-SG"/>
        </w:rPr>
      </w:pPr>
    </w:p>
    <w:p w14:paraId="31302399" w14:textId="77777777" w:rsidR="00D1799F" w:rsidRDefault="00D1799F" w:rsidP="00394229">
      <w:pPr>
        <w:jc w:val="both"/>
        <w:rPr>
          <w:lang w:val="en-SG"/>
        </w:rPr>
      </w:pPr>
    </w:p>
    <w:p w14:paraId="1ED26360" w14:textId="77777777" w:rsidR="00D1799F" w:rsidRDefault="00D1799F" w:rsidP="00394229">
      <w:pPr>
        <w:jc w:val="both"/>
        <w:rPr>
          <w:lang w:val="en-SG"/>
        </w:rPr>
      </w:pPr>
    </w:p>
    <w:p w14:paraId="083B1599" w14:textId="77777777" w:rsidR="00D1799F" w:rsidRDefault="00D1799F" w:rsidP="00394229">
      <w:pPr>
        <w:jc w:val="both"/>
        <w:rPr>
          <w:lang w:val="en-SG"/>
        </w:rPr>
      </w:pPr>
    </w:p>
    <w:p w14:paraId="5DB83924" w14:textId="77777777" w:rsidR="00D1799F" w:rsidRDefault="00D1799F" w:rsidP="00394229">
      <w:pPr>
        <w:jc w:val="both"/>
        <w:rPr>
          <w:lang w:val="en-SG"/>
        </w:rPr>
      </w:pPr>
    </w:p>
    <w:p w14:paraId="7F74FA82" w14:textId="77777777" w:rsidR="00D1799F" w:rsidRDefault="00D1799F" w:rsidP="00394229">
      <w:pPr>
        <w:jc w:val="both"/>
        <w:rPr>
          <w:lang w:val="en-SG"/>
        </w:rPr>
      </w:pPr>
    </w:p>
    <w:p w14:paraId="45BB44AA" w14:textId="77777777" w:rsidR="00D1799F" w:rsidRDefault="00D1799F" w:rsidP="00394229">
      <w:pPr>
        <w:jc w:val="both"/>
        <w:rPr>
          <w:lang w:val="en-SG"/>
        </w:rPr>
      </w:pPr>
    </w:p>
    <w:p w14:paraId="3C45F5EA" w14:textId="77777777" w:rsidR="00F13358" w:rsidRDefault="00F13358" w:rsidP="00394229">
      <w:pPr>
        <w:jc w:val="both"/>
        <w:rPr>
          <w:i/>
          <w:lang w:val="en-SG"/>
        </w:rPr>
      </w:pPr>
      <w:r>
        <w:rPr>
          <w:noProof/>
          <w:lang w:eastAsia="zh-CN"/>
        </w:rPr>
        <w:drawing>
          <wp:anchor distT="0" distB="0" distL="114300" distR="114300" simplePos="0" relativeHeight="251662336" behindDoc="0" locked="0" layoutInCell="1" allowOverlap="1" wp14:anchorId="24D9B002" wp14:editId="4E421537">
            <wp:simplePos x="0" y="0"/>
            <wp:positionH relativeFrom="margin">
              <wp:posOffset>460761</wp:posOffset>
            </wp:positionH>
            <wp:positionV relativeFrom="paragraph">
              <wp:posOffset>22971</wp:posOffset>
            </wp:positionV>
            <wp:extent cx="4872990" cy="1913432"/>
            <wp:effectExtent l="0" t="0" r="381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Table 1 part 2.PNG"/>
                    <pic:cNvPicPr/>
                  </pic:nvPicPr>
                  <pic:blipFill rotWithShape="1">
                    <a:blip r:embed="rId12">
                      <a:extLst>
                        <a:ext uri="{28A0092B-C50C-407E-A947-70E740481C1C}">
                          <a14:useLocalDpi xmlns:a14="http://schemas.microsoft.com/office/drawing/2010/main" val="0"/>
                        </a:ext>
                      </a:extLst>
                    </a:blip>
                    <a:srcRect t="2703"/>
                    <a:stretch/>
                  </pic:blipFill>
                  <pic:spPr bwMode="auto">
                    <a:xfrm>
                      <a:off x="0" y="0"/>
                      <a:ext cx="4872990" cy="1913432"/>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2F7E8C6" w14:textId="77777777" w:rsidR="00F13358" w:rsidRDefault="00F13358" w:rsidP="00394229">
      <w:pPr>
        <w:jc w:val="both"/>
        <w:rPr>
          <w:i/>
          <w:lang w:val="en-SG"/>
        </w:rPr>
      </w:pPr>
    </w:p>
    <w:p w14:paraId="5BA9DACE" w14:textId="77777777" w:rsidR="00F13358" w:rsidRDefault="00F13358" w:rsidP="00394229">
      <w:pPr>
        <w:jc w:val="both"/>
        <w:rPr>
          <w:i/>
          <w:lang w:val="en-SG"/>
        </w:rPr>
      </w:pPr>
    </w:p>
    <w:p w14:paraId="1E3BF9BD" w14:textId="77777777" w:rsidR="00F13358" w:rsidRDefault="00F13358" w:rsidP="00394229">
      <w:pPr>
        <w:jc w:val="both"/>
        <w:rPr>
          <w:i/>
          <w:lang w:val="en-SG"/>
        </w:rPr>
      </w:pPr>
    </w:p>
    <w:p w14:paraId="7DE88686" w14:textId="77777777" w:rsidR="00F13358" w:rsidRDefault="00F13358">
      <w:pPr>
        <w:rPr>
          <w:lang w:val="en-SG"/>
        </w:rPr>
      </w:pPr>
      <w:r>
        <w:rPr>
          <w:lang w:val="en-SG"/>
        </w:rPr>
        <w:br w:type="page"/>
      </w:r>
    </w:p>
    <w:p w14:paraId="5C7DABBA" w14:textId="77777777" w:rsidR="00D1799F" w:rsidRPr="00520569" w:rsidRDefault="00D1799F" w:rsidP="00394229">
      <w:pPr>
        <w:jc w:val="both"/>
        <w:rPr>
          <w:lang w:val="en-SG"/>
        </w:rPr>
      </w:pPr>
      <w:r w:rsidRPr="00D1799F">
        <w:rPr>
          <w:lang w:val="en-SG"/>
        </w:rPr>
        <w:lastRenderedPageBreak/>
        <w:t xml:space="preserve">The paper highlights that the case fatality rate is 70.8% (95%CI = 68.8 - 72.8). The median age of the patients is 32 years old. There were no significant differences in the median age between the different countries. Most patients are between 15 and 44 years old, 60.8%. Patients older than 44 have a higher chance to die from the </w:t>
      </w:r>
      <w:r w:rsidR="00520569" w:rsidRPr="00D1799F">
        <w:rPr>
          <w:lang w:val="en-SG"/>
        </w:rPr>
        <w:t>Ebola</w:t>
      </w:r>
      <w:r w:rsidRPr="00D1799F">
        <w:rPr>
          <w:lang w:val="en-SG"/>
        </w:rPr>
        <w:t xml:space="preserve"> virus, which can be concluded based on the odds ratio of 2.47 for this group of patients, which is a lot higher than for the other age categories. There is no significant difference in gender for the patients, so male and female have the same chance to get infected by the </w:t>
      </w:r>
      <w:r w:rsidR="00520569" w:rsidRPr="00D1799F">
        <w:rPr>
          <w:lang w:val="en-SG"/>
        </w:rPr>
        <w:t>Ebola</w:t>
      </w:r>
      <w:r w:rsidRPr="00D1799F">
        <w:rPr>
          <w:lang w:val="en-SG"/>
        </w:rPr>
        <w:t xml:space="preserve"> virus. Also for gender there is no significant difference between the different countries. The most common symptoms are Fever (87.1%), Fatigue (76.4%), Vomiting (67.6%), </w:t>
      </w:r>
      <w:r w:rsidR="00520569" w:rsidRPr="00D1799F">
        <w:rPr>
          <w:lang w:val="en-SG"/>
        </w:rPr>
        <w:t>Diarrhoea</w:t>
      </w:r>
      <w:r w:rsidRPr="00D1799F">
        <w:rPr>
          <w:lang w:val="en-SG"/>
        </w:rPr>
        <w:t xml:space="preserve"> (65.6%), Loss of Appetite (64.5%) and Headache (53.3%). Fo</w:t>
      </w:r>
      <w:r w:rsidR="00520569">
        <w:rPr>
          <w:lang w:val="en-SG"/>
        </w:rPr>
        <w:t>r less common symptoms such as b</w:t>
      </w:r>
      <w:r w:rsidRPr="00D1799F">
        <w:rPr>
          <w:lang w:val="en-SG"/>
        </w:rPr>
        <w:t xml:space="preserve">loody nose and </w:t>
      </w:r>
      <w:r w:rsidR="00520569" w:rsidRPr="00D1799F">
        <w:rPr>
          <w:lang w:val="en-SG"/>
        </w:rPr>
        <w:t>bleeding</w:t>
      </w:r>
      <w:r w:rsidRPr="00D1799F">
        <w:rPr>
          <w:lang w:val="en-SG"/>
        </w:rPr>
        <w:t xml:space="preserve"> gums, the odds ratio is very high. </w:t>
      </w:r>
      <w:r w:rsidRPr="00520569">
        <w:rPr>
          <w:lang w:val="en-SG"/>
        </w:rPr>
        <w:t>More de</w:t>
      </w:r>
      <w:r w:rsidR="00BF5F0B" w:rsidRPr="00520569">
        <w:rPr>
          <w:lang w:val="en-SG"/>
        </w:rPr>
        <w:t xml:space="preserve">tails can be found in table 1. </w:t>
      </w:r>
    </w:p>
    <w:p w14:paraId="5C31F1E2" w14:textId="77777777" w:rsidR="00D1799F" w:rsidRPr="00D1799F" w:rsidRDefault="00DB44FA" w:rsidP="00394229">
      <w:pPr>
        <w:pStyle w:val="Heading2"/>
        <w:jc w:val="both"/>
        <w:rPr>
          <w:lang w:val="en-SG"/>
        </w:rPr>
      </w:pPr>
      <w:bookmarkStart w:id="10" w:name="_Toc447895538"/>
      <w:r>
        <w:rPr>
          <w:lang w:val="en-SG"/>
        </w:rPr>
        <w:t>The Geographic Origin and S</w:t>
      </w:r>
      <w:r w:rsidR="00D1799F" w:rsidRPr="00D1799F">
        <w:rPr>
          <w:lang w:val="en-SG"/>
        </w:rPr>
        <w:t>pread of the</w:t>
      </w:r>
      <w:r>
        <w:rPr>
          <w:lang w:val="en-SG"/>
        </w:rPr>
        <w:t xml:space="preserve"> E</w:t>
      </w:r>
      <w:r w:rsidR="00D1799F" w:rsidRPr="00D1799F">
        <w:rPr>
          <w:lang w:val="en-SG"/>
        </w:rPr>
        <w:t>pidemic</w:t>
      </w:r>
      <w:bookmarkEnd w:id="10"/>
    </w:p>
    <w:p w14:paraId="031959DA" w14:textId="77777777" w:rsidR="00BF5F0B" w:rsidRDefault="00BF5F0B" w:rsidP="00394229">
      <w:pPr>
        <w:jc w:val="both"/>
        <w:rPr>
          <w:lang w:val="en-SG"/>
        </w:rPr>
      </w:pPr>
      <w:r>
        <w:rPr>
          <w:noProof/>
          <w:lang w:eastAsia="zh-CN"/>
        </w:rPr>
        <w:drawing>
          <wp:anchor distT="0" distB="0" distL="114300" distR="114300" simplePos="0" relativeHeight="251664384" behindDoc="1" locked="0" layoutInCell="1" allowOverlap="1" wp14:anchorId="5834CCAD" wp14:editId="7C9CDFB0">
            <wp:simplePos x="0" y="0"/>
            <wp:positionH relativeFrom="margin">
              <wp:align>center</wp:align>
            </wp:positionH>
            <wp:positionV relativeFrom="margin">
              <wp:posOffset>3704118</wp:posOffset>
            </wp:positionV>
            <wp:extent cx="3636010" cy="4050030"/>
            <wp:effectExtent l="0" t="0" r="2540" b="762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geographic.PNG"/>
                    <pic:cNvPicPr/>
                  </pic:nvPicPr>
                  <pic:blipFill>
                    <a:blip r:embed="rId13">
                      <a:extLst>
                        <a:ext uri="{28A0092B-C50C-407E-A947-70E740481C1C}">
                          <a14:useLocalDpi xmlns:a14="http://schemas.microsoft.com/office/drawing/2010/main" val="0"/>
                        </a:ext>
                      </a:extLst>
                    </a:blip>
                    <a:stretch>
                      <a:fillRect/>
                    </a:stretch>
                  </pic:blipFill>
                  <pic:spPr>
                    <a:xfrm>
                      <a:off x="0" y="0"/>
                      <a:ext cx="3636010" cy="4050030"/>
                    </a:xfrm>
                    <a:prstGeom prst="rect">
                      <a:avLst/>
                    </a:prstGeom>
                  </pic:spPr>
                </pic:pic>
              </a:graphicData>
            </a:graphic>
            <wp14:sizeRelH relativeFrom="margin">
              <wp14:pctWidth>0</wp14:pctWidth>
            </wp14:sizeRelH>
            <wp14:sizeRelV relativeFrom="margin">
              <wp14:pctHeight>0</wp14:pctHeight>
            </wp14:sizeRelV>
          </wp:anchor>
        </w:drawing>
      </w:r>
      <w:r w:rsidR="00D1799F" w:rsidRPr="00D1799F">
        <w:rPr>
          <w:lang w:val="en-SG"/>
        </w:rPr>
        <w:t xml:space="preserve">The first cases occurred in </w:t>
      </w:r>
      <w:proofErr w:type="spellStart"/>
      <w:r w:rsidR="00D1799F" w:rsidRPr="00D1799F">
        <w:rPr>
          <w:lang w:val="en-SG"/>
        </w:rPr>
        <w:t>Guéckédou</w:t>
      </w:r>
      <w:proofErr w:type="spellEnd"/>
      <w:r w:rsidR="00D1799F" w:rsidRPr="00D1799F">
        <w:rPr>
          <w:lang w:val="en-SG"/>
        </w:rPr>
        <w:t xml:space="preserve"> and </w:t>
      </w:r>
      <w:proofErr w:type="spellStart"/>
      <w:r w:rsidR="00D1799F" w:rsidRPr="00D1799F">
        <w:rPr>
          <w:lang w:val="en-SG"/>
        </w:rPr>
        <w:t>Macenta</w:t>
      </w:r>
      <w:proofErr w:type="spellEnd"/>
      <w:r w:rsidR="00D1799F" w:rsidRPr="00D1799F">
        <w:rPr>
          <w:lang w:val="en-SG"/>
        </w:rPr>
        <w:t xml:space="preserve"> districts in Guinea. During March 2014 the first cases were reported in </w:t>
      </w:r>
      <w:proofErr w:type="spellStart"/>
      <w:r w:rsidR="00D1799F" w:rsidRPr="00D1799F">
        <w:rPr>
          <w:lang w:val="en-SG"/>
        </w:rPr>
        <w:t>Lofa</w:t>
      </w:r>
      <w:proofErr w:type="spellEnd"/>
      <w:r w:rsidR="00D1799F" w:rsidRPr="00D1799F">
        <w:rPr>
          <w:lang w:val="en-SG"/>
        </w:rPr>
        <w:t xml:space="preserve"> and other districts in Liberia, and were followed by the discovery of cases in the capital of Guinea, Conakry. During May the epidemic in Guinea expanded to the </w:t>
      </w:r>
      <w:r w:rsidR="00520569" w:rsidRPr="00D1799F">
        <w:rPr>
          <w:lang w:val="en-SG"/>
        </w:rPr>
        <w:t>neighbouring</w:t>
      </w:r>
      <w:r w:rsidR="00D1799F" w:rsidRPr="00D1799F">
        <w:rPr>
          <w:lang w:val="en-SG"/>
        </w:rPr>
        <w:t xml:space="preserve"> districts of </w:t>
      </w:r>
      <w:proofErr w:type="spellStart"/>
      <w:r w:rsidR="00D1799F" w:rsidRPr="00D1799F">
        <w:rPr>
          <w:lang w:val="en-SG"/>
        </w:rPr>
        <w:t>Kenema</w:t>
      </w:r>
      <w:proofErr w:type="spellEnd"/>
      <w:r w:rsidR="00D1799F" w:rsidRPr="00D1799F">
        <w:rPr>
          <w:lang w:val="en-SG"/>
        </w:rPr>
        <w:t xml:space="preserve"> and </w:t>
      </w:r>
      <w:proofErr w:type="spellStart"/>
      <w:r w:rsidR="00D1799F" w:rsidRPr="00D1799F">
        <w:rPr>
          <w:lang w:val="en-SG"/>
        </w:rPr>
        <w:t>Kailahun</w:t>
      </w:r>
      <w:proofErr w:type="spellEnd"/>
      <w:r w:rsidR="00D1799F" w:rsidRPr="00D1799F">
        <w:rPr>
          <w:lang w:val="en-SG"/>
        </w:rPr>
        <w:t xml:space="preserve"> in Sierra Leone. From July onwards there was a sharp increase in the number of cases in all three countries. Out of the 67 districts in the three countries, 43 reported Ebola cases. More than 90% of the cases has been reported in 14 of the districts. Figure 2 shows the geographic spread of the Ebola virus. Old cases are marked grey, where cases reported the last 21 days are marked red. </w:t>
      </w:r>
    </w:p>
    <w:p w14:paraId="7E989F23" w14:textId="77777777" w:rsidR="00BF5F0B" w:rsidRPr="00F13358" w:rsidRDefault="00BF5F0B" w:rsidP="00394229">
      <w:pPr>
        <w:jc w:val="both"/>
        <w:rPr>
          <w:sz w:val="18"/>
          <w:lang w:val="en-SG"/>
        </w:rPr>
      </w:pPr>
    </w:p>
    <w:p w14:paraId="401E0298" w14:textId="77777777" w:rsidR="00BF5F0B" w:rsidRPr="00F13358" w:rsidRDefault="00F13358" w:rsidP="00F13358">
      <w:pPr>
        <w:ind w:left="1440"/>
        <w:rPr>
          <w:i/>
          <w:sz w:val="18"/>
          <w:lang w:val="en-SG"/>
        </w:rPr>
      </w:pPr>
      <w:r>
        <w:rPr>
          <w:i/>
          <w:sz w:val="18"/>
          <w:lang w:val="en-SG"/>
        </w:rPr>
        <w:t xml:space="preserve">             </w:t>
      </w:r>
      <w:r w:rsidR="00D1799F" w:rsidRPr="00F13358">
        <w:rPr>
          <w:i/>
          <w:sz w:val="18"/>
          <w:lang w:val="en-SG"/>
        </w:rPr>
        <w:t xml:space="preserve">Figure </w:t>
      </w:r>
      <w:r w:rsidRPr="00F13358">
        <w:rPr>
          <w:i/>
          <w:sz w:val="18"/>
          <w:lang w:val="en-SG"/>
        </w:rPr>
        <w:t>3</w:t>
      </w:r>
      <w:r w:rsidR="00D1799F" w:rsidRPr="00F13358">
        <w:rPr>
          <w:i/>
          <w:sz w:val="18"/>
          <w:lang w:val="en-SG"/>
        </w:rPr>
        <w:t>: Districts Affected by Ebola Virus Disease</w:t>
      </w:r>
    </w:p>
    <w:p w14:paraId="5A565BF5" w14:textId="77777777" w:rsidR="00BF5F0B" w:rsidRDefault="00DB44FA" w:rsidP="00394229">
      <w:pPr>
        <w:pStyle w:val="Heading2"/>
        <w:jc w:val="both"/>
        <w:rPr>
          <w:lang w:val="en-SG"/>
        </w:rPr>
      </w:pPr>
      <w:bookmarkStart w:id="11" w:name="_Toc447895539"/>
      <w:r>
        <w:rPr>
          <w:lang w:val="en-SG"/>
        </w:rPr>
        <w:lastRenderedPageBreak/>
        <w:t>Projection of Future C</w:t>
      </w:r>
      <w:r w:rsidR="00BF5F0B">
        <w:rPr>
          <w:lang w:val="en-SG"/>
        </w:rPr>
        <w:t>ases</w:t>
      </w:r>
      <w:bookmarkEnd w:id="11"/>
    </w:p>
    <w:p w14:paraId="3E129E92" w14:textId="77777777" w:rsidR="00F13358" w:rsidRDefault="00F13358" w:rsidP="00F43083">
      <w:pPr>
        <w:jc w:val="both"/>
        <w:rPr>
          <w:lang w:val="en-SG"/>
        </w:rPr>
      </w:pPr>
      <w:r>
        <w:rPr>
          <w:lang w:val="en-SG"/>
        </w:rPr>
        <w:t>The main incubation time of the virus is determined to be 11.4 days, and this did not differ in the different countries.</w:t>
      </w:r>
      <w:r w:rsidR="00F43083">
        <w:rPr>
          <w:lang w:val="en-SG"/>
        </w:rPr>
        <w:t xml:space="preserve"> The mean serial interval is calculated to be 15.3 days. The mean time from the onset </w:t>
      </w:r>
      <w:r w:rsidR="00F43083" w:rsidRPr="00F43083">
        <w:rPr>
          <w:lang w:val="en-SG"/>
        </w:rPr>
        <w:t>of symptoms to hospitalization</w:t>
      </w:r>
      <w:r w:rsidR="00F43083">
        <w:rPr>
          <w:lang w:val="en-SG"/>
        </w:rPr>
        <w:t xml:space="preserve"> was estimated to be 5.0 days. </w:t>
      </w:r>
      <w:r w:rsidR="00F43083" w:rsidRPr="00F43083">
        <w:rPr>
          <w:lang w:val="en-SG"/>
        </w:rPr>
        <w:t xml:space="preserve">The mean time </w:t>
      </w:r>
      <w:r w:rsidR="00F43083">
        <w:rPr>
          <w:lang w:val="en-SG"/>
        </w:rPr>
        <w:t xml:space="preserve">to death after admission to the </w:t>
      </w:r>
      <w:r w:rsidR="00F43083" w:rsidRPr="00F43083">
        <w:rPr>
          <w:lang w:val="en-SG"/>
        </w:rPr>
        <w:t>hospital was 4.2</w:t>
      </w:r>
      <w:r w:rsidR="00F43083">
        <w:rPr>
          <w:lang w:val="en-SG"/>
        </w:rPr>
        <w:t xml:space="preserve"> days, and the mean time to </w:t>
      </w:r>
      <w:r w:rsidR="00F43083" w:rsidRPr="00F43083">
        <w:rPr>
          <w:lang w:val="en-SG"/>
        </w:rPr>
        <w:t xml:space="preserve">discharge was 11.8 days. </w:t>
      </w:r>
    </w:p>
    <w:p w14:paraId="6B5A1556" w14:textId="77777777" w:rsidR="00F43083" w:rsidRDefault="00F43083" w:rsidP="00F43083">
      <w:pPr>
        <w:jc w:val="both"/>
        <w:rPr>
          <w:lang w:val="en-SG"/>
        </w:rPr>
      </w:pPr>
      <w:r>
        <w:rPr>
          <w:lang w:val="en-SG"/>
        </w:rPr>
        <w:t>T</w:t>
      </w:r>
      <w:r w:rsidRPr="00F43083">
        <w:rPr>
          <w:lang w:val="en-SG"/>
        </w:rPr>
        <w:t>h</w:t>
      </w:r>
      <w:r>
        <w:rPr>
          <w:lang w:val="en-SG"/>
        </w:rPr>
        <w:t xml:space="preserve">e doubling time of the epidemic </w:t>
      </w:r>
      <w:r w:rsidRPr="00F43083">
        <w:rPr>
          <w:lang w:val="en-SG"/>
        </w:rPr>
        <w:t>was 15.7 days i</w:t>
      </w:r>
      <w:r>
        <w:rPr>
          <w:lang w:val="en-SG"/>
        </w:rPr>
        <w:t xml:space="preserve">n Guinea, 23.6 days in Liberia, </w:t>
      </w:r>
      <w:r w:rsidRPr="00F43083">
        <w:rPr>
          <w:lang w:val="en-SG"/>
        </w:rPr>
        <w:t>and 30.2 days in Sierra Leone</w:t>
      </w:r>
      <w:r>
        <w:rPr>
          <w:lang w:val="en-SG"/>
        </w:rPr>
        <w:t xml:space="preserve"> in the beginning of September 2014. </w:t>
      </w:r>
      <w:r w:rsidRPr="00F43083">
        <w:rPr>
          <w:lang w:val="en-SG"/>
        </w:rPr>
        <w:t>Estimates of the</w:t>
      </w:r>
      <w:r>
        <w:rPr>
          <w:lang w:val="en-SG"/>
        </w:rPr>
        <w:t xml:space="preserve"> basic reproduction number, R</w:t>
      </w:r>
      <w:r w:rsidRPr="00F43083">
        <w:rPr>
          <w:vertAlign w:val="subscript"/>
          <w:lang w:val="en-SG"/>
        </w:rPr>
        <w:t>0</w:t>
      </w:r>
      <w:r>
        <w:rPr>
          <w:lang w:val="en-SG"/>
        </w:rPr>
        <w:t xml:space="preserve">, </w:t>
      </w:r>
      <w:r w:rsidRPr="00F43083">
        <w:rPr>
          <w:lang w:val="en-SG"/>
        </w:rPr>
        <w:t>were 1.71 for Guinea, 1.83</w:t>
      </w:r>
      <w:r>
        <w:rPr>
          <w:lang w:val="en-SG"/>
        </w:rPr>
        <w:t xml:space="preserve"> </w:t>
      </w:r>
      <w:r w:rsidRPr="00F43083">
        <w:rPr>
          <w:lang w:val="en-SG"/>
        </w:rPr>
        <w:t xml:space="preserve">for Liberia, 1.20 for Nigeria, and 2.02 for </w:t>
      </w:r>
      <w:r>
        <w:rPr>
          <w:lang w:val="en-SG"/>
        </w:rPr>
        <w:t>S</w:t>
      </w:r>
      <w:r w:rsidRPr="00F43083">
        <w:rPr>
          <w:lang w:val="en-SG"/>
        </w:rPr>
        <w:t>ierra Leone</w:t>
      </w:r>
      <w:r>
        <w:rPr>
          <w:lang w:val="en-SG"/>
        </w:rPr>
        <w:t xml:space="preserve">. Since the number of cases is still growing in Guinea, Liberia and Sierra Leone this suggests that </w:t>
      </w:r>
      <w:proofErr w:type="spellStart"/>
      <w:r>
        <w:rPr>
          <w:lang w:val="en-SG"/>
        </w:rPr>
        <w:t>R</w:t>
      </w:r>
      <w:r w:rsidRPr="00F43083">
        <w:rPr>
          <w:vertAlign w:val="subscript"/>
          <w:lang w:val="en-SG"/>
        </w:rPr>
        <w:t>t</w:t>
      </w:r>
      <w:proofErr w:type="spellEnd"/>
      <w:r>
        <w:rPr>
          <w:lang w:val="en-SG"/>
        </w:rPr>
        <w:t xml:space="preserve"> remains larger than 1. The estimations for </w:t>
      </w:r>
      <w:proofErr w:type="spellStart"/>
      <w:r>
        <w:rPr>
          <w:lang w:val="en-SG"/>
        </w:rPr>
        <w:t>R</w:t>
      </w:r>
      <w:r w:rsidRPr="00F43083">
        <w:rPr>
          <w:vertAlign w:val="subscript"/>
          <w:lang w:val="en-SG"/>
        </w:rPr>
        <w:t>t</w:t>
      </w:r>
      <w:proofErr w:type="spellEnd"/>
      <w:r>
        <w:rPr>
          <w:lang w:val="en-SG"/>
        </w:rPr>
        <w:t xml:space="preserve"> are </w:t>
      </w:r>
      <w:r w:rsidRPr="00F43083">
        <w:rPr>
          <w:lang w:val="en-SG"/>
        </w:rPr>
        <w:t>1.81 for Guinea, 1.51 for Liberia,</w:t>
      </w:r>
      <w:r>
        <w:rPr>
          <w:lang w:val="en-SG"/>
        </w:rPr>
        <w:t xml:space="preserve"> and 1.38</w:t>
      </w:r>
      <w:r w:rsidRPr="00F43083">
        <w:rPr>
          <w:lang w:val="en-SG"/>
        </w:rPr>
        <w:t xml:space="preserve"> for Sierra Leone</w:t>
      </w:r>
      <w:r>
        <w:rPr>
          <w:lang w:val="en-SG"/>
        </w:rPr>
        <w:t>. More detailed numbers</w:t>
      </w:r>
      <w:r w:rsidR="004F6EEB">
        <w:rPr>
          <w:lang w:val="en-SG"/>
        </w:rPr>
        <w:t xml:space="preserve"> with accompanying confident intervals</w:t>
      </w:r>
      <w:r>
        <w:rPr>
          <w:lang w:val="en-SG"/>
        </w:rPr>
        <w:t xml:space="preserve"> presenting the key time periods and the value of R can be found in table 2. </w:t>
      </w:r>
    </w:p>
    <w:p w14:paraId="79F17D53" w14:textId="77777777" w:rsidR="00F43083" w:rsidRDefault="00F43083" w:rsidP="00F43083">
      <w:pPr>
        <w:jc w:val="both"/>
        <w:rPr>
          <w:lang w:val="en-SG"/>
        </w:rPr>
      </w:pPr>
      <w:r>
        <w:rPr>
          <w:lang w:val="en-SG"/>
        </w:rPr>
        <w:t>Based on this number the spread of the epidemic is estimated. A</w:t>
      </w:r>
      <w:r w:rsidRPr="00F43083">
        <w:rPr>
          <w:lang w:val="en-SG"/>
        </w:rPr>
        <w:t>ssuming no changes in control efforts, the cumulative</w:t>
      </w:r>
      <w:r>
        <w:rPr>
          <w:lang w:val="en-SG"/>
        </w:rPr>
        <w:t xml:space="preserve"> </w:t>
      </w:r>
      <w:r w:rsidRPr="00F43083">
        <w:rPr>
          <w:lang w:val="en-SG"/>
        </w:rPr>
        <w:t>n</w:t>
      </w:r>
      <w:r>
        <w:rPr>
          <w:lang w:val="en-SG"/>
        </w:rPr>
        <w:t>umber of confirmed and probable cases by the beginning of November</w:t>
      </w:r>
      <w:r w:rsidRPr="00F43083">
        <w:rPr>
          <w:lang w:val="en-SG"/>
        </w:rPr>
        <w:t xml:space="preserve"> </w:t>
      </w:r>
      <w:r>
        <w:rPr>
          <w:lang w:val="en-SG"/>
        </w:rPr>
        <w:t xml:space="preserve">2014 </w:t>
      </w:r>
      <w:r w:rsidRPr="00F43083">
        <w:rPr>
          <w:lang w:val="en-SG"/>
        </w:rPr>
        <w:t>will be 5</w:t>
      </w:r>
      <w:r>
        <w:rPr>
          <w:lang w:val="en-SG"/>
        </w:rPr>
        <w:t xml:space="preserve">740 in Guinea, 9890 in Liberia, </w:t>
      </w:r>
      <w:r w:rsidRPr="00F43083">
        <w:rPr>
          <w:lang w:val="en-SG"/>
        </w:rPr>
        <w:t>and 5000 in</w:t>
      </w:r>
      <w:r>
        <w:rPr>
          <w:lang w:val="en-SG"/>
        </w:rPr>
        <w:t xml:space="preserve"> Sierra Leone, exceeding 20,000 </w:t>
      </w:r>
      <w:r w:rsidRPr="00F43083">
        <w:rPr>
          <w:lang w:val="en-SG"/>
        </w:rPr>
        <w:t>cases in total</w:t>
      </w:r>
      <w:r>
        <w:rPr>
          <w:lang w:val="en-SG"/>
        </w:rPr>
        <w:t xml:space="preserve">. </w:t>
      </w:r>
      <w:r w:rsidR="00870467">
        <w:rPr>
          <w:lang w:val="en-SG"/>
        </w:rPr>
        <w:t>The visualisation of this projection can be found in figure 4.</w:t>
      </w:r>
    </w:p>
    <w:p w14:paraId="4061C75F" w14:textId="77777777" w:rsidR="00870467" w:rsidRPr="00F13358" w:rsidRDefault="00870467" w:rsidP="00F43083">
      <w:pPr>
        <w:jc w:val="both"/>
        <w:rPr>
          <w:lang w:val="en-SG"/>
        </w:rPr>
      </w:pPr>
    </w:p>
    <w:p w14:paraId="022A68D9" w14:textId="77777777" w:rsidR="00870467" w:rsidRDefault="00A56BEF" w:rsidP="00394229">
      <w:pPr>
        <w:jc w:val="both"/>
        <w:rPr>
          <w:lang w:val="en-SG"/>
        </w:rPr>
      </w:pPr>
      <w:r>
        <w:rPr>
          <w:noProof/>
          <w:lang w:eastAsia="zh-CN"/>
        </w:rPr>
        <w:drawing>
          <wp:inline distT="0" distB="0" distL="0" distR="0" wp14:anchorId="293E50C9" wp14:editId="56ADED95">
            <wp:extent cx="5969851" cy="3172264"/>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Figure 3.PNG"/>
                    <pic:cNvPicPr/>
                  </pic:nvPicPr>
                  <pic:blipFill>
                    <a:blip r:embed="rId14">
                      <a:extLst>
                        <a:ext uri="{28A0092B-C50C-407E-A947-70E740481C1C}">
                          <a14:useLocalDpi xmlns:a14="http://schemas.microsoft.com/office/drawing/2010/main" val="0"/>
                        </a:ext>
                      </a:extLst>
                    </a:blip>
                    <a:stretch>
                      <a:fillRect/>
                    </a:stretch>
                  </pic:blipFill>
                  <pic:spPr>
                    <a:xfrm>
                      <a:off x="0" y="0"/>
                      <a:ext cx="5973935" cy="3174434"/>
                    </a:xfrm>
                    <a:prstGeom prst="rect">
                      <a:avLst/>
                    </a:prstGeom>
                  </pic:spPr>
                </pic:pic>
              </a:graphicData>
            </a:graphic>
          </wp:inline>
        </w:drawing>
      </w:r>
    </w:p>
    <w:p w14:paraId="3004FE70" w14:textId="77777777" w:rsidR="00870467" w:rsidRPr="00870467" w:rsidRDefault="00141A33" w:rsidP="00146D34">
      <w:pPr>
        <w:rPr>
          <w:i/>
          <w:sz w:val="18"/>
          <w:lang w:val="en-SG"/>
        </w:rPr>
      </w:pPr>
      <w:r>
        <w:rPr>
          <w:i/>
          <w:sz w:val="18"/>
          <w:lang w:val="en-SG"/>
        </w:rPr>
        <w:t>Figure 4: Projection of Future Ebola C</w:t>
      </w:r>
      <w:r w:rsidR="00870467" w:rsidRPr="00870467">
        <w:rPr>
          <w:i/>
          <w:sz w:val="18"/>
          <w:lang w:val="en-SG"/>
        </w:rPr>
        <w:t>ases</w:t>
      </w:r>
      <w:r w:rsidR="00BF5F0B" w:rsidRPr="00870467">
        <w:rPr>
          <w:i/>
          <w:sz w:val="18"/>
          <w:lang w:val="en-SG"/>
        </w:rPr>
        <w:br w:type="page"/>
      </w:r>
      <w:r w:rsidR="00870467" w:rsidRPr="00870467">
        <w:rPr>
          <w:i/>
          <w:noProof/>
          <w:sz w:val="14"/>
          <w:lang w:eastAsia="zh-CN"/>
        </w:rPr>
        <w:lastRenderedPageBreak/>
        <w:drawing>
          <wp:anchor distT="0" distB="0" distL="114300" distR="114300" simplePos="0" relativeHeight="251665408" behindDoc="0" locked="0" layoutInCell="1" allowOverlap="1" wp14:anchorId="698060AB" wp14:editId="7D095D67">
            <wp:simplePos x="0" y="0"/>
            <wp:positionH relativeFrom="margin">
              <wp:align>center</wp:align>
            </wp:positionH>
            <wp:positionV relativeFrom="paragraph">
              <wp:posOffset>-711420</wp:posOffset>
            </wp:positionV>
            <wp:extent cx="4955766" cy="6902450"/>
            <wp:effectExtent l="0" t="1905"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Table 2-1.PNG"/>
                    <pic:cNvPicPr/>
                  </pic:nvPicPr>
                  <pic:blipFill rotWithShape="1">
                    <a:blip r:embed="rId15">
                      <a:extLst>
                        <a:ext uri="{28A0092B-C50C-407E-A947-70E740481C1C}">
                          <a14:useLocalDpi xmlns:a14="http://schemas.microsoft.com/office/drawing/2010/main" val="0"/>
                        </a:ext>
                      </a:extLst>
                    </a:blip>
                    <a:srcRect l="5342"/>
                    <a:stretch/>
                  </pic:blipFill>
                  <pic:spPr bwMode="auto">
                    <a:xfrm rot="5400000">
                      <a:off x="0" y="0"/>
                      <a:ext cx="4955766" cy="6902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70467" w:rsidRPr="00870467">
        <w:rPr>
          <w:i/>
          <w:sz w:val="18"/>
          <w:lang w:val="en-SG"/>
        </w:rPr>
        <w:t>Table 2: Estimates of Epidemiologic Variables</w:t>
      </w:r>
    </w:p>
    <w:p w14:paraId="4AA1CB9B" w14:textId="77777777" w:rsidR="00BF5F0B" w:rsidRPr="00FA16A1" w:rsidRDefault="00870467" w:rsidP="00FA16A1">
      <w:pPr>
        <w:rPr>
          <w:i/>
          <w:sz w:val="18"/>
          <w:lang w:val="en-SG"/>
        </w:rPr>
      </w:pPr>
      <w:r>
        <w:rPr>
          <w:i/>
          <w:noProof/>
          <w:sz w:val="18"/>
          <w:lang w:eastAsia="zh-CN"/>
        </w:rPr>
        <w:drawing>
          <wp:anchor distT="0" distB="0" distL="114300" distR="114300" simplePos="0" relativeHeight="251666432" behindDoc="0" locked="0" layoutInCell="1" allowOverlap="1" wp14:anchorId="6B513E16" wp14:editId="26C7D3FF">
            <wp:simplePos x="0" y="0"/>
            <wp:positionH relativeFrom="margin">
              <wp:posOffset>1408417</wp:posOffset>
            </wp:positionH>
            <wp:positionV relativeFrom="paragraph">
              <wp:posOffset>3039427</wp:posOffset>
            </wp:positionV>
            <wp:extent cx="3156441" cy="6881513"/>
            <wp:effectExtent l="4127"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Table 2-2.PNG"/>
                    <pic:cNvPicPr/>
                  </pic:nvPicPr>
                  <pic:blipFill rotWithShape="1">
                    <a:blip r:embed="rId16">
                      <a:extLst>
                        <a:ext uri="{28A0092B-C50C-407E-A947-70E740481C1C}">
                          <a14:useLocalDpi xmlns:a14="http://schemas.microsoft.com/office/drawing/2010/main" val="0"/>
                        </a:ext>
                      </a:extLst>
                    </a:blip>
                    <a:srcRect l="1957"/>
                    <a:stretch/>
                  </pic:blipFill>
                  <pic:spPr bwMode="auto">
                    <a:xfrm rot="5400000">
                      <a:off x="0" y="0"/>
                      <a:ext cx="3156441" cy="688151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i/>
          <w:sz w:val="18"/>
          <w:lang w:val="en-SG"/>
        </w:rPr>
        <w:br w:type="page"/>
      </w:r>
    </w:p>
    <w:p w14:paraId="3C0CDDA3" w14:textId="77777777" w:rsidR="00AF4F73" w:rsidRPr="00F43083" w:rsidRDefault="00AF4F73" w:rsidP="00394229">
      <w:pPr>
        <w:pStyle w:val="Heading1"/>
        <w:jc w:val="both"/>
        <w:rPr>
          <w:lang w:val="en-SG"/>
        </w:rPr>
      </w:pPr>
      <w:bookmarkStart w:id="12" w:name="_Toc447895540"/>
      <w:r w:rsidRPr="00F43083">
        <w:rPr>
          <w:lang w:val="en-SG"/>
        </w:rPr>
        <w:lastRenderedPageBreak/>
        <w:t>Conclusion</w:t>
      </w:r>
      <w:bookmarkEnd w:id="12"/>
    </w:p>
    <w:p w14:paraId="549F985F" w14:textId="77777777" w:rsidR="00723EB3" w:rsidRPr="00723EB3" w:rsidRDefault="00520569" w:rsidP="00723EB3">
      <w:pPr>
        <w:jc w:val="both"/>
        <w:rPr>
          <w:lang w:val="en-SG"/>
        </w:rPr>
      </w:pPr>
      <w:r w:rsidRPr="00520569">
        <w:rPr>
          <w:lang w:val="en-SG"/>
        </w:rPr>
        <w:t>Based on the results of the analysis present</w:t>
      </w:r>
      <w:r>
        <w:rPr>
          <w:lang w:val="en-SG"/>
        </w:rPr>
        <w:t>ed above, the authors of the paper conclude that the epidemic will keep expanding in the coming weeks if the control measures</w:t>
      </w:r>
      <w:r w:rsidR="00723EB3">
        <w:rPr>
          <w:lang w:val="en-SG"/>
        </w:rPr>
        <w:t xml:space="preserve"> – </w:t>
      </w:r>
      <w:r w:rsidR="00723EB3" w:rsidRPr="00723EB3">
        <w:rPr>
          <w:lang w:val="en-SG"/>
        </w:rPr>
        <w:t>improvements</w:t>
      </w:r>
      <w:r w:rsidR="00723EB3">
        <w:rPr>
          <w:lang w:val="en-SG"/>
        </w:rPr>
        <w:t xml:space="preserve"> </w:t>
      </w:r>
      <w:r w:rsidR="00723EB3" w:rsidRPr="00723EB3">
        <w:rPr>
          <w:lang w:val="en-SG"/>
        </w:rPr>
        <w:t>in contact tracing, adequate case</w:t>
      </w:r>
      <w:r w:rsidR="00723EB3">
        <w:rPr>
          <w:lang w:val="en-SG"/>
        </w:rPr>
        <w:t xml:space="preserve"> </w:t>
      </w:r>
      <w:r w:rsidR="00723EB3" w:rsidRPr="00723EB3">
        <w:rPr>
          <w:lang w:val="en-SG"/>
        </w:rPr>
        <w:t>isolation, increased capacity for clinical management,</w:t>
      </w:r>
      <w:r w:rsidR="00723EB3">
        <w:rPr>
          <w:lang w:val="en-SG"/>
        </w:rPr>
        <w:t xml:space="preserve"> </w:t>
      </w:r>
      <w:r w:rsidR="00723EB3" w:rsidRPr="00723EB3">
        <w:rPr>
          <w:lang w:val="en-SG"/>
        </w:rPr>
        <w:t>safe burials, greater community engagement,</w:t>
      </w:r>
      <w:r w:rsidR="00723EB3">
        <w:rPr>
          <w:lang w:val="en-SG"/>
        </w:rPr>
        <w:t xml:space="preserve"> </w:t>
      </w:r>
      <w:r w:rsidR="00723EB3" w:rsidRPr="00723EB3">
        <w:rPr>
          <w:lang w:val="en-SG"/>
        </w:rPr>
        <w:t>and support from international partners</w:t>
      </w:r>
      <w:r w:rsidR="00723EB3">
        <w:rPr>
          <w:lang w:val="en-SG"/>
        </w:rPr>
        <w:t xml:space="preserve"> – </w:t>
      </w:r>
      <w:r>
        <w:rPr>
          <w:lang w:val="en-SG"/>
        </w:rPr>
        <w:t xml:space="preserve">do not change. </w:t>
      </w:r>
      <w:r w:rsidR="00394229">
        <w:rPr>
          <w:lang w:val="en-SG"/>
        </w:rPr>
        <w:t>T</w:t>
      </w:r>
      <w:r w:rsidR="00394229" w:rsidRPr="00394229">
        <w:rPr>
          <w:lang w:val="en-SG"/>
        </w:rPr>
        <w:t>he cumulative</w:t>
      </w:r>
      <w:r w:rsidR="00394229">
        <w:rPr>
          <w:lang w:val="en-SG"/>
        </w:rPr>
        <w:t xml:space="preserve"> </w:t>
      </w:r>
      <w:r w:rsidR="00394229" w:rsidRPr="00394229">
        <w:rPr>
          <w:lang w:val="en-SG"/>
        </w:rPr>
        <w:t>n</w:t>
      </w:r>
      <w:r w:rsidR="00394229">
        <w:rPr>
          <w:lang w:val="en-SG"/>
        </w:rPr>
        <w:t xml:space="preserve">umber of confirmed and probable </w:t>
      </w:r>
      <w:r w:rsidR="00394229" w:rsidRPr="00394229">
        <w:rPr>
          <w:lang w:val="en-SG"/>
        </w:rPr>
        <w:t>cases will be 5740 in Guinea, 9890 in Liberia,</w:t>
      </w:r>
      <w:r w:rsidR="00394229">
        <w:rPr>
          <w:lang w:val="en-SG"/>
        </w:rPr>
        <w:t xml:space="preserve"> </w:t>
      </w:r>
      <w:r w:rsidR="00394229" w:rsidRPr="00394229">
        <w:rPr>
          <w:lang w:val="en-SG"/>
        </w:rPr>
        <w:t>and 5000 in Sierra Leone, exceeding 20,000</w:t>
      </w:r>
      <w:r w:rsidR="00394229">
        <w:rPr>
          <w:lang w:val="en-SG"/>
        </w:rPr>
        <w:t xml:space="preserve"> </w:t>
      </w:r>
      <w:r w:rsidR="00394229" w:rsidRPr="00394229">
        <w:rPr>
          <w:lang w:val="en-SG"/>
        </w:rPr>
        <w:t xml:space="preserve">cases in total </w:t>
      </w:r>
      <w:r w:rsidR="00394229">
        <w:rPr>
          <w:lang w:val="en-SG"/>
        </w:rPr>
        <w:t xml:space="preserve">by the beginning of November. </w:t>
      </w:r>
      <w:r w:rsidR="00723EB3">
        <w:rPr>
          <w:lang w:val="en-SG"/>
        </w:rPr>
        <w:t xml:space="preserve"> </w:t>
      </w:r>
    </w:p>
    <w:p w14:paraId="09A54C68" w14:textId="77777777" w:rsidR="00394229" w:rsidRPr="00394229" w:rsidRDefault="00394229" w:rsidP="00394229">
      <w:pPr>
        <w:jc w:val="both"/>
        <w:rPr>
          <w:lang w:val="en-SG"/>
        </w:rPr>
      </w:pPr>
      <w:r>
        <w:rPr>
          <w:lang w:val="en-SG"/>
        </w:rPr>
        <w:t xml:space="preserve">The scale of this epidemic is exceptional large, even though the characteristics such as incubation period, the reproduction number and the most common symptoms are similar to those in previous Ebola outbreaks. Therefore the main cause of this large scale is not the virus itself, but rather the characteristics of the population and the (lack of) control measures. Due to the high interconnectedness between the population of Guinea, Liberia and Sierra Leone may have led to the rapid spread of the epidemic. However, Nigeria proved that a large outbreak can be avoided. The critical success factor seems to be the speed of the implementation of strict control measures. </w:t>
      </w:r>
    </w:p>
    <w:p w14:paraId="2570E7BB" w14:textId="77777777" w:rsidR="00BF5F0B" w:rsidRDefault="00DB44FA" w:rsidP="00394229">
      <w:pPr>
        <w:pStyle w:val="Heading2"/>
        <w:jc w:val="both"/>
        <w:rPr>
          <w:lang w:val="en-SG"/>
        </w:rPr>
      </w:pPr>
      <w:bookmarkStart w:id="13" w:name="_Toc447895541"/>
      <w:r>
        <w:rPr>
          <w:lang w:val="en-SG"/>
        </w:rPr>
        <w:t>Main C</w:t>
      </w:r>
      <w:r w:rsidR="00BF5F0B" w:rsidRPr="00520569">
        <w:rPr>
          <w:lang w:val="en-SG"/>
        </w:rPr>
        <w:t>ontributions</w:t>
      </w:r>
      <w:bookmarkEnd w:id="13"/>
    </w:p>
    <w:p w14:paraId="7776C261" w14:textId="77777777" w:rsidR="00CF0798" w:rsidRPr="00B31379" w:rsidRDefault="00CF0798" w:rsidP="00CF0798">
      <w:pPr>
        <w:jc w:val="both"/>
        <w:rPr>
          <w:lang w:val="en-SG"/>
        </w:rPr>
      </w:pPr>
      <w:r>
        <w:rPr>
          <w:lang w:val="en-SG"/>
        </w:rPr>
        <w:t>The results from this paper provide us with several valuable insights regarding this deadly and large scale Ebola outbreak. First of all, it provides us with insights into the characteristics of the epidemic. By for example determining risk factors, groups who have a high risk of dying can be identified. Furthermore, insights into the most common symptoms and their odds ratio can make the treatment of patients more efficient, and can also indicate the need for medical supply. Based on the future projections, the need for hospital beds can be estimated. Since the current number of beds will probably be not sufficient, action is needed to increase the number of hospital beds. Besides this, the paper also provides insights into the spread of the epidemic, and in this way make it possible for control measures to be implemented more efficiently.</w:t>
      </w:r>
      <w:r w:rsidR="00B31379">
        <w:rPr>
          <w:lang w:val="en-SG"/>
        </w:rPr>
        <w:t xml:space="preserve"> Two control measures the paper suggests are to track Ebola cases for minimum 21 days and to lower the </w:t>
      </w:r>
      <w:r w:rsidR="00B31379" w:rsidRPr="00B31379">
        <w:rPr>
          <w:lang w:val="en-SG"/>
        </w:rPr>
        <w:t>period from symptom onset to hospitalization</w:t>
      </w:r>
      <w:r w:rsidR="00B31379">
        <w:rPr>
          <w:lang w:val="en-SG"/>
        </w:rPr>
        <w:t>.</w:t>
      </w:r>
    </w:p>
    <w:p w14:paraId="220BEE17" w14:textId="77777777" w:rsidR="00CF0798" w:rsidRPr="00CF0798" w:rsidRDefault="00CF0798" w:rsidP="00CF0798">
      <w:pPr>
        <w:jc w:val="both"/>
        <w:rPr>
          <w:lang w:val="en-SG"/>
        </w:rPr>
      </w:pPr>
      <w:r>
        <w:rPr>
          <w:lang w:val="en-SG"/>
        </w:rPr>
        <w:t xml:space="preserve">Next to this valuable insights, the paper creates a general sense of urgency by showing how serious this Ebola outbreak is in number of patients and the fatality ratio. In this way a fast introduction of control measures, additional research to vaccines and help from international partners is stimulated. </w:t>
      </w:r>
    </w:p>
    <w:p w14:paraId="3EB99CBB" w14:textId="77777777" w:rsidR="00BF5F0B" w:rsidRDefault="00BF5F0B" w:rsidP="00394229">
      <w:pPr>
        <w:pStyle w:val="Heading2"/>
        <w:jc w:val="both"/>
        <w:rPr>
          <w:lang w:val="en-SG"/>
        </w:rPr>
      </w:pPr>
      <w:bookmarkStart w:id="14" w:name="_Toc447895542"/>
      <w:r w:rsidRPr="00520569">
        <w:rPr>
          <w:lang w:val="en-SG"/>
        </w:rPr>
        <w:t>Limitations</w:t>
      </w:r>
      <w:bookmarkEnd w:id="14"/>
    </w:p>
    <w:p w14:paraId="71BE8A7F" w14:textId="77777777" w:rsidR="00A77FB3" w:rsidRDefault="00A77FB3" w:rsidP="00A77FB3">
      <w:pPr>
        <w:jc w:val="both"/>
        <w:rPr>
          <w:lang w:val="en-SG"/>
        </w:rPr>
      </w:pPr>
      <w:r>
        <w:rPr>
          <w:lang w:val="en-SG"/>
        </w:rPr>
        <w:t xml:space="preserve">The conclusions drawn by this paper are based upon the collected data. This causes some limitations and interpretation of the data requires knowledge and care. It is certain that not all cases are reported or have been detected. The collected case records are often incomplete. This can lead to biased data, and can for example result in an underestimation of the future cases. </w:t>
      </w:r>
    </w:p>
    <w:p w14:paraId="35D41ECD" w14:textId="77777777" w:rsidR="00A77FB3" w:rsidRDefault="00A77FB3" w:rsidP="00A77FB3">
      <w:pPr>
        <w:jc w:val="both"/>
        <w:rPr>
          <w:lang w:val="en-SG"/>
        </w:rPr>
      </w:pPr>
      <w:r>
        <w:rPr>
          <w:lang w:val="en-SG"/>
        </w:rPr>
        <w:t xml:space="preserve">There are two main points of interest for future research, since this can be influenced by the incomplete case records. First, the serial interval of 15.3 days is longer than past estimations. This can be caused by the biased data, but if this serial interval turns out to be reliable the case isolation used so far has been less effective than expected. Second, the </w:t>
      </w:r>
      <w:r w:rsidR="00B31379">
        <w:rPr>
          <w:lang w:val="en-SG"/>
        </w:rPr>
        <w:t xml:space="preserve">case fatality rate appears to be the same for all countries, based on the data with definitive outcomes. If all cases are taken into consideration, </w:t>
      </w:r>
      <w:r w:rsidR="00B31379">
        <w:rPr>
          <w:lang w:val="en-SG"/>
        </w:rPr>
        <w:lastRenderedPageBreak/>
        <w:t xml:space="preserve">differences between the countries become visible. Further research is necessary to create more certainty about this point. </w:t>
      </w:r>
    </w:p>
    <w:p w14:paraId="25AE7145" w14:textId="77777777" w:rsidR="00870467" w:rsidRDefault="00870467" w:rsidP="00870467">
      <w:pPr>
        <w:pStyle w:val="Heading1"/>
        <w:rPr>
          <w:lang w:val="en-SG"/>
        </w:rPr>
      </w:pPr>
      <w:bookmarkStart w:id="15" w:name="_Toc447895543"/>
      <w:r>
        <w:rPr>
          <w:lang w:val="en-SG"/>
        </w:rPr>
        <w:t>Replication of Plot</w:t>
      </w:r>
      <w:bookmarkEnd w:id="15"/>
    </w:p>
    <w:p w14:paraId="303C32E4" w14:textId="5DD28632" w:rsidR="00870467" w:rsidRDefault="00870467" w:rsidP="003C1CF4">
      <w:pPr>
        <w:jc w:val="both"/>
        <w:rPr>
          <w:lang w:val="en-SG"/>
        </w:rPr>
      </w:pPr>
      <w:r>
        <w:rPr>
          <w:lang w:val="en-SG"/>
        </w:rPr>
        <w:t xml:space="preserve">Since we were curious how the Ebola epidemic developed after the writing of this paper, we decided to replicate the plot which </w:t>
      </w:r>
      <w:r w:rsidR="006C77C2">
        <w:rPr>
          <w:lang w:val="en-SG"/>
        </w:rPr>
        <w:t>shows the number of Ebola cases in Guinea, Liberia and Sierra Leone in</w:t>
      </w:r>
      <w:r>
        <w:rPr>
          <w:lang w:val="en-SG"/>
        </w:rPr>
        <w:t xml:space="preserve"> West Africa.</w:t>
      </w:r>
      <w:r w:rsidR="003C1CF4">
        <w:rPr>
          <w:lang w:val="en-SG"/>
        </w:rPr>
        <w:t xml:space="preserve"> This is the upper left picture of figure 2.</w:t>
      </w:r>
      <w:r w:rsidR="006C77C2">
        <w:rPr>
          <w:lang w:val="en-SG"/>
        </w:rPr>
        <w:t xml:space="preserve"> Due to </w:t>
      </w:r>
      <w:r>
        <w:rPr>
          <w:lang w:val="en-SG"/>
        </w:rPr>
        <w:t>limitations</w:t>
      </w:r>
      <w:r w:rsidR="006C77C2">
        <w:rPr>
          <w:lang w:val="en-SG"/>
        </w:rPr>
        <w:t xml:space="preserve"> of data</w:t>
      </w:r>
      <w:r>
        <w:rPr>
          <w:lang w:val="en-SG"/>
        </w:rPr>
        <w:t>, we executed the plot with data from November 2014 till March 2015. The data on which the original plot was based, was unfortunately not available anymore, as well as the data from September 2014 till November 2014. The data was obtained from the WHO data and statistics website</w:t>
      </w:r>
      <w:r>
        <w:rPr>
          <w:rStyle w:val="FootnoteReference"/>
          <w:lang w:val="en-SG"/>
        </w:rPr>
        <w:footnoteReference w:id="2"/>
      </w:r>
      <w:r>
        <w:rPr>
          <w:lang w:val="en-SG"/>
        </w:rPr>
        <w:t xml:space="preserve">. </w:t>
      </w:r>
    </w:p>
    <w:p w14:paraId="107931F8" w14:textId="76FB7BAC" w:rsidR="003C1CF4" w:rsidRDefault="003C1CF4" w:rsidP="003C1CF4">
      <w:pPr>
        <w:pStyle w:val="Heading2"/>
        <w:jc w:val="both"/>
        <w:rPr>
          <w:lang w:val="en-SG"/>
        </w:rPr>
      </w:pPr>
      <w:bookmarkStart w:id="16" w:name="_Toc447895544"/>
      <w:r>
        <w:rPr>
          <w:lang w:val="en-SG"/>
        </w:rPr>
        <w:t>Replication</w:t>
      </w:r>
      <w:r w:rsidR="007A388F">
        <w:rPr>
          <w:lang w:val="en-SG"/>
        </w:rPr>
        <w:t xml:space="preserve"> Result</w:t>
      </w:r>
      <w:bookmarkEnd w:id="16"/>
    </w:p>
    <w:p w14:paraId="147EA21B" w14:textId="4133F3CF" w:rsidR="003C1CF4" w:rsidRDefault="003C1CF4" w:rsidP="003C1CF4">
      <w:pPr>
        <w:jc w:val="both"/>
        <w:rPr>
          <w:lang w:val="en-SG"/>
        </w:rPr>
      </w:pPr>
      <w:r>
        <w:rPr>
          <w:lang w:val="en-SG"/>
        </w:rPr>
        <w:t xml:space="preserve">Using the </w:t>
      </w:r>
      <w:r w:rsidRPr="005944BA">
        <w:rPr>
          <w:i/>
          <w:lang w:val="en-SG"/>
        </w:rPr>
        <w:t>ggplot package</w:t>
      </w:r>
      <w:r>
        <w:rPr>
          <w:lang w:val="en-SG"/>
        </w:rPr>
        <w:t xml:space="preserve">, a </w:t>
      </w:r>
      <w:r w:rsidR="00FA16A1">
        <w:rPr>
          <w:lang w:val="en-SG"/>
        </w:rPr>
        <w:t>bar plot</w:t>
      </w:r>
      <w:r>
        <w:rPr>
          <w:lang w:val="en-SG"/>
        </w:rPr>
        <w:t xml:space="preserve"> was created to replicate the original plot. </w:t>
      </w:r>
      <w:r w:rsidR="00D76483">
        <w:rPr>
          <w:lang w:val="en-SG"/>
        </w:rPr>
        <w:t xml:space="preserve">For the readability of the plot, we adjusted the position of the legend to the upper right corner </w:t>
      </w:r>
      <w:r w:rsidR="004F6EEB">
        <w:rPr>
          <w:lang w:val="en-SG"/>
        </w:rPr>
        <w:t>instead</w:t>
      </w:r>
      <w:r w:rsidR="00D76483">
        <w:rPr>
          <w:lang w:val="en-SG"/>
        </w:rPr>
        <w:t xml:space="preserve"> of the upper left corner which is used in the original. </w:t>
      </w:r>
      <w:r>
        <w:rPr>
          <w:lang w:val="en-SG"/>
        </w:rPr>
        <w:t xml:space="preserve">The </w:t>
      </w:r>
      <w:r w:rsidR="006C77C2">
        <w:rPr>
          <w:lang w:val="en-SG"/>
        </w:rPr>
        <w:t xml:space="preserve">dataset that used to plot the bar plot below can be found in appendix, and the </w:t>
      </w:r>
      <w:r>
        <w:rPr>
          <w:lang w:val="en-SG"/>
        </w:rPr>
        <w:t>source code used to create the p</w:t>
      </w:r>
      <w:r w:rsidR="006C77C2">
        <w:rPr>
          <w:lang w:val="en-SG"/>
        </w:rPr>
        <w:t>lot can also be found in appendix for details.</w:t>
      </w:r>
    </w:p>
    <w:p w14:paraId="591DA353" w14:textId="77777777" w:rsidR="00D76483" w:rsidRDefault="0012663C" w:rsidP="003C1CF4">
      <w:pPr>
        <w:jc w:val="both"/>
        <w:rPr>
          <w:lang w:val="en-SG"/>
        </w:rPr>
      </w:pPr>
      <w:r>
        <w:rPr>
          <w:rFonts w:ascii="Helvetica" w:hAnsi="Helvetica" w:cs="Helvetica"/>
          <w:noProof/>
          <w:sz w:val="24"/>
          <w:szCs w:val="24"/>
          <w:lang w:eastAsia="zh-CN"/>
        </w:rPr>
        <w:drawing>
          <wp:inline distT="0" distB="0" distL="0" distR="0" wp14:anchorId="5B1C96CE" wp14:editId="72D24D60">
            <wp:extent cx="6337120" cy="4034938"/>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63795" cy="4051922"/>
                    </a:xfrm>
                    <a:prstGeom prst="rect">
                      <a:avLst/>
                    </a:prstGeom>
                    <a:noFill/>
                    <a:ln>
                      <a:noFill/>
                    </a:ln>
                  </pic:spPr>
                </pic:pic>
              </a:graphicData>
            </a:graphic>
          </wp:inline>
        </w:drawing>
      </w:r>
    </w:p>
    <w:p w14:paraId="610F85DC" w14:textId="77777777" w:rsidR="005944BA" w:rsidRPr="005944BA" w:rsidRDefault="005944BA" w:rsidP="003C1CF4">
      <w:pPr>
        <w:jc w:val="both"/>
        <w:rPr>
          <w:i/>
          <w:sz w:val="18"/>
          <w:lang w:val="en-SG"/>
        </w:rPr>
      </w:pPr>
      <w:r w:rsidRPr="005944BA">
        <w:rPr>
          <w:i/>
          <w:sz w:val="18"/>
          <w:lang w:val="en-SG"/>
        </w:rPr>
        <w:t xml:space="preserve">Figure 5: Replication </w:t>
      </w:r>
      <w:r w:rsidR="00DB6A4A">
        <w:rPr>
          <w:i/>
          <w:sz w:val="18"/>
          <w:lang w:val="en-SG"/>
        </w:rPr>
        <w:t>of P</w:t>
      </w:r>
      <w:r w:rsidRPr="005944BA">
        <w:rPr>
          <w:i/>
          <w:sz w:val="18"/>
          <w:lang w:val="en-SG"/>
        </w:rPr>
        <w:t>lot</w:t>
      </w:r>
    </w:p>
    <w:p w14:paraId="2B8F398A" w14:textId="24A50E5E" w:rsidR="003C1CF4" w:rsidRPr="00870467" w:rsidRDefault="007A388F" w:rsidP="003C1CF4">
      <w:pPr>
        <w:pStyle w:val="Heading2"/>
        <w:jc w:val="both"/>
        <w:rPr>
          <w:lang w:val="en-SG"/>
        </w:rPr>
      </w:pPr>
      <w:bookmarkStart w:id="17" w:name="_Toc447895545"/>
      <w:r>
        <w:rPr>
          <w:lang w:val="en-SG"/>
        </w:rPr>
        <w:lastRenderedPageBreak/>
        <w:t>Reflection on P</w:t>
      </w:r>
      <w:r w:rsidR="003C1CF4">
        <w:rPr>
          <w:lang w:val="en-SG"/>
        </w:rPr>
        <w:t>rojection</w:t>
      </w:r>
      <w:bookmarkEnd w:id="17"/>
    </w:p>
    <w:p w14:paraId="309F3D33" w14:textId="60B7A372" w:rsidR="003C1CF4" w:rsidRDefault="003C1CF4" w:rsidP="003C1CF4">
      <w:pPr>
        <w:jc w:val="both"/>
        <w:rPr>
          <w:lang w:val="en-SG"/>
        </w:rPr>
      </w:pPr>
      <w:r>
        <w:rPr>
          <w:lang w:val="en-SG"/>
        </w:rPr>
        <w:t xml:space="preserve">Out of interest in the development of the Ebola epidemic, we compared the projections of the paper with the actual development of the epidemic. The paper projected </w:t>
      </w:r>
      <w:r w:rsidRPr="00F43083">
        <w:rPr>
          <w:lang w:val="en-SG"/>
        </w:rPr>
        <w:t>5</w:t>
      </w:r>
      <w:r>
        <w:rPr>
          <w:lang w:val="en-SG"/>
        </w:rPr>
        <w:t xml:space="preserve">740 in Guinea, 9890 in Liberia, </w:t>
      </w:r>
      <w:r w:rsidRPr="00F43083">
        <w:rPr>
          <w:lang w:val="en-SG"/>
        </w:rPr>
        <w:t>and 5000 in</w:t>
      </w:r>
      <w:r>
        <w:rPr>
          <w:lang w:val="en-SG"/>
        </w:rPr>
        <w:t xml:space="preserve"> Sierra Leone, exceeding 20,000 </w:t>
      </w:r>
      <w:r w:rsidRPr="00F43083">
        <w:rPr>
          <w:lang w:val="en-SG"/>
        </w:rPr>
        <w:t>cases in total</w:t>
      </w:r>
      <w:r>
        <w:rPr>
          <w:lang w:val="en-SG"/>
        </w:rPr>
        <w:t xml:space="preserve"> by the beginning of November. Based on the data</w:t>
      </w:r>
      <w:r w:rsidR="006C77C2">
        <w:rPr>
          <w:lang w:val="en-SG"/>
        </w:rPr>
        <w:t xml:space="preserve"> that we found from </w:t>
      </w:r>
      <w:r>
        <w:rPr>
          <w:lang w:val="en-SG"/>
        </w:rPr>
        <w:t>the 9</w:t>
      </w:r>
      <w:r w:rsidRPr="003C1CF4">
        <w:rPr>
          <w:vertAlign w:val="superscript"/>
          <w:lang w:val="en-SG"/>
        </w:rPr>
        <w:t>th</w:t>
      </w:r>
      <w:r>
        <w:rPr>
          <w:lang w:val="en-SG"/>
        </w:rPr>
        <w:t xml:space="preserve"> of November</w:t>
      </w:r>
      <w:r w:rsidR="006C77C2">
        <w:rPr>
          <w:lang w:val="en-SG"/>
        </w:rPr>
        <w:t xml:space="preserve"> to 29</w:t>
      </w:r>
      <w:r w:rsidR="006C77C2" w:rsidRPr="006C77C2">
        <w:rPr>
          <w:vertAlign w:val="superscript"/>
          <w:lang w:val="en-SG"/>
        </w:rPr>
        <w:t>th</w:t>
      </w:r>
      <w:r w:rsidR="006C77C2">
        <w:rPr>
          <w:lang w:val="en-SG"/>
        </w:rPr>
        <w:t xml:space="preserve"> of March</w:t>
      </w:r>
      <w:r>
        <w:rPr>
          <w:lang w:val="en-SG"/>
        </w:rPr>
        <w:t xml:space="preserve">, the number of cumulative cases was </w:t>
      </w:r>
      <w:r w:rsidRPr="003C1CF4">
        <w:rPr>
          <w:lang w:val="en-SG"/>
        </w:rPr>
        <w:t xml:space="preserve">1878 </w:t>
      </w:r>
      <w:r>
        <w:rPr>
          <w:lang w:val="en-SG"/>
        </w:rPr>
        <w:t xml:space="preserve">in Guinea, </w:t>
      </w:r>
      <w:r w:rsidRPr="003C1CF4">
        <w:rPr>
          <w:lang w:val="en-SG"/>
        </w:rPr>
        <w:t xml:space="preserve">6822 </w:t>
      </w:r>
      <w:r>
        <w:rPr>
          <w:lang w:val="en-SG"/>
        </w:rPr>
        <w:t xml:space="preserve">in Liberia and </w:t>
      </w:r>
      <w:r w:rsidRPr="003C1CF4">
        <w:rPr>
          <w:lang w:val="en-SG"/>
        </w:rPr>
        <w:t xml:space="preserve">5368 </w:t>
      </w:r>
      <w:r>
        <w:rPr>
          <w:lang w:val="en-SG"/>
        </w:rPr>
        <w:t xml:space="preserve">in Sierra Leone. This shows that the projections of the paper were not accurate for Guinea and Liberia, but quite accurate for Sierra Leone. The difference in the number of cases in Guinea and Liberia can be causes by the implementation of enhanced control measures, where the paper assumed that the control measures were not enhanced. The paper could have created the urgency and given the knowledge to implement those measures. In this way, the paper still proves it value, even though the projections were not completely accurate. </w:t>
      </w:r>
      <w:r>
        <w:rPr>
          <w:lang w:val="en-SG"/>
        </w:rPr>
        <w:br w:type="page"/>
      </w:r>
    </w:p>
    <w:p w14:paraId="098AF81D" w14:textId="77777777" w:rsidR="006C77C2" w:rsidRDefault="006C77C2" w:rsidP="003C1CF4">
      <w:pPr>
        <w:pStyle w:val="Heading1"/>
        <w:numPr>
          <w:ilvl w:val="0"/>
          <w:numId w:val="0"/>
        </w:numPr>
        <w:ind w:left="432"/>
        <w:rPr>
          <w:lang w:val="en-SG"/>
        </w:rPr>
      </w:pPr>
      <w:bookmarkStart w:id="18" w:name="_Toc447895546"/>
      <w:r>
        <w:rPr>
          <w:lang w:val="en-SG"/>
        </w:rPr>
        <w:lastRenderedPageBreak/>
        <w:t>Appendix</w:t>
      </w:r>
      <w:bookmarkEnd w:id="18"/>
    </w:p>
    <w:p w14:paraId="67FB8DBD" w14:textId="4FF0D491" w:rsidR="005E498F" w:rsidRPr="00B017B3" w:rsidRDefault="005E498F" w:rsidP="006C77C2">
      <w:pPr>
        <w:pStyle w:val="Heading1"/>
        <w:numPr>
          <w:ilvl w:val="0"/>
          <w:numId w:val="22"/>
        </w:numPr>
        <w:rPr>
          <w:sz w:val="36"/>
          <w:szCs w:val="36"/>
          <w:lang w:val="en-SG"/>
        </w:rPr>
      </w:pPr>
      <w:bookmarkStart w:id="19" w:name="_Toc447895547"/>
      <w:r w:rsidRPr="00B017B3">
        <w:rPr>
          <w:sz w:val="36"/>
          <w:szCs w:val="36"/>
          <w:lang w:val="en-SG"/>
        </w:rPr>
        <w:t>Dataset of Replication</w:t>
      </w:r>
      <w:bookmarkEnd w:id="19"/>
    </w:p>
    <w:p w14:paraId="00064008" w14:textId="77777777" w:rsidR="006C77C2" w:rsidRPr="006C77C2" w:rsidRDefault="006C77C2" w:rsidP="006C77C2"/>
    <w:p w14:paraId="38797F0D" w14:textId="77777777" w:rsidR="005E498F" w:rsidRDefault="00DB6A4A" w:rsidP="005E498F">
      <w:r>
        <w:rPr>
          <w:noProof/>
          <w:lang w:eastAsia="zh-CN"/>
        </w:rPr>
        <w:drawing>
          <wp:inline distT="0" distB="0" distL="0" distR="0" wp14:anchorId="08EF5556" wp14:editId="60A988A6">
            <wp:extent cx="5943600" cy="89313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 Shot 2016-04-08 at 11.31.53 AM.png"/>
                    <pic:cNvPicPr/>
                  </pic:nvPicPr>
                  <pic:blipFill rotWithShape="1">
                    <a:blip r:embed="rId18">
                      <a:extLst>
                        <a:ext uri="{28A0092B-C50C-407E-A947-70E740481C1C}">
                          <a14:useLocalDpi xmlns:a14="http://schemas.microsoft.com/office/drawing/2010/main" val="0"/>
                        </a:ext>
                      </a:extLst>
                    </a:blip>
                    <a:srcRect b="23309"/>
                    <a:stretch/>
                  </pic:blipFill>
                  <pic:spPr bwMode="auto">
                    <a:xfrm>
                      <a:off x="0" y="0"/>
                      <a:ext cx="5943600" cy="893135"/>
                    </a:xfrm>
                    <a:prstGeom prst="rect">
                      <a:avLst/>
                    </a:prstGeom>
                    <a:ln>
                      <a:noFill/>
                    </a:ln>
                    <a:extLst>
                      <a:ext uri="{53640926-AAD7-44D8-BBD7-CCE9431645EC}">
                        <a14:shadowObscured xmlns:a14="http://schemas.microsoft.com/office/drawing/2010/main"/>
                      </a:ext>
                    </a:extLst>
                  </pic:spPr>
                </pic:pic>
              </a:graphicData>
            </a:graphic>
          </wp:inline>
        </w:drawing>
      </w:r>
    </w:p>
    <w:p w14:paraId="23E68A81" w14:textId="63F0EB39" w:rsidR="00C25D5D" w:rsidRPr="005E498F" w:rsidRDefault="00DB6A4A" w:rsidP="006C77C2">
      <w:pPr>
        <w:ind w:firstLine="340"/>
      </w:pPr>
      <w:r>
        <w:rPr>
          <w:noProof/>
          <w:lang w:eastAsia="zh-CN"/>
        </w:rPr>
        <w:drawing>
          <wp:inline distT="0" distB="0" distL="0" distR="0" wp14:anchorId="62EC4249" wp14:editId="1CB7DFA3">
            <wp:extent cx="5663565" cy="866140"/>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creen Shot 2016-04-08 at 11.32.12 AM.png"/>
                    <pic:cNvPicPr/>
                  </pic:nvPicPr>
                  <pic:blipFill>
                    <a:blip r:embed="rId19">
                      <a:extLst>
                        <a:ext uri="{28A0092B-C50C-407E-A947-70E740481C1C}">
                          <a14:useLocalDpi xmlns:a14="http://schemas.microsoft.com/office/drawing/2010/main" val="0"/>
                        </a:ext>
                      </a:extLst>
                    </a:blip>
                    <a:stretch>
                      <a:fillRect/>
                    </a:stretch>
                  </pic:blipFill>
                  <pic:spPr>
                    <a:xfrm>
                      <a:off x="0" y="0"/>
                      <a:ext cx="5663565" cy="866140"/>
                    </a:xfrm>
                    <a:prstGeom prst="rect">
                      <a:avLst/>
                    </a:prstGeom>
                  </pic:spPr>
                </pic:pic>
              </a:graphicData>
            </a:graphic>
          </wp:inline>
        </w:drawing>
      </w:r>
    </w:p>
    <w:p w14:paraId="5E5C44F0" w14:textId="77777777" w:rsidR="00C25D5D" w:rsidRDefault="00C25D5D" w:rsidP="003C1CF4">
      <w:pPr>
        <w:pStyle w:val="Heading1"/>
        <w:numPr>
          <w:ilvl w:val="0"/>
          <w:numId w:val="0"/>
        </w:numPr>
        <w:ind w:left="432"/>
        <w:rPr>
          <w:lang w:val="en-SG"/>
        </w:rPr>
      </w:pPr>
    </w:p>
    <w:p w14:paraId="12B5EB87" w14:textId="7CFA6DA9" w:rsidR="00C25D5D" w:rsidRPr="00C25D5D" w:rsidRDefault="00C25D5D" w:rsidP="00C25D5D"/>
    <w:p w14:paraId="68195516" w14:textId="49528470" w:rsidR="00BC525B" w:rsidRDefault="003C1CF4" w:rsidP="00B017B3">
      <w:pPr>
        <w:pStyle w:val="Heading1"/>
        <w:numPr>
          <w:ilvl w:val="0"/>
          <w:numId w:val="22"/>
        </w:numPr>
        <w:rPr>
          <w:lang w:val="en-SG"/>
        </w:rPr>
      </w:pPr>
      <w:bookmarkStart w:id="20" w:name="_Toc447895548"/>
      <w:r>
        <w:rPr>
          <w:lang w:val="en-SG"/>
        </w:rPr>
        <w:t>Source code R</w:t>
      </w:r>
      <w:bookmarkEnd w:id="20"/>
    </w:p>
    <w:p w14:paraId="689D68AB" w14:textId="21F67F1D" w:rsidR="00C25D5D" w:rsidRPr="00C25D5D" w:rsidRDefault="00C25D5D" w:rsidP="00C25D5D"/>
    <w:p w14:paraId="79C55AAF" w14:textId="77777777" w:rsidR="003C1CF4" w:rsidRPr="00C25D5D" w:rsidRDefault="00C25D5D" w:rsidP="003C1CF4">
      <w:pPr>
        <w:rPr>
          <w:color w:val="808080" w:themeColor="background1" w:themeShade="80"/>
          <w:lang w:val="en-SG"/>
        </w:rPr>
      </w:pPr>
      <w:r w:rsidRPr="00C25D5D">
        <w:rPr>
          <w:color w:val="808080" w:themeColor="background1" w:themeShade="80"/>
          <w:lang w:val="en-SG"/>
        </w:rPr>
        <w:t xml:space="preserve"># Input dataset </w:t>
      </w:r>
    </w:p>
    <w:p w14:paraId="2334E15D" w14:textId="77777777" w:rsidR="00C25D5D" w:rsidRPr="00C25D5D" w:rsidRDefault="00C25D5D" w:rsidP="00C25D5D">
      <w:pPr>
        <w:rPr>
          <w:color w:val="000000" w:themeColor="text1"/>
          <w:lang w:val="en-SG"/>
        </w:rPr>
      </w:pPr>
      <w:proofErr w:type="spellStart"/>
      <w:r w:rsidRPr="00C25D5D">
        <w:rPr>
          <w:color w:val="000000" w:themeColor="text1"/>
          <w:lang w:val="en-SG"/>
        </w:rPr>
        <w:t>Data.Ebola_histogram</w:t>
      </w:r>
      <w:proofErr w:type="spellEnd"/>
      <w:r w:rsidRPr="00C25D5D">
        <w:rPr>
          <w:color w:val="000000" w:themeColor="text1"/>
          <w:lang w:val="en-SG"/>
        </w:rPr>
        <w:t xml:space="preserve"> &lt;- read.csv("C:/Users/Stephanie/Dropbox/3. </w:t>
      </w:r>
      <w:proofErr w:type="spellStart"/>
      <w:r w:rsidRPr="00C25D5D">
        <w:rPr>
          <w:color w:val="000000" w:themeColor="text1"/>
          <w:lang w:val="en-SG"/>
        </w:rPr>
        <w:t>Studie</w:t>
      </w:r>
      <w:proofErr w:type="spellEnd"/>
      <w:r w:rsidRPr="00C25D5D">
        <w:rPr>
          <w:color w:val="000000" w:themeColor="text1"/>
          <w:lang w:val="en-SG"/>
        </w:rPr>
        <w:t xml:space="preserve"> - Master SEPAM/Singapore/IS4242 Healthcare Analytics/Papers/Ebola database.csv", </w:t>
      </w:r>
      <w:proofErr w:type="spellStart"/>
      <w:r w:rsidRPr="00C25D5D">
        <w:rPr>
          <w:color w:val="000000" w:themeColor="text1"/>
          <w:lang w:val="en-SG"/>
        </w:rPr>
        <w:t>sep</w:t>
      </w:r>
      <w:proofErr w:type="spellEnd"/>
      <w:r w:rsidRPr="00C25D5D">
        <w:rPr>
          <w:color w:val="000000" w:themeColor="text1"/>
          <w:lang w:val="en-SG"/>
        </w:rPr>
        <w:t>=";")</w:t>
      </w:r>
    </w:p>
    <w:p w14:paraId="3EB674F1" w14:textId="77777777" w:rsidR="00C25D5D" w:rsidRPr="00C25D5D" w:rsidRDefault="00C25D5D" w:rsidP="00C25D5D">
      <w:pPr>
        <w:rPr>
          <w:color w:val="808080" w:themeColor="background1" w:themeShade="80"/>
          <w:lang w:val="en-SG"/>
        </w:rPr>
      </w:pPr>
    </w:p>
    <w:p w14:paraId="78B11851" w14:textId="77777777" w:rsidR="00C25D5D" w:rsidRPr="00C25D5D" w:rsidRDefault="00C25D5D" w:rsidP="00C25D5D">
      <w:pPr>
        <w:rPr>
          <w:color w:val="000000" w:themeColor="text1"/>
          <w:lang w:val="en-SG"/>
        </w:rPr>
      </w:pPr>
      <w:r w:rsidRPr="00C25D5D">
        <w:rPr>
          <w:color w:val="000000" w:themeColor="text1"/>
          <w:lang w:val="en-SG"/>
        </w:rPr>
        <w:t>library(ggplot2)</w:t>
      </w:r>
    </w:p>
    <w:p w14:paraId="3CFEC24E" w14:textId="77777777" w:rsidR="00C25D5D" w:rsidRPr="00C25D5D" w:rsidRDefault="00C25D5D" w:rsidP="00C25D5D">
      <w:pPr>
        <w:rPr>
          <w:color w:val="000000" w:themeColor="text1"/>
          <w:lang w:val="en-SG"/>
        </w:rPr>
      </w:pPr>
      <w:r w:rsidRPr="00C25D5D">
        <w:rPr>
          <w:color w:val="000000" w:themeColor="text1"/>
          <w:lang w:val="en-SG"/>
        </w:rPr>
        <w:t>library(reshape2)</w:t>
      </w:r>
    </w:p>
    <w:p w14:paraId="1470ECF3" w14:textId="77777777" w:rsidR="00C25D5D" w:rsidRPr="00C25D5D" w:rsidRDefault="00C25D5D" w:rsidP="00C25D5D">
      <w:pPr>
        <w:rPr>
          <w:color w:val="000000" w:themeColor="text1"/>
          <w:lang w:val="en-SG"/>
        </w:rPr>
      </w:pPr>
    </w:p>
    <w:p w14:paraId="4B3EEC1C" w14:textId="77777777" w:rsidR="00C25D5D" w:rsidRPr="00C25D5D" w:rsidRDefault="00C25D5D" w:rsidP="00C25D5D">
      <w:pPr>
        <w:rPr>
          <w:color w:val="000000" w:themeColor="text1"/>
          <w:lang w:val="en-SG"/>
        </w:rPr>
      </w:pPr>
      <w:r w:rsidRPr="00C25D5D">
        <w:rPr>
          <w:color w:val="000000" w:themeColor="text1"/>
          <w:lang w:val="en-SG"/>
        </w:rPr>
        <w:t xml:space="preserve">data &lt;- </w:t>
      </w:r>
      <w:proofErr w:type="spellStart"/>
      <w:r w:rsidRPr="00C25D5D">
        <w:rPr>
          <w:color w:val="000000" w:themeColor="text1"/>
          <w:lang w:val="en-SG"/>
        </w:rPr>
        <w:t>Data.Ebola_histogram</w:t>
      </w:r>
      <w:proofErr w:type="spellEnd"/>
    </w:p>
    <w:p w14:paraId="47F4D31A" w14:textId="77777777" w:rsidR="00C25D5D" w:rsidRPr="00C25D5D" w:rsidRDefault="00C25D5D" w:rsidP="00C25D5D">
      <w:pPr>
        <w:rPr>
          <w:color w:val="000000" w:themeColor="text1"/>
          <w:lang w:val="en-SG"/>
        </w:rPr>
      </w:pPr>
      <w:proofErr w:type="spellStart"/>
      <w:r w:rsidRPr="00C25D5D">
        <w:rPr>
          <w:color w:val="000000" w:themeColor="text1"/>
          <w:lang w:val="en-SG"/>
        </w:rPr>
        <w:t>data$row</w:t>
      </w:r>
      <w:proofErr w:type="spellEnd"/>
      <w:r w:rsidRPr="00C25D5D">
        <w:rPr>
          <w:color w:val="000000" w:themeColor="text1"/>
          <w:lang w:val="en-SG"/>
        </w:rPr>
        <w:t xml:space="preserve"> &lt;- </w:t>
      </w:r>
      <w:proofErr w:type="spellStart"/>
      <w:r w:rsidRPr="00C25D5D">
        <w:rPr>
          <w:color w:val="000000" w:themeColor="text1"/>
          <w:lang w:val="en-SG"/>
        </w:rPr>
        <w:t>seq_len</w:t>
      </w:r>
      <w:proofErr w:type="spellEnd"/>
      <w:r w:rsidRPr="00C25D5D">
        <w:rPr>
          <w:color w:val="000000" w:themeColor="text1"/>
          <w:lang w:val="en-SG"/>
        </w:rPr>
        <w:t>(</w:t>
      </w:r>
      <w:proofErr w:type="spellStart"/>
      <w:r w:rsidRPr="00C25D5D">
        <w:rPr>
          <w:color w:val="000000" w:themeColor="text1"/>
          <w:lang w:val="en-SG"/>
        </w:rPr>
        <w:t>nrow</w:t>
      </w:r>
      <w:proofErr w:type="spellEnd"/>
      <w:r w:rsidRPr="00C25D5D">
        <w:rPr>
          <w:color w:val="000000" w:themeColor="text1"/>
          <w:lang w:val="en-SG"/>
        </w:rPr>
        <w:t>(data))</w:t>
      </w:r>
    </w:p>
    <w:p w14:paraId="165359A0" w14:textId="77777777" w:rsidR="00C25D5D" w:rsidRPr="00C25D5D" w:rsidRDefault="00C25D5D" w:rsidP="00C25D5D">
      <w:pPr>
        <w:rPr>
          <w:color w:val="000000" w:themeColor="text1"/>
          <w:lang w:val="en-SG"/>
        </w:rPr>
      </w:pPr>
      <w:r w:rsidRPr="00C25D5D">
        <w:rPr>
          <w:color w:val="000000" w:themeColor="text1"/>
          <w:lang w:val="en-SG"/>
        </w:rPr>
        <w:t xml:space="preserve">data2 &lt;- melt(data, </w:t>
      </w:r>
      <w:proofErr w:type="spellStart"/>
      <w:r w:rsidRPr="00C25D5D">
        <w:rPr>
          <w:color w:val="000000" w:themeColor="text1"/>
          <w:lang w:val="en-SG"/>
        </w:rPr>
        <w:t>id.vars</w:t>
      </w:r>
      <w:proofErr w:type="spellEnd"/>
      <w:r w:rsidRPr="00C25D5D">
        <w:rPr>
          <w:color w:val="000000" w:themeColor="text1"/>
          <w:lang w:val="en-SG"/>
        </w:rPr>
        <w:t xml:space="preserve"> = "row")</w:t>
      </w:r>
    </w:p>
    <w:p w14:paraId="16A2060D" w14:textId="77777777" w:rsidR="00C25D5D" w:rsidRPr="00C25D5D" w:rsidRDefault="00C25D5D" w:rsidP="00C25D5D">
      <w:pPr>
        <w:rPr>
          <w:color w:val="000000" w:themeColor="text1"/>
          <w:lang w:val="en-SG"/>
        </w:rPr>
      </w:pPr>
      <w:r w:rsidRPr="00C25D5D">
        <w:rPr>
          <w:color w:val="000000" w:themeColor="text1"/>
          <w:lang w:val="en-SG"/>
        </w:rPr>
        <w:t xml:space="preserve">data2$row &lt;- </w:t>
      </w:r>
      <w:proofErr w:type="spellStart"/>
      <w:r w:rsidRPr="00C25D5D">
        <w:rPr>
          <w:color w:val="000000" w:themeColor="text1"/>
          <w:lang w:val="en-SG"/>
        </w:rPr>
        <w:t>as.factor</w:t>
      </w:r>
      <w:proofErr w:type="spellEnd"/>
      <w:r w:rsidRPr="00C25D5D">
        <w:rPr>
          <w:color w:val="000000" w:themeColor="text1"/>
          <w:lang w:val="en-SG"/>
        </w:rPr>
        <w:t>(data2$row)</w:t>
      </w:r>
    </w:p>
    <w:p w14:paraId="60CED9AB" w14:textId="77777777" w:rsidR="00C25D5D" w:rsidRDefault="00C25D5D" w:rsidP="00C25D5D">
      <w:pPr>
        <w:rPr>
          <w:color w:val="808080" w:themeColor="background1" w:themeShade="80"/>
          <w:lang w:val="en-SG"/>
        </w:rPr>
      </w:pPr>
    </w:p>
    <w:p w14:paraId="725E16F6" w14:textId="77777777" w:rsidR="00B017B3" w:rsidRDefault="00B017B3" w:rsidP="00C25D5D">
      <w:pPr>
        <w:rPr>
          <w:color w:val="808080" w:themeColor="background1" w:themeShade="80"/>
          <w:lang w:val="en-SG"/>
        </w:rPr>
      </w:pPr>
    </w:p>
    <w:p w14:paraId="1EA3C338" w14:textId="77777777" w:rsidR="00B017B3" w:rsidRPr="00C25D5D" w:rsidRDefault="00B017B3" w:rsidP="00C25D5D">
      <w:pPr>
        <w:rPr>
          <w:color w:val="808080" w:themeColor="background1" w:themeShade="80"/>
          <w:lang w:val="en-SG"/>
        </w:rPr>
      </w:pPr>
    </w:p>
    <w:p w14:paraId="7A8150C1" w14:textId="77777777" w:rsidR="00C25D5D" w:rsidRPr="00C25D5D" w:rsidRDefault="00C25D5D" w:rsidP="00C25D5D">
      <w:pPr>
        <w:rPr>
          <w:color w:val="808080" w:themeColor="background1" w:themeShade="80"/>
          <w:lang w:val="en-SG"/>
        </w:rPr>
      </w:pPr>
      <w:r w:rsidRPr="00C25D5D">
        <w:rPr>
          <w:color w:val="808080" w:themeColor="background1" w:themeShade="80"/>
          <w:lang w:val="en-SG"/>
        </w:rPr>
        <w:lastRenderedPageBreak/>
        <w:t># Store the graph in variable gg1</w:t>
      </w:r>
    </w:p>
    <w:p w14:paraId="4E0401EF" w14:textId="77777777" w:rsidR="00C25D5D" w:rsidRPr="00C25D5D" w:rsidRDefault="00C25D5D" w:rsidP="00C25D5D">
      <w:pPr>
        <w:rPr>
          <w:color w:val="000000" w:themeColor="text1"/>
          <w:lang w:val="en-SG"/>
        </w:rPr>
      </w:pPr>
      <w:r w:rsidRPr="00C25D5D">
        <w:rPr>
          <w:color w:val="000000" w:themeColor="text1"/>
          <w:lang w:val="en-SG"/>
        </w:rPr>
        <w:t xml:space="preserve">gg1 &lt;- ggplot(data2, </w:t>
      </w:r>
      <w:proofErr w:type="spellStart"/>
      <w:r w:rsidRPr="00C25D5D">
        <w:rPr>
          <w:color w:val="000000" w:themeColor="text1"/>
          <w:lang w:val="en-SG"/>
        </w:rPr>
        <w:t>aes</w:t>
      </w:r>
      <w:proofErr w:type="spellEnd"/>
      <w:r w:rsidRPr="00C25D5D">
        <w:rPr>
          <w:color w:val="000000" w:themeColor="text1"/>
          <w:lang w:val="en-SG"/>
        </w:rPr>
        <w:t xml:space="preserve">(x=variable, y=value, fill=row)) + </w:t>
      </w:r>
      <w:proofErr w:type="spellStart"/>
      <w:r w:rsidRPr="00C25D5D">
        <w:rPr>
          <w:color w:val="000000" w:themeColor="text1"/>
          <w:lang w:val="en-SG"/>
        </w:rPr>
        <w:t>geom_bar</w:t>
      </w:r>
      <w:proofErr w:type="spellEnd"/>
      <w:r w:rsidRPr="00C25D5D">
        <w:rPr>
          <w:color w:val="000000" w:themeColor="text1"/>
          <w:lang w:val="en-SG"/>
        </w:rPr>
        <w:t xml:space="preserve">(stat="identity") + </w:t>
      </w:r>
      <w:proofErr w:type="spellStart"/>
      <w:r w:rsidRPr="00C25D5D">
        <w:rPr>
          <w:color w:val="000000" w:themeColor="text1"/>
          <w:lang w:val="en-SG"/>
        </w:rPr>
        <w:t>ggtitle</w:t>
      </w:r>
      <w:proofErr w:type="spellEnd"/>
      <w:r w:rsidRPr="00C25D5D">
        <w:rPr>
          <w:color w:val="000000" w:themeColor="text1"/>
          <w:lang w:val="en-SG"/>
        </w:rPr>
        <w:t xml:space="preserve">("Ebola in West Africa") + </w:t>
      </w:r>
      <w:proofErr w:type="spellStart"/>
      <w:r w:rsidRPr="00C25D5D">
        <w:rPr>
          <w:color w:val="000000" w:themeColor="text1"/>
          <w:lang w:val="en-SG"/>
        </w:rPr>
        <w:t>xlab</w:t>
      </w:r>
      <w:proofErr w:type="spellEnd"/>
      <w:r w:rsidRPr="00C25D5D">
        <w:rPr>
          <w:color w:val="000000" w:themeColor="text1"/>
          <w:lang w:val="en-SG"/>
        </w:rPr>
        <w:t>("\</w:t>
      </w:r>
      <w:proofErr w:type="spellStart"/>
      <w:r w:rsidRPr="00C25D5D">
        <w:rPr>
          <w:color w:val="000000" w:themeColor="text1"/>
          <w:lang w:val="en-SG"/>
        </w:rPr>
        <w:t>nDate</w:t>
      </w:r>
      <w:proofErr w:type="spellEnd"/>
      <w:r w:rsidRPr="00C25D5D">
        <w:rPr>
          <w:color w:val="000000" w:themeColor="text1"/>
          <w:lang w:val="en-SG"/>
        </w:rPr>
        <w:t xml:space="preserve">") + </w:t>
      </w:r>
      <w:proofErr w:type="spellStart"/>
      <w:r w:rsidRPr="00C25D5D">
        <w:rPr>
          <w:color w:val="000000" w:themeColor="text1"/>
          <w:lang w:val="en-SG"/>
        </w:rPr>
        <w:t>ylab</w:t>
      </w:r>
      <w:proofErr w:type="spellEnd"/>
      <w:r w:rsidRPr="00C25D5D">
        <w:rPr>
          <w:color w:val="000000" w:themeColor="text1"/>
          <w:lang w:val="en-SG"/>
        </w:rPr>
        <w:t xml:space="preserve">("Number of Cases\n") + </w:t>
      </w:r>
      <w:proofErr w:type="spellStart"/>
      <w:r w:rsidRPr="00C25D5D">
        <w:rPr>
          <w:color w:val="000000" w:themeColor="text1"/>
          <w:lang w:val="en-SG"/>
        </w:rPr>
        <w:t>theme_bw</w:t>
      </w:r>
      <w:proofErr w:type="spellEnd"/>
      <w:r w:rsidRPr="00C25D5D">
        <w:rPr>
          <w:color w:val="000000" w:themeColor="text1"/>
          <w:lang w:val="en-SG"/>
        </w:rPr>
        <w:t>() + theme(</w:t>
      </w:r>
      <w:proofErr w:type="spellStart"/>
      <w:r w:rsidRPr="00C25D5D">
        <w:rPr>
          <w:color w:val="000000" w:themeColor="text1"/>
          <w:lang w:val="en-SG"/>
        </w:rPr>
        <w:t>axis.text.x</w:t>
      </w:r>
      <w:proofErr w:type="spellEnd"/>
      <w:r w:rsidRPr="00C25D5D">
        <w:rPr>
          <w:color w:val="000000" w:themeColor="text1"/>
          <w:lang w:val="en-SG"/>
        </w:rPr>
        <w:t>=</w:t>
      </w:r>
      <w:proofErr w:type="spellStart"/>
      <w:r w:rsidRPr="00C25D5D">
        <w:rPr>
          <w:color w:val="000000" w:themeColor="text1"/>
          <w:lang w:val="en-SG"/>
        </w:rPr>
        <w:t>element_text</w:t>
      </w:r>
      <w:proofErr w:type="spellEnd"/>
      <w:r w:rsidRPr="00C25D5D">
        <w:rPr>
          <w:color w:val="000000" w:themeColor="text1"/>
          <w:lang w:val="en-SG"/>
        </w:rPr>
        <w:t xml:space="preserve">(angle=45), </w:t>
      </w:r>
      <w:proofErr w:type="spellStart"/>
      <w:r w:rsidRPr="00C25D5D">
        <w:rPr>
          <w:color w:val="000000" w:themeColor="text1"/>
          <w:lang w:val="en-SG"/>
        </w:rPr>
        <w:t>legend.position</w:t>
      </w:r>
      <w:proofErr w:type="spellEnd"/>
      <w:r w:rsidRPr="00C25D5D">
        <w:rPr>
          <w:color w:val="000000" w:themeColor="text1"/>
          <w:lang w:val="en-SG"/>
        </w:rPr>
        <w:t xml:space="preserve"> =  c(0.8, 0.8))</w:t>
      </w:r>
    </w:p>
    <w:p w14:paraId="0ACB178D" w14:textId="77777777" w:rsidR="00C25D5D" w:rsidRPr="00C25D5D" w:rsidRDefault="00C25D5D" w:rsidP="00C25D5D">
      <w:pPr>
        <w:rPr>
          <w:color w:val="000000" w:themeColor="text1"/>
          <w:lang w:val="en-SG"/>
        </w:rPr>
      </w:pPr>
    </w:p>
    <w:p w14:paraId="2C533B04" w14:textId="77777777" w:rsidR="00C25D5D" w:rsidRPr="00C25D5D" w:rsidRDefault="00C25D5D" w:rsidP="00C25D5D">
      <w:pPr>
        <w:rPr>
          <w:color w:val="808080" w:themeColor="background1" w:themeShade="80"/>
          <w:lang w:val="en-SG"/>
        </w:rPr>
      </w:pPr>
      <w:r w:rsidRPr="00C25D5D">
        <w:rPr>
          <w:color w:val="808080" w:themeColor="background1" w:themeShade="80"/>
          <w:lang w:val="en-SG"/>
        </w:rPr>
        <w:t># Add a Legend</w:t>
      </w:r>
    </w:p>
    <w:p w14:paraId="100BC42D" w14:textId="77777777" w:rsidR="00C25D5D" w:rsidRPr="00C25D5D" w:rsidRDefault="00C25D5D" w:rsidP="00C25D5D">
      <w:pPr>
        <w:rPr>
          <w:color w:val="000000" w:themeColor="text1"/>
          <w:lang w:val="en-SG"/>
        </w:rPr>
      </w:pPr>
      <w:r w:rsidRPr="00C25D5D">
        <w:rPr>
          <w:color w:val="000000" w:themeColor="text1"/>
          <w:lang w:val="en-SG"/>
        </w:rPr>
        <w:t xml:space="preserve">legend &lt;- </w:t>
      </w:r>
      <w:proofErr w:type="spellStart"/>
      <w:r w:rsidRPr="00C25D5D">
        <w:rPr>
          <w:color w:val="000000" w:themeColor="text1"/>
          <w:lang w:val="en-SG"/>
        </w:rPr>
        <w:t>scale_fill_manual</w:t>
      </w:r>
      <w:proofErr w:type="spellEnd"/>
      <w:r w:rsidRPr="00C25D5D">
        <w:rPr>
          <w:color w:val="000000" w:themeColor="text1"/>
          <w:lang w:val="en-SG"/>
        </w:rPr>
        <w:t xml:space="preserve">(guide = </w:t>
      </w:r>
      <w:proofErr w:type="spellStart"/>
      <w:r w:rsidRPr="00C25D5D">
        <w:rPr>
          <w:color w:val="000000" w:themeColor="text1"/>
          <w:lang w:val="en-SG"/>
        </w:rPr>
        <w:t>guide_legend</w:t>
      </w:r>
      <w:proofErr w:type="spellEnd"/>
      <w:r w:rsidRPr="00C25D5D">
        <w:rPr>
          <w:color w:val="000000" w:themeColor="text1"/>
          <w:lang w:val="en-SG"/>
        </w:rPr>
        <w:t>(title = "Country"), labels = c("Guinea", "Liberia", "Sierra Leone"), values=c("#0066CC", "#4C9900", "#CC0000") )</w:t>
      </w:r>
    </w:p>
    <w:p w14:paraId="2E719CE9" w14:textId="77777777" w:rsidR="00C25D5D" w:rsidRPr="00C25D5D" w:rsidRDefault="00C25D5D" w:rsidP="00C25D5D">
      <w:pPr>
        <w:rPr>
          <w:color w:val="808080" w:themeColor="background1" w:themeShade="80"/>
          <w:lang w:val="en-SG"/>
        </w:rPr>
      </w:pPr>
    </w:p>
    <w:p w14:paraId="579D50B6" w14:textId="77777777" w:rsidR="00C25D5D" w:rsidRPr="00C25D5D" w:rsidRDefault="00C25D5D" w:rsidP="00C25D5D">
      <w:pPr>
        <w:rPr>
          <w:color w:val="808080" w:themeColor="background1" w:themeShade="80"/>
          <w:lang w:val="en-SG"/>
        </w:rPr>
      </w:pPr>
      <w:r w:rsidRPr="00C25D5D">
        <w:rPr>
          <w:color w:val="808080" w:themeColor="background1" w:themeShade="80"/>
          <w:lang w:val="en-SG"/>
        </w:rPr>
        <w:t># Render the graph plus guide together at once</w:t>
      </w:r>
    </w:p>
    <w:p w14:paraId="492E4D8D" w14:textId="77777777" w:rsidR="00C25D5D" w:rsidRPr="00C25D5D" w:rsidRDefault="00C25D5D" w:rsidP="00C25D5D">
      <w:pPr>
        <w:rPr>
          <w:color w:val="000000" w:themeColor="text1"/>
          <w:lang w:val="en-SG"/>
        </w:rPr>
      </w:pPr>
      <w:r w:rsidRPr="00C25D5D">
        <w:rPr>
          <w:color w:val="000000" w:themeColor="text1"/>
          <w:lang w:val="en-SG"/>
        </w:rPr>
        <w:t>gg2 &lt;- gg1 + legend</w:t>
      </w:r>
    </w:p>
    <w:p w14:paraId="10620898" w14:textId="77777777" w:rsidR="003C1CF4" w:rsidRPr="00C25D5D" w:rsidRDefault="00C25D5D" w:rsidP="003C1CF4">
      <w:pPr>
        <w:rPr>
          <w:color w:val="000000" w:themeColor="text1"/>
          <w:lang w:val="en-SG"/>
        </w:rPr>
      </w:pPr>
      <w:r w:rsidRPr="00C25D5D">
        <w:rPr>
          <w:color w:val="000000" w:themeColor="text1"/>
          <w:lang w:val="en-SG"/>
        </w:rPr>
        <w:t>gg2</w:t>
      </w:r>
    </w:p>
    <w:sectPr w:rsidR="003C1CF4" w:rsidRPr="00C25D5D" w:rsidSect="00475DE8">
      <w:footerReference w:type="default" r:id="rId20"/>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8BA461" w14:textId="77777777" w:rsidR="003D2086" w:rsidRDefault="003D2086">
      <w:pPr>
        <w:spacing w:after="0" w:line="240" w:lineRule="auto"/>
      </w:pPr>
      <w:r>
        <w:separator/>
      </w:r>
    </w:p>
  </w:endnote>
  <w:endnote w:type="continuationSeparator" w:id="0">
    <w:p w14:paraId="5BA6B764" w14:textId="77777777" w:rsidR="003D2086" w:rsidRDefault="003D20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ndara">
    <w:panose1 w:val="020E0502030303020204"/>
    <w:charset w:val="00"/>
    <w:family w:val="auto"/>
    <w:pitch w:val="variable"/>
    <w:sig w:usb0="A00002EF" w:usb1="4000A44B" w:usb2="00000000" w:usb3="00000000" w:csb0="0000019F" w:csb1="00000000"/>
  </w:font>
  <w:font w:name="华文楷体">
    <w:charset w:val="86"/>
    <w:family w:val="auto"/>
    <w:pitch w:val="variable"/>
    <w:sig w:usb0="80000287" w:usb1="280F3C52" w:usb2="00000016" w:usb3="00000000" w:csb0="0004001F" w:csb1="00000000"/>
  </w:font>
  <w:font w:name="Tahoma">
    <w:panose1 w:val="020B0604030504040204"/>
    <w:charset w:val="00"/>
    <w:family w:val="auto"/>
    <w:pitch w:val="variable"/>
    <w:sig w:usb0="E1002E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宋体">
    <w:charset w:val="86"/>
    <w:family w:val="auto"/>
    <w:pitch w:val="variable"/>
    <w:sig w:usb0="00000003" w:usb1="288F0000" w:usb2="00000016" w:usb3="00000000" w:csb0="0004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077614"/>
      <w:docPartObj>
        <w:docPartGallery w:val="Page Numbers (Bottom of Page)"/>
        <w:docPartUnique/>
      </w:docPartObj>
    </w:sdtPr>
    <w:sdtEndPr>
      <w:rPr>
        <w:noProof/>
      </w:rPr>
    </w:sdtEndPr>
    <w:sdtContent>
      <w:p w14:paraId="7DEA92A5" w14:textId="77777777" w:rsidR="00322E7D" w:rsidRDefault="00322E7D">
        <w:pPr>
          <w:pStyle w:val="Footer"/>
          <w:jc w:val="right"/>
        </w:pPr>
        <w:r>
          <w:fldChar w:fldCharType="begin"/>
        </w:r>
        <w:r>
          <w:instrText xml:space="preserve"> PAGE   \* MERGEFORMAT </w:instrText>
        </w:r>
        <w:r>
          <w:fldChar w:fldCharType="separate"/>
        </w:r>
        <w:r w:rsidR="007A388F">
          <w:rPr>
            <w:noProof/>
          </w:rPr>
          <w:t>16</w:t>
        </w:r>
        <w:r>
          <w:rPr>
            <w:noProof/>
          </w:rPr>
          <w:fldChar w:fldCharType="end"/>
        </w:r>
      </w:p>
    </w:sdtContent>
  </w:sdt>
  <w:p w14:paraId="2B08B6CF" w14:textId="77777777" w:rsidR="00322E7D" w:rsidRDefault="00322E7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468744" w14:textId="77777777" w:rsidR="003D2086" w:rsidRDefault="003D2086">
      <w:pPr>
        <w:spacing w:after="0" w:line="240" w:lineRule="auto"/>
      </w:pPr>
      <w:r>
        <w:separator/>
      </w:r>
    </w:p>
  </w:footnote>
  <w:footnote w:type="continuationSeparator" w:id="0">
    <w:p w14:paraId="768875E9" w14:textId="77777777" w:rsidR="003D2086" w:rsidRDefault="003D2086">
      <w:pPr>
        <w:spacing w:after="0" w:line="240" w:lineRule="auto"/>
      </w:pPr>
      <w:r>
        <w:continuationSeparator/>
      </w:r>
    </w:p>
  </w:footnote>
  <w:footnote w:id="1">
    <w:p w14:paraId="53AE56B1" w14:textId="77777777" w:rsidR="00322E7D" w:rsidRPr="00DB645F" w:rsidRDefault="00322E7D" w:rsidP="00106EB0">
      <w:pPr>
        <w:spacing w:after="0" w:line="240" w:lineRule="auto"/>
        <w:rPr>
          <w:lang w:val="en-SG"/>
        </w:rPr>
      </w:pPr>
      <w:r>
        <w:rPr>
          <w:vertAlign w:val="superscript"/>
        </w:rPr>
        <w:footnoteRef/>
      </w:r>
      <w:r w:rsidRPr="00DB645F">
        <w:rPr>
          <w:sz w:val="20"/>
          <w:szCs w:val="20"/>
          <w:lang w:val="en-SG"/>
        </w:rPr>
        <w:t xml:space="preserve"> World Health Organization. Case </w:t>
      </w:r>
      <w:r w:rsidR="00E37862">
        <w:rPr>
          <w:sz w:val="20"/>
          <w:szCs w:val="20"/>
          <w:lang w:val="en-SG"/>
        </w:rPr>
        <w:t>definition recommendations for E</w:t>
      </w:r>
      <w:r w:rsidRPr="00DB645F">
        <w:rPr>
          <w:sz w:val="20"/>
          <w:szCs w:val="20"/>
          <w:lang w:val="en-SG"/>
        </w:rPr>
        <w:t>bola or Marburg virus diseases (</w:t>
      </w:r>
      <w:hyperlink r:id="rId1">
        <w:r w:rsidRPr="00DB645F">
          <w:rPr>
            <w:color w:val="1155CC"/>
            <w:sz w:val="20"/>
            <w:szCs w:val="20"/>
            <w:u w:val="single"/>
            <w:lang w:val="en-SG"/>
          </w:rPr>
          <w:t>http://www.who.int/csr/resources/publications/ebola/ebola-case-definition-contact-en.pdf?ua=1</w:t>
        </w:r>
      </w:hyperlink>
      <w:r w:rsidRPr="00DB645F">
        <w:rPr>
          <w:sz w:val="20"/>
          <w:szCs w:val="20"/>
          <w:lang w:val="en-SG"/>
        </w:rPr>
        <w:t>)</w:t>
      </w:r>
    </w:p>
  </w:footnote>
  <w:footnote w:id="2">
    <w:p w14:paraId="6240A6C1" w14:textId="77777777" w:rsidR="00322E7D" w:rsidRPr="00870467" w:rsidRDefault="00322E7D">
      <w:pPr>
        <w:pStyle w:val="FootnoteText"/>
        <w:rPr>
          <w:lang w:val="en-SG"/>
        </w:rPr>
      </w:pPr>
      <w:r>
        <w:rPr>
          <w:rStyle w:val="FootnoteReference"/>
        </w:rPr>
        <w:footnoteRef/>
      </w:r>
      <w:r>
        <w:t xml:space="preserve"> WHO website for data and statistics of Ebola, see </w:t>
      </w:r>
      <w:hyperlink r:id="rId2" w:history="1">
        <w:r w:rsidRPr="005F66CA">
          <w:rPr>
            <w:rStyle w:val="Hyperlink"/>
          </w:rPr>
          <w:t>http://apps.who.int/gho/data/view.ebola-sitrep.ebola-summary-20150105?lang=en</w:t>
        </w:r>
      </w:hyperlink>
      <w: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5C4B6C"/>
    <w:multiLevelType w:val="hybridMultilevel"/>
    <w:tmpl w:val="75166536"/>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170B3AB6"/>
    <w:multiLevelType w:val="hybridMultilevel"/>
    <w:tmpl w:val="2176FC64"/>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F18071A"/>
    <w:multiLevelType w:val="hybridMultilevel"/>
    <w:tmpl w:val="3146C46E"/>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469A52F2"/>
    <w:multiLevelType w:val="multilevel"/>
    <w:tmpl w:val="400EDCB4"/>
    <w:lvl w:ilvl="0">
      <w:start w:val="1"/>
      <w:numFmt w:val="decimal"/>
      <w:pStyle w:val="Heading1"/>
      <w:lvlText w:val="%1"/>
      <w:lvlJc w:val="left"/>
      <w:pPr>
        <w:ind w:left="432" w:hanging="432"/>
      </w:pPr>
      <w:rPr>
        <w:rFonts w:hint="default"/>
        <w:color w:val="C00000"/>
      </w:rPr>
    </w:lvl>
    <w:lvl w:ilvl="1">
      <w:start w:val="1"/>
      <w:numFmt w:val="decimal"/>
      <w:pStyle w:val="Heading2"/>
      <w:lvlText w:val="%1.%2"/>
      <w:lvlJc w:val="left"/>
      <w:pPr>
        <w:ind w:left="576" w:hanging="576"/>
      </w:pPr>
      <w:rPr>
        <w:rFonts w:hint="default"/>
        <w:color w:val="C00000"/>
      </w:rPr>
    </w:lvl>
    <w:lvl w:ilvl="2">
      <w:start w:val="1"/>
      <w:numFmt w:val="decimal"/>
      <w:pStyle w:val="Heading3"/>
      <w:lvlText w:val="%1.%2.%3"/>
      <w:lvlJc w:val="left"/>
      <w:pPr>
        <w:ind w:left="720" w:hanging="720"/>
      </w:pPr>
      <w:rPr>
        <w:rFonts w:hint="default"/>
        <w:color w:val="1CADE4" w:themeColor="accent1"/>
      </w:rPr>
    </w:lvl>
    <w:lvl w:ilvl="3">
      <w:start w:val="1"/>
      <w:numFmt w:val="decimal"/>
      <w:pStyle w:val="Heading4"/>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4">
    <w:nsid w:val="4B6B1CE5"/>
    <w:multiLevelType w:val="hybridMultilevel"/>
    <w:tmpl w:val="FB104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E06118C"/>
    <w:multiLevelType w:val="hybridMultilevel"/>
    <w:tmpl w:val="D17E66C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5408087D"/>
    <w:multiLevelType w:val="hybridMultilevel"/>
    <w:tmpl w:val="90C8E9E2"/>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4E638EF"/>
    <w:multiLevelType w:val="hybridMultilevel"/>
    <w:tmpl w:val="B38CB1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670D1FB4"/>
    <w:multiLevelType w:val="hybridMultilevel"/>
    <w:tmpl w:val="E55EDC96"/>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738E6813"/>
    <w:multiLevelType w:val="multilevel"/>
    <w:tmpl w:val="CDEC7CBA"/>
    <w:lvl w:ilvl="0">
      <w:start w:val="1"/>
      <w:numFmt w:val="decimal"/>
      <w:lvlText w:val="%1."/>
      <w:lvlJc w:val="left"/>
      <w:pPr>
        <w:ind w:left="360" w:firstLine="360"/>
      </w:pPr>
    </w:lvl>
    <w:lvl w:ilvl="1">
      <w:start w:val="1"/>
      <w:numFmt w:val="lowerLetter"/>
      <w:lvlText w:val="%2."/>
      <w:lvlJc w:val="left"/>
      <w:pPr>
        <w:ind w:left="1080" w:firstLine="1080"/>
      </w:pPr>
    </w:lvl>
    <w:lvl w:ilvl="2">
      <w:start w:val="1"/>
      <w:numFmt w:val="lowerRoman"/>
      <w:lvlText w:val="%3."/>
      <w:lvlJc w:val="right"/>
      <w:pPr>
        <w:ind w:left="1800" w:firstLine="1980"/>
      </w:pPr>
    </w:lvl>
    <w:lvl w:ilvl="3">
      <w:start w:val="1"/>
      <w:numFmt w:val="decimal"/>
      <w:lvlText w:val="%4."/>
      <w:lvlJc w:val="left"/>
      <w:pPr>
        <w:ind w:left="2520" w:firstLine="2520"/>
      </w:pPr>
    </w:lvl>
    <w:lvl w:ilvl="4">
      <w:start w:val="1"/>
      <w:numFmt w:val="lowerLetter"/>
      <w:lvlText w:val="%5."/>
      <w:lvlJc w:val="left"/>
      <w:pPr>
        <w:ind w:left="3240" w:firstLine="3240"/>
      </w:pPr>
    </w:lvl>
    <w:lvl w:ilvl="5">
      <w:start w:val="1"/>
      <w:numFmt w:val="lowerRoman"/>
      <w:lvlText w:val="%6."/>
      <w:lvlJc w:val="right"/>
      <w:pPr>
        <w:ind w:left="3960" w:firstLine="4140"/>
      </w:pPr>
    </w:lvl>
    <w:lvl w:ilvl="6">
      <w:start w:val="1"/>
      <w:numFmt w:val="decimal"/>
      <w:lvlText w:val="%7."/>
      <w:lvlJc w:val="left"/>
      <w:pPr>
        <w:ind w:left="4680" w:firstLine="4680"/>
      </w:pPr>
    </w:lvl>
    <w:lvl w:ilvl="7">
      <w:start w:val="1"/>
      <w:numFmt w:val="lowerLetter"/>
      <w:lvlText w:val="%8."/>
      <w:lvlJc w:val="left"/>
      <w:pPr>
        <w:ind w:left="5400" w:firstLine="5400"/>
      </w:pPr>
    </w:lvl>
    <w:lvl w:ilvl="8">
      <w:start w:val="1"/>
      <w:numFmt w:val="lowerRoman"/>
      <w:lvlText w:val="%9."/>
      <w:lvlJc w:val="right"/>
      <w:pPr>
        <w:ind w:left="6120" w:firstLine="6300"/>
      </w:pPr>
    </w:lvl>
  </w:abstractNum>
  <w:abstractNum w:abstractNumId="11">
    <w:nsid w:val="7CB504F6"/>
    <w:multiLevelType w:val="hybridMultilevel"/>
    <w:tmpl w:val="F8789596"/>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5"/>
  </w:num>
  <w:num w:numId="14">
    <w:abstractNumId w:val="8"/>
  </w:num>
  <w:num w:numId="15">
    <w:abstractNumId w:val="11"/>
  </w:num>
  <w:num w:numId="16">
    <w:abstractNumId w:val="1"/>
  </w:num>
  <w:num w:numId="17">
    <w:abstractNumId w:val="6"/>
  </w:num>
  <w:num w:numId="18">
    <w:abstractNumId w:val="0"/>
  </w:num>
  <w:num w:numId="19">
    <w:abstractNumId w:val="9"/>
  </w:num>
  <w:num w:numId="20">
    <w:abstractNumId w:val="2"/>
  </w:num>
  <w:num w:numId="21">
    <w:abstractNumId w:val="10"/>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4F73"/>
    <w:rsid w:val="00106EB0"/>
    <w:rsid w:val="0012663C"/>
    <w:rsid w:val="00141A33"/>
    <w:rsid w:val="00146D34"/>
    <w:rsid w:val="00154AC3"/>
    <w:rsid w:val="00171AEE"/>
    <w:rsid w:val="00186753"/>
    <w:rsid w:val="001C6336"/>
    <w:rsid w:val="001C697D"/>
    <w:rsid w:val="00206A6B"/>
    <w:rsid w:val="002F2E7C"/>
    <w:rsid w:val="00322E7D"/>
    <w:rsid w:val="00383621"/>
    <w:rsid w:val="00394229"/>
    <w:rsid w:val="003C1CF4"/>
    <w:rsid w:val="003D2086"/>
    <w:rsid w:val="00475DE8"/>
    <w:rsid w:val="004F6EEB"/>
    <w:rsid w:val="00520569"/>
    <w:rsid w:val="005944BA"/>
    <w:rsid w:val="005E498F"/>
    <w:rsid w:val="005E719D"/>
    <w:rsid w:val="006C77C2"/>
    <w:rsid w:val="0071732A"/>
    <w:rsid w:val="00723EB3"/>
    <w:rsid w:val="00756010"/>
    <w:rsid w:val="0079325A"/>
    <w:rsid w:val="007A07C7"/>
    <w:rsid w:val="007A388F"/>
    <w:rsid w:val="00870467"/>
    <w:rsid w:val="009507DD"/>
    <w:rsid w:val="00A56BEF"/>
    <w:rsid w:val="00A77FB3"/>
    <w:rsid w:val="00AF4F73"/>
    <w:rsid w:val="00B01745"/>
    <w:rsid w:val="00B017B3"/>
    <w:rsid w:val="00B31379"/>
    <w:rsid w:val="00BC525B"/>
    <w:rsid w:val="00BF5F0B"/>
    <w:rsid w:val="00C25D5D"/>
    <w:rsid w:val="00CE4325"/>
    <w:rsid w:val="00CF0798"/>
    <w:rsid w:val="00D1799F"/>
    <w:rsid w:val="00D37925"/>
    <w:rsid w:val="00D51525"/>
    <w:rsid w:val="00D76483"/>
    <w:rsid w:val="00DB44FA"/>
    <w:rsid w:val="00DB6A4A"/>
    <w:rsid w:val="00DE6904"/>
    <w:rsid w:val="00E37862"/>
    <w:rsid w:val="00E56C49"/>
    <w:rsid w:val="00E86620"/>
    <w:rsid w:val="00F13358"/>
    <w:rsid w:val="00F43083"/>
    <w:rsid w:val="00FA16A1"/>
    <w:rsid w:val="00FE4D7E"/>
    <w:rsid w:val="00FE744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CEDC90"/>
  <w15:chartTrackingRefBased/>
  <w15:docId w15:val="{2E285F42-C54B-4EF6-8A71-DCC3D03F3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pPr>
      <w:keepNext/>
      <w:keepLines/>
      <w:numPr>
        <w:numId w:val="12"/>
      </w:numPr>
      <w:spacing w:before="240" w:after="0"/>
      <w:outlineLvl w:val="0"/>
    </w:pPr>
    <w:rPr>
      <w:rFonts w:asciiTheme="majorHAnsi" w:eastAsiaTheme="majorEastAsia" w:hAnsiTheme="majorHAnsi" w:cstheme="majorBidi"/>
      <w:b/>
      <w:bCs/>
      <w:sz w:val="40"/>
      <w:szCs w:val="40"/>
    </w:rPr>
  </w:style>
  <w:style w:type="paragraph" w:styleId="Heading2">
    <w:name w:val="heading 2"/>
    <w:basedOn w:val="Normal"/>
    <w:next w:val="Normal"/>
    <w:link w:val="Heading2Char"/>
    <w:autoRedefine/>
    <w:uiPriority w:val="9"/>
    <w:unhideWhenUsed/>
    <w:qFormat/>
    <w:pPr>
      <w:keepNext/>
      <w:keepLines/>
      <w:numPr>
        <w:ilvl w:val="1"/>
        <w:numId w:val="12"/>
      </w:numPr>
      <w:spacing w:before="40" w:after="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semiHidden/>
    <w:unhideWhenUsed/>
    <w:qFormat/>
    <w:pPr>
      <w:keepNext/>
      <w:keepLines/>
      <w:numPr>
        <w:ilvl w:val="2"/>
        <w:numId w:val="12"/>
      </w:numPr>
      <w:spacing w:before="40" w:after="0"/>
      <w:outlineLvl w:val="2"/>
    </w:pPr>
    <w:rPr>
      <w:rFonts w:asciiTheme="majorHAnsi" w:eastAsiaTheme="majorEastAsia" w:hAnsiTheme="majorHAnsi" w:cstheme="majorBidi"/>
      <w:b/>
      <w:bCs/>
      <w:sz w:val="24"/>
      <w:szCs w:val="24"/>
    </w:rPr>
  </w:style>
  <w:style w:type="paragraph" w:styleId="Heading4">
    <w:name w:val="heading 4"/>
    <w:basedOn w:val="Normal"/>
    <w:next w:val="Normal"/>
    <w:link w:val="Heading4Char"/>
    <w:autoRedefine/>
    <w:uiPriority w:val="9"/>
    <w:semiHidden/>
    <w:unhideWhenUsed/>
    <w:qFormat/>
    <w:pPr>
      <w:keepNext/>
      <w:keepLines/>
      <w:numPr>
        <w:ilvl w:val="3"/>
        <w:numId w:val="12"/>
      </w:numPr>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bCs/>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22"/>
    <w:qFormat/>
    <w:rPr>
      <w:b/>
      <w:bCs/>
    </w:rPr>
  </w:style>
  <w:style w:type="paragraph" w:styleId="TOCHeading">
    <w:name w:val="TOC Heading"/>
    <w:basedOn w:val="Heading1"/>
    <w:next w:val="Normal"/>
    <w:uiPriority w:val="39"/>
    <w:unhideWhenUsed/>
    <w:qFormat/>
    <w:pPr>
      <w:outlineLvl w:val="9"/>
    </w:pPr>
  </w:style>
  <w:style w:type="paragraph" w:styleId="Header">
    <w:name w:val="header"/>
    <w:basedOn w:val="Normal"/>
    <w:link w:val="HeaderChar"/>
    <w:uiPriority w:val="99"/>
    <w:unhideWhenUsed/>
    <w:rsid w:val="00AF4F73"/>
    <w:pPr>
      <w:tabs>
        <w:tab w:val="center" w:pos="4536"/>
        <w:tab w:val="right" w:pos="9072"/>
      </w:tabs>
      <w:spacing w:after="0" w:line="240" w:lineRule="auto"/>
    </w:pPr>
  </w:style>
  <w:style w:type="character" w:customStyle="1" w:styleId="HeaderChar">
    <w:name w:val="Header Char"/>
    <w:basedOn w:val="DefaultParagraphFont"/>
    <w:link w:val="Header"/>
    <w:uiPriority w:val="99"/>
    <w:rsid w:val="00AF4F73"/>
  </w:style>
  <w:style w:type="paragraph" w:styleId="Footer">
    <w:name w:val="footer"/>
    <w:basedOn w:val="Normal"/>
    <w:link w:val="FooterChar"/>
    <w:uiPriority w:val="99"/>
    <w:unhideWhenUsed/>
    <w:rsid w:val="00AF4F73"/>
    <w:pPr>
      <w:tabs>
        <w:tab w:val="center" w:pos="4536"/>
        <w:tab w:val="right" w:pos="9072"/>
      </w:tabs>
      <w:spacing w:after="0" w:line="240" w:lineRule="auto"/>
    </w:pPr>
  </w:style>
  <w:style w:type="character" w:customStyle="1" w:styleId="FooterChar">
    <w:name w:val="Footer Char"/>
    <w:basedOn w:val="DefaultParagraphFont"/>
    <w:link w:val="Footer"/>
    <w:uiPriority w:val="99"/>
    <w:rsid w:val="00AF4F73"/>
  </w:style>
  <w:style w:type="paragraph" w:styleId="FootnoteText">
    <w:name w:val="footnote text"/>
    <w:basedOn w:val="Normal"/>
    <w:link w:val="FootnoteTextChar"/>
    <w:uiPriority w:val="99"/>
    <w:semiHidden/>
    <w:unhideWhenUsed/>
    <w:rsid w:val="0087046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70467"/>
    <w:rPr>
      <w:sz w:val="20"/>
      <w:szCs w:val="20"/>
    </w:rPr>
  </w:style>
  <w:style w:type="character" w:styleId="FootnoteReference">
    <w:name w:val="footnote reference"/>
    <w:basedOn w:val="DefaultParagraphFont"/>
    <w:uiPriority w:val="99"/>
    <w:semiHidden/>
    <w:unhideWhenUsed/>
    <w:rsid w:val="00870467"/>
    <w:rPr>
      <w:vertAlign w:val="superscript"/>
    </w:rPr>
  </w:style>
  <w:style w:type="character" w:styleId="Hyperlink">
    <w:name w:val="Hyperlink"/>
    <w:basedOn w:val="DefaultParagraphFont"/>
    <w:uiPriority w:val="99"/>
    <w:unhideWhenUsed/>
    <w:rsid w:val="00870467"/>
    <w:rPr>
      <w:color w:val="6EAC1C" w:themeColor="hyperlink"/>
      <w:u w:val="single"/>
    </w:rPr>
  </w:style>
  <w:style w:type="paragraph" w:styleId="TOC1">
    <w:name w:val="toc 1"/>
    <w:basedOn w:val="Normal"/>
    <w:next w:val="Normal"/>
    <w:autoRedefine/>
    <w:uiPriority w:val="39"/>
    <w:unhideWhenUsed/>
    <w:rsid w:val="00475DE8"/>
    <w:pPr>
      <w:spacing w:after="100"/>
    </w:pPr>
  </w:style>
  <w:style w:type="paragraph" w:styleId="TOC2">
    <w:name w:val="toc 2"/>
    <w:basedOn w:val="Normal"/>
    <w:next w:val="Normal"/>
    <w:autoRedefine/>
    <w:uiPriority w:val="39"/>
    <w:unhideWhenUsed/>
    <w:rsid w:val="00475DE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982305">
      <w:bodyDiv w:val="1"/>
      <w:marLeft w:val="0"/>
      <w:marRight w:val="0"/>
      <w:marTop w:val="0"/>
      <w:marBottom w:val="0"/>
      <w:divBdr>
        <w:top w:val="none" w:sz="0" w:space="0" w:color="auto"/>
        <w:left w:val="none" w:sz="0" w:space="0" w:color="auto"/>
        <w:bottom w:val="none" w:sz="0" w:space="0" w:color="auto"/>
        <w:right w:val="none" w:sz="0" w:space="0" w:color="auto"/>
      </w:divBdr>
    </w:div>
    <w:div w:id="124396999">
      <w:bodyDiv w:val="1"/>
      <w:marLeft w:val="0"/>
      <w:marRight w:val="0"/>
      <w:marTop w:val="0"/>
      <w:marBottom w:val="0"/>
      <w:divBdr>
        <w:top w:val="none" w:sz="0" w:space="0" w:color="auto"/>
        <w:left w:val="none" w:sz="0" w:space="0" w:color="auto"/>
        <w:bottom w:val="none" w:sz="0" w:space="0" w:color="auto"/>
        <w:right w:val="none" w:sz="0" w:space="0" w:color="auto"/>
      </w:divBdr>
    </w:div>
    <w:div w:id="236329004">
      <w:bodyDiv w:val="1"/>
      <w:marLeft w:val="0"/>
      <w:marRight w:val="0"/>
      <w:marTop w:val="0"/>
      <w:marBottom w:val="0"/>
      <w:divBdr>
        <w:top w:val="none" w:sz="0" w:space="0" w:color="auto"/>
        <w:left w:val="none" w:sz="0" w:space="0" w:color="auto"/>
        <w:bottom w:val="none" w:sz="0" w:space="0" w:color="auto"/>
        <w:right w:val="none" w:sz="0" w:space="0" w:color="auto"/>
      </w:divBdr>
    </w:div>
    <w:div w:id="288438681">
      <w:bodyDiv w:val="1"/>
      <w:marLeft w:val="0"/>
      <w:marRight w:val="0"/>
      <w:marTop w:val="0"/>
      <w:marBottom w:val="0"/>
      <w:divBdr>
        <w:top w:val="none" w:sz="0" w:space="0" w:color="auto"/>
        <w:left w:val="none" w:sz="0" w:space="0" w:color="auto"/>
        <w:bottom w:val="none" w:sz="0" w:space="0" w:color="auto"/>
        <w:right w:val="none" w:sz="0" w:space="0" w:color="auto"/>
      </w:divBdr>
    </w:div>
    <w:div w:id="289283257">
      <w:bodyDiv w:val="1"/>
      <w:marLeft w:val="0"/>
      <w:marRight w:val="0"/>
      <w:marTop w:val="0"/>
      <w:marBottom w:val="0"/>
      <w:divBdr>
        <w:top w:val="none" w:sz="0" w:space="0" w:color="auto"/>
        <w:left w:val="none" w:sz="0" w:space="0" w:color="auto"/>
        <w:bottom w:val="none" w:sz="0" w:space="0" w:color="auto"/>
        <w:right w:val="none" w:sz="0" w:space="0" w:color="auto"/>
      </w:divBdr>
    </w:div>
    <w:div w:id="314380877">
      <w:bodyDiv w:val="1"/>
      <w:marLeft w:val="0"/>
      <w:marRight w:val="0"/>
      <w:marTop w:val="0"/>
      <w:marBottom w:val="0"/>
      <w:divBdr>
        <w:top w:val="none" w:sz="0" w:space="0" w:color="auto"/>
        <w:left w:val="none" w:sz="0" w:space="0" w:color="auto"/>
        <w:bottom w:val="none" w:sz="0" w:space="0" w:color="auto"/>
        <w:right w:val="none" w:sz="0" w:space="0" w:color="auto"/>
      </w:divBdr>
    </w:div>
    <w:div w:id="386493122">
      <w:bodyDiv w:val="1"/>
      <w:marLeft w:val="0"/>
      <w:marRight w:val="0"/>
      <w:marTop w:val="0"/>
      <w:marBottom w:val="0"/>
      <w:divBdr>
        <w:top w:val="none" w:sz="0" w:space="0" w:color="auto"/>
        <w:left w:val="none" w:sz="0" w:space="0" w:color="auto"/>
        <w:bottom w:val="none" w:sz="0" w:space="0" w:color="auto"/>
        <w:right w:val="none" w:sz="0" w:space="0" w:color="auto"/>
      </w:divBdr>
    </w:div>
    <w:div w:id="436368111">
      <w:bodyDiv w:val="1"/>
      <w:marLeft w:val="0"/>
      <w:marRight w:val="0"/>
      <w:marTop w:val="0"/>
      <w:marBottom w:val="0"/>
      <w:divBdr>
        <w:top w:val="none" w:sz="0" w:space="0" w:color="auto"/>
        <w:left w:val="none" w:sz="0" w:space="0" w:color="auto"/>
        <w:bottom w:val="none" w:sz="0" w:space="0" w:color="auto"/>
        <w:right w:val="none" w:sz="0" w:space="0" w:color="auto"/>
      </w:divBdr>
    </w:div>
    <w:div w:id="455294682">
      <w:bodyDiv w:val="1"/>
      <w:marLeft w:val="0"/>
      <w:marRight w:val="0"/>
      <w:marTop w:val="0"/>
      <w:marBottom w:val="0"/>
      <w:divBdr>
        <w:top w:val="none" w:sz="0" w:space="0" w:color="auto"/>
        <w:left w:val="none" w:sz="0" w:space="0" w:color="auto"/>
        <w:bottom w:val="none" w:sz="0" w:space="0" w:color="auto"/>
        <w:right w:val="none" w:sz="0" w:space="0" w:color="auto"/>
      </w:divBdr>
    </w:div>
    <w:div w:id="698898755">
      <w:bodyDiv w:val="1"/>
      <w:marLeft w:val="0"/>
      <w:marRight w:val="0"/>
      <w:marTop w:val="0"/>
      <w:marBottom w:val="0"/>
      <w:divBdr>
        <w:top w:val="none" w:sz="0" w:space="0" w:color="auto"/>
        <w:left w:val="none" w:sz="0" w:space="0" w:color="auto"/>
        <w:bottom w:val="none" w:sz="0" w:space="0" w:color="auto"/>
        <w:right w:val="none" w:sz="0" w:space="0" w:color="auto"/>
      </w:divBdr>
    </w:div>
    <w:div w:id="1149521536">
      <w:bodyDiv w:val="1"/>
      <w:marLeft w:val="0"/>
      <w:marRight w:val="0"/>
      <w:marTop w:val="0"/>
      <w:marBottom w:val="0"/>
      <w:divBdr>
        <w:top w:val="none" w:sz="0" w:space="0" w:color="auto"/>
        <w:left w:val="none" w:sz="0" w:space="0" w:color="auto"/>
        <w:bottom w:val="none" w:sz="0" w:space="0" w:color="auto"/>
        <w:right w:val="none" w:sz="0" w:space="0" w:color="auto"/>
      </w:divBdr>
    </w:div>
    <w:div w:id="1461604667">
      <w:bodyDiv w:val="1"/>
      <w:marLeft w:val="0"/>
      <w:marRight w:val="0"/>
      <w:marTop w:val="0"/>
      <w:marBottom w:val="0"/>
      <w:divBdr>
        <w:top w:val="none" w:sz="0" w:space="0" w:color="auto"/>
        <w:left w:val="none" w:sz="0" w:space="0" w:color="auto"/>
        <w:bottom w:val="none" w:sz="0" w:space="0" w:color="auto"/>
        <w:right w:val="none" w:sz="0" w:space="0" w:color="auto"/>
      </w:divBdr>
    </w:div>
    <w:div w:id="1530875980">
      <w:bodyDiv w:val="1"/>
      <w:marLeft w:val="0"/>
      <w:marRight w:val="0"/>
      <w:marTop w:val="0"/>
      <w:marBottom w:val="0"/>
      <w:divBdr>
        <w:top w:val="none" w:sz="0" w:space="0" w:color="auto"/>
        <w:left w:val="none" w:sz="0" w:space="0" w:color="auto"/>
        <w:bottom w:val="none" w:sz="0" w:space="0" w:color="auto"/>
        <w:right w:val="none" w:sz="0" w:space="0" w:color="auto"/>
      </w:divBdr>
    </w:div>
    <w:div w:id="1532647818">
      <w:bodyDiv w:val="1"/>
      <w:marLeft w:val="0"/>
      <w:marRight w:val="0"/>
      <w:marTop w:val="0"/>
      <w:marBottom w:val="0"/>
      <w:divBdr>
        <w:top w:val="none" w:sz="0" w:space="0" w:color="auto"/>
        <w:left w:val="none" w:sz="0" w:space="0" w:color="auto"/>
        <w:bottom w:val="none" w:sz="0" w:space="0" w:color="auto"/>
        <w:right w:val="none" w:sz="0" w:space="0" w:color="auto"/>
      </w:divBdr>
    </w:div>
    <w:div w:id="1605577713">
      <w:bodyDiv w:val="1"/>
      <w:marLeft w:val="0"/>
      <w:marRight w:val="0"/>
      <w:marTop w:val="0"/>
      <w:marBottom w:val="0"/>
      <w:divBdr>
        <w:top w:val="none" w:sz="0" w:space="0" w:color="auto"/>
        <w:left w:val="none" w:sz="0" w:space="0" w:color="auto"/>
        <w:bottom w:val="none" w:sz="0" w:space="0" w:color="auto"/>
        <w:right w:val="none" w:sz="0" w:space="0" w:color="auto"/>
      </w:divBdr>
    </w:div>
    <w:div w:id="1625892505">
      <w:bodyDiv w:val="1"/>
      <w:marLeft w:val="0"/>
      <w:marRight w:val="0"/>
      <w:marTop w:val="0"/>
      <w:marBottom w:val="0"/>
      <w:divBdr>
        <w:top w:val="none" w:sz="0" w:space="0" w:color="auto"/>
        <w:left w:val="none" w:sz="0" w:space="0" w:color="auto"/>
        <w:bottom w:val="none" w:sz="0" w:space="0" w:color="auto"/>
        <w:right w:val="none" w:sz="0" w:space="0" w:color="auto"/>
      </w:divBdr>
    </w:div>
    <w:div w:id="1676692216">
      <w:bodyDiv w:val="1"/>
      <w:marLeft w:val="0"/>
      <w:marRight w:val="0"/>
      <w:marTop w:val="0"/>
      <w:marBottom w:val="0"/>
      <w:divBdr>
        <w:top w:val="none" w:sz="0" w:space="0" w:color="auto"/>
        <w:left w:val="none" w:sz="0" w:space="0" w:color="auto"/>
        <w:bottom w:val="none" w:sz="0" w:space="0" w:color="auto"/>
        <w:right w:val="none" w:sz="0" w:space="0" w:color="auto"/>
      </w:divBdr>
    </w:div>
    <w:div w:id="1739480234">
      <w:bodyDiv w:val="1"/>
      <w:marLeft w:val="0"/>
      <w:marRight w:val="0"/>
      <w:marTop w:val="0"/>
      <w:marBottom w:val="0"/>
      <w:divBdr>
        <w:top w:val="none" w:sz="0" w:space="0" w:color="auto"/>
        <w:left w:val="none" w:sz="0" w:space="0" w:color="auto"/>
        <w:bottom w:val="none" w:sz="0" w:space="0" w:color="auto"/>
        <w:right w:val="none" w:sz="0" w:space="0" w:color="auto"/>
      </w:divBdr>
    </w:div>
    <w:div w:id="1803616403">
      <w:bodyDiv w:val="1"/>
      <w:marLeft w:val="0"/>
      <w:marRight w:val="0"/>
      <w:marTop w:val="0"/>
      <w:marBottom w:val="0"/>
      <w:divBdr>
        <w:top w:val="none" w:sz="0" w:space="0" w:color="auto"/>
        <w:left w:val="none" w:sz="0" w:space="0" w:color="auto"/>
        <w:bottom w:val="none" w:sz="0" w:space="0" w:color="auto"/>
        <w:right w:val="none" w:sz="0" w:space="0" w:color="auto"/>
      </w:divBdr>
    </w:div>
    <w:div w:id="1914268858">
      <w:bodyDiv w:val="1"/>
      <w:marLeft w:val="0"/>
      <w:marRight w:val="0"/>
      <w:marTop w:val="0"/>
      <w:marBottom w:val="0"/>
      <w:divBdr>
        <w:top w:val="none" w:sz="0" w:space="0" w:color="auto"/>
        <w:left w:val="none" w:sz="0" w:space="0" w:color="auto"/>
        <w:bottom w:val="none" w:sz="0" w:space="0" w:color="auto"/>
        <w:right w:val="none" w:sz="0" w:space="0" w:color="auto"/>
      </w:divBdr>
    </w:div>
    <w:div w:id="2082869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www.who.int/csr/resources/publications/ebola/ebola-case-definition-contact-en.pdf?ua=1" TargetMode="External"/><Relationship Id="rId2" Type="http://schemas.openxmlformats.org/officeDocument/2006/relationships/hyperlink" Target="http://apps.who.int/gho/data/view.ebola-sitrep.ebola-summary-20150105?lang=e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ephanie\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2.xml><?xml version="1.0" encoding="utf-8"?>
<ds:datastoreItem xmlns:ds="http://schemas.openxmlformats.org/officeDocument/2006/customXml" ds:itemID="{C714E0A0-3ABE-C549-98ED-D48B2831A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C:\Users\Stephanie\AppData\Roaming\Microsoft\Templates\Spec design (blank).dotx</Template>
  <TotalTime>276</TotalTime>
  <Pages>16</Pages>
  <Words>3538</Words>
  <Characters>20169</Characters>
  <Application>Microsoft Macintosh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Stephanie van den Boogaard</dc:creator>
  <cp:keywords/>
  <dc:description/>
  <cp:lastModifiedBy>ZoeLin Lin</cp:lastModifiedBy>
  <cp:revision>12</cp:revision>
  <dcterms:created xsi:type="dcterms:W3CDTF">2016-04-07T13:51:00Z</dcterms:created>
  <dcterms:modified xsi:type="dcterms:W3CDTF">2016-04-08T08:16:00Z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